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spacing w:line="247" w:lineRule="auto"/>
        <w:ind w:right="479"/>
      </w:pPr>
      <w:r>
        <mc:AlternateContent>
          <mc:Choice Requires="wps">
            <w:drawing>
              <wp:anchor distT="0" distB="0" distL="114300" distR="114300" simplePos="0" relativeHeight="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>
                            <a:alpha val="85000"/>
                          </a:srgbClr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" o:spid="_x0000_s2" fillcolor="#F8F8FF" stroked="f" strokeweight="1.0pt" style="position:absolute;&#10;margin-left:0.0pt;&#10;margin-top:0.0pt;&#10;width:595.45pt;&#10;height:841.7pt;&#10;z-index:-43;&#10;mso-position-horizontal:absolute;&#10;mso-position-horizontal-relative:page;&#10;mso-position-vertical:absolute;&#10;mso-position-vertical-relative:page;">
                <v:fill opacity="55705f"/>
                <v:stroke color="#000000"/>
              </v:rect>
            </w:pict>
          </mc:Fallback>
        </mc:AlternateContent>
      </w:r>
      <w:r>
        <w:rPr>
          <w:color w:val="1B1B27"/>
        </w:rPr>
        <w:t>MicroGoal</w:t>
      </w:r>
      <w:r>
        <w:rPr>
          <w:color w:val="1B1B27"/>
          <w:spacing w:val="-28"/>
        </w:rPr>
        <w:t xml:space="preserve"> </w:t>
      </w:r>
      <w:r>
        <w:rPr>
          <w:color w:val="1B1B27"/>
        </w:rPr>
        <w:t>–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Ideation</w:t>
      </w:r>
      <w:r>
        <w:rPr>
          <w:color w:val="1B1B27"/>
          <w:spacing w:val="-27"/>
        </w:rPr>
        <w:t xml:space="preserve"> </w:t>
      </w:r>
      <w:r>
        <w:rPr>
          <w:color w:val="1B1B27"/>
        </w:rPr>
        <w:t>Phase: Empathize &amp; Discover</w:t>
      </w:r>
    </w:p>
    <w:p>
      <w:pPr>
        <w:pStyle w:val="15"/>
        <w:spacing w:before="442" w:line="348" w:lineRule="auto"/>
        <w:ind w:left="145"/>
        <w:rPr>
          <w:color w:val="404154"/>
          <w:spacing w:val="-4"/>
          <w:w w:val="104"/>
        </w:rPr>
      </w:pPr>
      <w:r>
        <w:rPr>
          <w:color w:val="404154"/>
          <w:w w:val="104"/>
        </w:rPr>
        <w:t>Project: MicroGoal</w:t>
      </w:r>
      <w:r>
        <w:rPr>
          <w:color w:val="404154"/>
          <w:spacing w:val="-4"/>
          <w:w w:val="104"/>
        </w:rPr>
        <w:t xml:space="preserve"> </w:t>
      </w:r>
    </w:p>
    <w:p>
      <w:pPr>
        <w:pStyle w:val="15"/>
        <w:spacing w:before="442" w:line="348" w:lineRule="auto"/>
        <w:ind w:left="145"/>
        <w:rPr>
          <w:color w:val="404154"/>
          <w:w w:val="104"/>
        </w:rPr>
      </w:pPr>
      <w:r>
        <w:rPr>
          <w:color w:val="404154"/>
          <w:w w:val="104"/>
        </w:rPr>
        <w:t xml:space="preserve"> Date: 07 Mar</w:t>
      </w:r>
      <w:r>
        <w:rPr>
          <w:color w:val="404154"/>
          <w:spacing w:val="-5"/>
          <w:w w:val="104"/>
        </w:rPr>
        <w:t xml:space="preserve"> </w:t>
      </w:r>
      <w:r>
        <w:rPr>
          <w:color w:val="404154"/>
          <w:w w:val="104"/>
        </w:rPr>
        <w:t xml:space="preserve">2026 </w:t>
      </w:r>
    </w:p>
    <w:p>
      <w:pPr>
        <w:pStyle w:val="15"/>
        <w:spacing w:before="442" w:line="348" w:lineRule="auto"/>
        <w:ind w:left="145"/>
        <w:rPr>
          <w:color w:val="404154"/>
          <w:spacing w:val="-7"/>
          <w:w w:val="104"/>
        </w:rPr>
      </w:pPr>
      <w:r>
        <w:rPr>
          <w:color w:val="404154"/>
          <w:w w:val="104"/>
        </w:rPr>
        <w:t xml:space="preserve"> Phase 1:</w:t>
      </w:r>
      <w:r>
        <w:rPr>
          <w:color w:val="404154"/>
          <w:spacing w:val="-3"/>
          <w:w w:val="104"/>
        </w:rPr>
        <w:t xml:space="preserve"> </w:t>
      </w:r>
      <w:r>
        <w:rPr>
          <w:color w:val="404154"/>
          <w:w w:val="104"/>
        </w:rPr>
        <w:t>Empathize</w:t>
      </w:r>
      <w:r>
        <w:rPr>
          <w:color w:val="404154"/>
          <w:spacing w:val="-4"/>
          <w:w w:val="104"/>
        </w:rPr>
        <w:t xml:space="preserve"> </w:t>
      </w:r>
      <w:r>
        <w:rPr>
          <w:color w:val="404154"/>
          <w:w w:val="104"/>
        </w:rPr>
        <w:t>&amp; Discover</w:t>
      </w:r>
      <w:r>
        <w:rPr>
          <w:color w:val="404154"/>
          <w:spacing w:val="-7"/>
          <w:w w:val="104"/>
        </w:rPr>
        <w:t xml:space="preserve"> </w:t>
      </w:r>
    </w:p>
    <w:p>
      <w:pPr>
        <w:pStyle w:val="15"/>
        <w:spacing w:before="442" w:line="348" w:lineRule="auto"/>
        <w:ind w:left="145"/>
      </w:pPr>
      <w:r>
        <w:rPr>
          <w:color w:val="404154"/>
          <w:w w:val="104"/>
        </w:rPr>
        <w:t xml:space="preserve"> Maximum </w:t>
      </w:r>
      <w:r>
        <w:rPr>
          <w:color w:val="404154"/>
          <w:w w:val="110"/>
        </w:rPr>
        <w:t>Marks: 4</w:t>
      </w:r>
    </w:p>
    <w:p>
      <w:pPr>
        <w:spacing w:line="348" w:lineRule="auto"/>
      </w:pPr>
    </w:p>
    <w:p>
      <w:pPr>
        <w:spacing w:line="348" w:lineRule="auto"/>
        <w:ind w:firstLine="145"/>
        <w:rPr>
          <w:color w:val="404154"/>
          <w:w w:val="104"/>
          <w:sz w:val="27"/>
          <w:szCs w:val="27"/>
        </w:rPr>
      </w:pPr>
      <w:r>
        <w:rPr>
          <w:color w:val="404154"/>
          <w:w w:val="104"/>
          <w:sz w:val="27"/>
          <w:szCs w:val="27"/>
        </w:rPr>
        <w:t>Team Members: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PACKIYALAKSHMI  M _ bakiyashivanya@gmail.com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MOUNIKA  M_ mounikamuthu6383@gmail.com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LAVANYA </w:t>
      </w:r>
      <w:bookmarkStart w:id="0" w:name="_GoBack"/>
      <w:bookmarkEnd w:id="0"/>
      <w:r>
        <w:rPr>
          <w:b/>
          <w:color w:val="494945"/>
          <w:w w:val="95"/>
          <w:sz w:val="27"/>
        </w:rPr>
        <w:t xml:space="preserve"> G_ lavanyaganesan297@gmail.com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JAYASRI R_ jayasriravisankar@gmail.com</w:t>
      </w:r>
    </w:p>
    <w:p>
      <w:pPr>
        <w:pStyle w:val="16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>KRISHNAVENI K_ kveni3902@gmail.com</w:t>
      </w:r>
    </w:p>
    <w:p>
      <w:pPr>
        <w:spacing w:line="511" w:lineRule="auto"/>
        <w:ind w:left="505" w:right="5168"/>
        <w:rPr>
          <w:sz w:val="21"/>
        </w:rPr>
      </w:pPr>
    </w:p>
    <w:p>
      <w:pPr>
        <w:spacing w:line="348" w:lineRule="auto"/>
        <w:ind w:firstLine="145"/>
      </w:pPr>
    </w:p>
    <w:p>
      <w:pPr>
        <w:spacing w:line="348" w:lineRule="auto"/>
        <w:ind w:firstLine="145"/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  <w:r>
        <w:tab/>
        <w:t xml:space="preserve">  </w:t>
      </w: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4" o:spid="_x0000_s4" fillcolor="#F8F8FF" stroked="f" strokeweight="1.0pt" style="position:absolute;&#10;margin-left:0.0pt;&#10;margin-top:0.0pt;&#10;width:595.45pt;&#10;height:841.7pt;&#10;z-index:-42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4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5" name="组合 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" name="组合 6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8" name="图片 8">
                            <a:hlinkClick r:id="rId3"/>
                          </pic:cNvPr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" name="矩形 9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1" o:spid="_x0000_s11" coordorigin="8715,15975" coordsize="3195,856" style="position:absolute;&#10;margin-left:435.8pt;&#10;margin-top:798.8pt;&#10;width:159.75pt;&#10;height:42.849964pt;&#10;z-index:6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2" o:spid="_x0000_s12" style="position:absolute;&#10;left:9088;&#10;top:16077;&#10;width:2712;&#10;height:648;" filled="f" stroked="f" strokeweight="1.0pt" href="https://gamma.app/?utm_source=made-with-gamma">
                  <v:imagedata r:id="rId4" o:title="3085373001772947508726"/>
                  <o:lock aspectratio="t"/>
                  <v:stroke color="#000000"/>
                </v:shape>
                <v:rect type="#_x0000_t1" id="矩形 13" o:spid="_x0000_s13" style="position:absolute;&#10;left:8715;&#10;top:15975;&#10;width:3194;&#10;height:856;" fillcolor="#F8F8FF" stroked="f" strokeweight="1.0pt">
                  <v:stroke color="#000000"/>
                </v:rect>
                <v:rect type="#_x0000_t1" id="矩形 14" o:spid="_x0000_s14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Problem</w:t>
      </w:r>
      <w:r>
        <w:rPr>
          <w:color w:val="1B1B27"/>
          <w:spacing w:val="8"/>
          <w:w w:val="104"/>
        </w:rPr>
        <w:t xml:space="preserve"> </w:t>
      </w:r>
      <w:r>
        <w:rPr>
          <w:color w:val="1B1B27"/>
          <w:spacing w:val="-2"/>
          <w:w w:val="104"/>
        </w:rPr>
        <w:t>Statement</w:t>
      </w:r>
    </w:p>
    <w:p>
      <w:pPr>
        <w:pStyle w:val="15"/>
        <w:rPr>
          <w:rFonts w:ascii="Century Gothic" w:hAnsi="Century Gothic"/>
          <w:sz w:val="20"/>
        </w:rPr>
      </w:pPr>
    </w:p>
    <w:p>
      <w:pPr>
        <w:pStyle w:val="15"/>
        <w:spacing w:before="6"/>
        <w:rPr>
          <w:rFonts w:ascii="Century Gothic" w:hAnsi="Century Gothic"/>
          <w:sz w:val="17"/>
        </w:rPr>
      </w:pPr>
      <w:r>
        <mc:AlternateContent>
          <mc:Choice Requires="wps">
            <w:drawing>
              <wp:anchor distT="0" distB="0" distL="0" distR="0" simplePos="0" relativeHeight="61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156209</wp:posOffset>
                </wp:positionV>
                <wp:extent cx="2105025" cy="3307080"/>
                <wp:effectExtent l="0" t="0" r="0" b="0"/>
                <wp:wrapTopAndBottom/>
                <wp:docPr id="15" name="组合 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" name="组合 16"/>
                      <wpg:cNvGrpSpPr/>
                      <wpg:grpSpPr>
                        <a:xfrm rot="0">
                          <a:off x="0" y="0"/>
                          <a:ext cx="2105025" cy="3307080"/>
                          <a:chOff x="0" y="0"/>
                          <a:chExt cx="2105025" cy="33070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" name="矩形 17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 rot="0">
                            <a:off x="146050" y="145414"/>
                            <a:ext cx="416560" cy="416560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21" name="图片 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2890" y="267969"/>
                            <a:ext cx="180975" cy="17081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2" name="文本框 22"/>
                        <wps:cNvSpPr/>
                        <wps:spPr>
                          <a:xfrm rot="0">
                            <a:off x="12700" y="10159"/>
                            <a:ext cx="2080260" cy="32861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3">
                          <w:txbxContent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285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>
                              <w:pPr>
                                <w:spacing w:before="10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4" o:spid="_x0000_s24" coordorigin="765,1812" coordsize="3315,5208" style="position:absolute;&#10;margin-left:38.3pt;&#10;margin-top:12.299997pt;&#10;width:165.75pt;&#10;height:260.4pt;&#10;z-index:61;&#10;mso-position-horizontal:absolute;&#10;mso-position-horizontal-relative:page;&#10;mso-position-vertical:absolute;&#10;mso-wrap-distance-left:0.0pt;&#10;mso-wrap-distance-right:0.0pt;">
                <v:rect type="#_x0000_t1" id="矩形 25" o:spid="_x0000_s25" style="position:absolute;&#10;left:765;&#10;top:1812;&#10;width:3314;&#10;height:5207;" fillcolor="#D2DDF8" stroked="f" strokeweight="1.0pt">
                  <v:stroke color="#000000"/>
                </v:rect>
                <v:rect type="#_x0000_t1" id="矩形 26" o:spid="_x0000_s26" style="position:absolute;&#10;left:765;&#10;top:1812;&#10;width:3314;&#10;height:5207;" filled="f" stroked="t" strokeweight="0.62024885pt">
                  <v:stroke color="#B8C3DF"/>
                </v:rect>
                <v:rect type="#_x0000_t1" id="矩形 27" o:spid="_x0000_s27" style="position:absolute;&#10;left:996;&#10;top:2041;&#10;width:656;&#10;height:656;" fillcolor="#1B53DA" stroked="f" strokeweight="1.0pt">
                  <v:stroke color="#000000"/>
                </v:rect>
                <v:shape type="#_x0000_t75" id="图片 28" o:spid="_x0000_s28" style="position:absolute;&#10;left:1180;&#10;top:2234;&#10;width:285;&#10;height:269;" filled="f" stroked="f" strokeweight="1.0pt">
                  <v:imagedata r:id="rId6" o:title="3425663941772947509159"/>
                  <o:lock aspectratio="t"/>
                  <v:stroke color="#000000"/>
                </v:shape>
                <v:shape type="#_x0000_t202" id="文本框 29" o:spid="_x0000_s29" style="position:absolute;&#10;left:786;&#10;top:1828;&#10;width:3276;&#10;height:5175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spacing w:before="285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Existing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Tools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5"/>
                            <w:w w:val="110"/>
                            <w:sz w:val="27"/>
                          </w:rPr>
                          <w:t>Too</w:t>
                        </w:r>
                      </w:p>
                      <w:p>
                        <w:pPr>
                          <w:spacing w:before="10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Heavy</w:t>
                        </w:r>
                      </w:p>
                      <w:p>
                        <w:pPr>
                          <w:spacing w:before="239" w:line="346" w:lineRule="auto"/>
                          <w:ind w:left="209" w:right="139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Current goal-tracking applications include excessive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features that slow users down and create friction in daily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" behindDoc="1" locked="0" layoutInCell="1" hidden="0" allowOverlap="1">
                <wp:simplePos x="0" y="0"/>
                <wp:positionH relativeFrom="page">
                  <wp:posOffset>2729865</wp:posOffset>
                </wp:positionH>
                <wp:positionV relativeFrom="paragraph">
                  <wp:posOffset>156209</wp:posOffset>
                </wp:positionV>
                <wp:extent cx="2103119" cy="3307080"/>
                <wp:effectExtent l="0" t="0" r="0" b="0"/>
                <wp:wrapTopAndBottom/>
                <wp:docPr id="30" name="组合 3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1" name="组合 31"/>
                      <wpg:cNvGrpSpPr/>
                      <wpg:grpSpPr>
                        <a:xfrm rot="0">
                          <a:off x="0" y="0"/>
                          <a:ext cx="2103119" cy="3307080"/>
                          <a:chOff x="0" y="0"/>
                          <a:chExt cx="2103119" cy="33070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2" name="矩形 32"/>
                        <wps:cNvSpPr/>
                        <wps:spPr>
                          <a:xfrm rot="0">
                            <a:off x="0" y="0"/>
                            <a:ext cx="2103119" cy="3307080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 rot="0">
                            <a:off x="0" y="0"/>
                            <a:ext cx="2103119" cy="3307080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 rot="0">
                            <a:off x="145415" y="145414"/>
                            <a:ext cx="416560" cy="416560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36" name="图片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73050" y="263524"/>
                            <a:ext cx="161290" cy="1797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7" name="文本框 37"/>
                        <wps:cNvSpPr/>
                        <wps:spPr>
                          <a:xfrm rot="0">
                            <a:off x="12699" y="10159"/>
                            <a:ext cx="2078355" cy="32861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8">
                          <w:txbxContent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285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Distracting</w:t>
                              </w:r>
                            </w:p>
                            <w:p>
                              <w:pPr>
                                <w:spacing w:before="10"/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Interfaces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04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7"/>
                                </w:rPr>
                                <w:t xml:space="preserve">dashboards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9" o:spid="_x0000_s39" coordorigin="4299,1812" coordsize="3311,5208" style="position:absolute;&#10;margin-left:214.95pt;&#10;margin-top:12.299997pt;&#10;width:165.59999pt;&#10;height:260.4pt;&#10;z-index:62;&#10;mso-position-horizontal:absolute;&#10;mso-position-horizontal-relative:page;&#10;mso-position-vertical:absolute;&#10;mso-wrap-distance-left:0.0pt;&#10;mso-wrap-distance-right:0.0pt;">
                <v:rect type="#_x0000_t1" id="矩形 40" o:spid="_x0000_s40" style="position:absolute;&#10;left:4299;&#10;top:1812;&#10;width:3311;&#10;height:5207;" fillcolor="#D2DDF8" stroked="f" strokeweight="1.0pt">
                  <v:stroke color="#000000"/>
                </v:rect>
                <v:rect type="#_x0000_t1" id="矩形 41" o:spid="_x0000_s41" style="position:absolute;&#10;left:4299;&#10;top:1812;&#10;width:3311;&#10;height:5207;" filled="f" stroked="t" strokeweight="0.62024885pt">
                  <v:stroke color="#B8C3DF"/>
                </v:rect>
                <v:rect type="#_x0000_t1" id="矩形 42" o:spid="_x0000_s42" style="position:absolute;&#10;left:4528;&#10;top:2041;&#10;width:656;&#10;height:656;" fillcolor="#1B53DA" stroked="f" strokeweight="1.0pt">
                  <v:stroke color="#000000"/>
                </v:rect>
                <v:shape type="#_x0000_t75" id="图片 43" o:spid="_x0000_s43" style="position:absolute;&#10;left:4729;&#10;top:2227;&#10;width:254;&#10;height:283;" filled="f" stroked="f" strokeweight="1.0pt">
                  <v:imagedata r:id="rId8" o:title="9681786721772947509178"/>
                  <o:lock aspectratio="t"/>
                  <v:stroke color="#000000"/>
                </v:shape>
                <v:shape type="#_x0000_t202" id="文本框 44" o:spid="_x0000_s44" style="position:absolute;&#10;left:4319;&#10;top:1828;&#10;width:3273;&#10;height:5175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spacing w:before="285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Distracting</w:t>
                        </w:r>
                      </w:p>
                      <w:p>
                        <w:pPr>
                          <w:spacing w:before="10"/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Interfaces</w:t>
                        </w:r>
                      </w:p>
                      <w:p>
                        <w:pPr>
                          <w:spacing w:before="239" w:line="346" w:lineRule="auto"/>
                          <w:ind w:left="209" w:right="54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04"/>
                            <w:sz w:val="27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7"/>
                          </w:rPr>
                          <w:t xml:space="preserve">dashboards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notifications overwhelm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users, making it harder to focus on what matters: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completing small tasks.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3" behindDoc="1" locked="0" layoutInCell="1" hidden="0" allowOverlap="1">
                <wp:simplePos x="0" y="0"/>
                <wp:positionH relativeFrom="page">
                  <wp:posOffset>4972050</wp:posOffset>
                </wp:positionH>
                <wp:positionV relativeFrom="paragraph">
                  <wp:posOffset>156209</wp:posOffset>
                </wp:positionV>
                <wp:extent cx="2105025" cy="3307080"/>
                <wp:effectExtent l="0" t="0" r="0" b="0"/>
                <wp:wrapTopAndBottom/>
                <wp:docPr id="45" name="组合 4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6" name="组合 46"/>
                      <wpg:cNvGrpSpPr/>
                      <wpg:grpSpPr>
                        <a:xfrm rot="0">
                          <a:off x="0" y="0"/>
                          <a:ext cx="2105025" cy="3307080"/>
                          <a:chOff x="0" y="0"/>
                          <a:chExt cx="2105025" cy="33070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7" name="矩形 47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 rot="0">
                            <a:off x="0" y="0"/>
                            <a:ext cx="2105025" cy="3307080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 rot="0">
                            <a:off x="146685" y="145414"/>
                            <a:ext cx="416560" cy="416560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51" name="图片 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5430" y="263524"/>
                            <a:ext cx="178435" cy="180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2" name="文本框 52"/>
                        <wps:cNvSpPr/>
                        <wps:spPr>
                          <a:xfrm rot="0">
                            <a:off x="12065" y="10159"/>
                            <a:ext cx="2080260" cy="32861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3">
                          <w:txbxContent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Century Gothic" w:hAnsi="Century Gothic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285"/>
                                <w:ind w:lef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54" o:spid="_x0000_s54" coordorigin="7829,1812" coordsize="3315,5208" style="position:absolute;&#10;margin-left:391.5pt;&#10;margin-top:12.299997pt;&#10;width:165.75pt;&#10;height:260.4pt;&#10;z-index:63;&#10;mso-position-horizontal:absolute;&#10;mso-position-horizontal-relative:page;&#10;mso-position-vertical:absolute;&#10;mso-wrap-distance-left:0.0pt;&#10;mso-wrap-distance-right:0.0pt;">
                <v:rect type="#_x0000_t1" id="矩形 55" o:spid="_x0000_s55" style="position:absolute;&#10;left:7829;&#10;top:1812;&#10;width:3314;&#10;height:5207;" fillcolor="#D2DDF8" stroked="f" strokeweight="1.0pt">
                  <v:stroke color="#000000"/>
                </v:rect>
                <v:rect type="#_x0000_t1" id="矩形 56" o:spid="_x0000_s56" style="position:absolute;&#10;left:7829;&#10;top:1812;&#10;width:3314;&#10;height:5207;" filled="f" stroked="t" strokeweight="0.62024885pt">
                  <v:stroke color="#B8C3DF"/>
                </v:rect>
                <v:rect type="#_x0000_t1" id="矩形 57" o:spid="_x0000_s57" style="position:absolute;&#10;left:8061;&#10;top:2041;&#10;width:656;&#10;height:656;" fillcolor="#1B53DA" stroked="f" strokeweight="1.0pt">
                  <v:stroke color="#000000"/>
                </v:rect>
                <v:shape type="#_x0000_t75" id="图片 58" o:spid="_x0000_s58" style="position:absolute;&#10;left:8248;&#10;top:2227;&#10;width:281;&#10;height:284;" filled="f" stroked="f" strokeweight="1.0pt">
                  <v:imagedata r:id="rId10" o:title="8413257131772947509196"/>
                  <o:lock aspectratio="t"/>
                  <v:stroke color="#000000"/>
                </v:shape>
                <v:shape type="#_x0000_t202" id="文本框 59" o:spid="_x0000_s59" style="position:absolute;&#10;left:7849;&#10;top:1828;&#10;width:3275;&#10;height:5175;&#10;mso-wrap-style:square;" filled="f" stroked="f" strokeweight="1.0pt">
                  <v:textbox id="854" inset="0mm,0mm,0mm,0mm" o:insetmode="custom" style="layout-flow:horizontal;&#10;v-text-anchor:top;">
                    <w:txbxContent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rPr>
                            <w:rFonts w:ascii="Century Gothic" w:hAnsi="Century Gothic"/>
                            <w:sz w:val="32"/>
                          </w:rPr>
                        </w:pPr>
                      </w:p>
                      <w:p>
                        <w:pPr>
                          <w:spacing w:before="285"/>
                          <w:ind w:lef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Need for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Speed</w:t>
                        </w:r>
                      </w:p>
                      <w:p>
                        <w:pPr>
                          <w:spacing w:before="239" w:line="346" w:lineRule="auto"/>
                          <w:ind w:left="212" w:right="311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Users</w:t>
                        </w:r>
                        <w:r>
                          <w:rPr>
                            <w:color w:val="404154"/>
                            <w:spacing w:val="-2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require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simple, fast goal- tracking flow for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recording,</w:t>
                        </w:r>
                        <w:r>
                          <w:rPr>
                            <w:color w:val="40415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managing,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 completing micro-goals without delay or distraction.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5"/>
        <w:rPr>
          <w:rFonts w:ascii="Century Gothic" w:hAnsi="Century Gothic"/>
          <w:sz w:val="19"/>
        </w:rPr>
      </w:pPr>
    </w:p>
    <w:p>
      <w:pPr>
        <w:spacing w:before="80" w:line="343" w:lineRule="auto"/>
        <w:ind w:left="145"/>
        <w:rPr>
          <w:sz w:val="27"/>
        </w:rPr>
      </w:pPr>
      <w:r>
        <w:rPr>
          <w:color w:val="404154"/>
          <w:w w:val="110"/>
          <w:sz w:val="27"/>
        </w:rPr>
        <w:t xml:space="preserve">Modern productivity tools burden users with complexity rather than solving the </w:t>
      </w:r>
      <w:r>
        <w:rPr>
          <w:color w:val="404154"/>
          <w:spacing w:val="-2"/>
          <w:w w:val="104"/>
          <w:sz w:val="27"/>
        </w:rPr>
        <w:t>core</w:t>
      </w:r>
      <w:r>
        <w:rPr>
          <w:color w:val="404154"/>
          <w:spacing w:val="-15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>problem:</w:t>
      </w:r>
      <w:r>
        <w:rPr>
          <w:color w:val="404154"/>
          <w:spacing w:val="-16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helping</w:t>
      </w:r>
      <w:r>
        <w:rPr>
          <w:rFonts w:ascii="Arial" w:hAnsi="Arial"/>
          <w:b/>
          <w:color w:val="404154"/>
          <w:spacing w:val="-23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people</w:t>
      </w:r>
      <w:r>
        <w:rPr>
          <w:rFonts w:ascii="Arial" w:hAnsi="Arial"/>
          <w:b/>
          <w:color w:val="404154"/>
          <w:spacing w:val="-22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complete</w:t>
      </w:r>
      <w:r>
        <w:rPr>
          <w:rFonts w:ascii="Arial" w:hAnsi="Arial"/>
          <w:b/>
          <w:color w:val="404154"/>
          <w:spacing w:val="-22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small</w:t>
      </w:r>
      <w:r>
        <w:rPr>
          <w:rFonts w:ascii="Arial" w:hAnsi="Arial"/>
          <w:b/>
          <w:color w:val="404154"/>
          <w:spacing w:val="-21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day-to-day</w:t>
      </w:r>
      <w:r>
        <w:rPr>
          <w:rFonts w:ascii="Arial" w:hAnsi="Arial"/>
          <w:b/>
          <w:color w:val="404154"/>
          <w:spacing w:val="-22"/>
          <w:w w:val="104"/>
          <w:sz w:val="27"/>
        </w:rPr>
        <w:t xml:space="preserve"> </w:t>
      </w:r>
      <w:r>
        <w:rPr>
          <w:rFonts w:ascii="Arial" w:hAnsi="Arial"/>
          <w:b/>
          <w:color w:val="404154"/>
          <w:spacing w:val="-2"/>
          <w:w w:val="104"/>
          <w:sz w:val="27"/>
        </w:rPr>
        <w:t>tasks</w:t>
      </w:r>
      <w:r>
        <w:rPr>
          <w:color w:val="404154"/>
          <w:spacing w:val="-2"/>
          <w:w w:val="104"/>
          <w:sz w:val="27"/>
        </w:rPr>
        <w:t>.</w:t>
      </w:r>
      <w:r>
        <w:rPr>
          <w:color w:val="404154"/>
          <w:spacing w:val="-16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>The</w:t>
      </w:r>
      <w:r>
        <w:rPr>
          <w:color w:val="404154"/>
          <w:spacing w:val="-11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>gap</w:t>
      </w:r>
      <w:r>
        <w:rPr>
          <w:color w:val="404154"/>
          <w:spacing w:val="-11"/>
          <w:w w:val="104"/>
          <w:sz w:val="27"/>
        </w:rPr>
        <w:t xml:space="preserve"> </w:t>
      </w:r>
      <w:r>
        <w:rPr>
          <w:color w:val="404154"/>
          <w:spacing w:val="-2"/>
          <w:w w:val="104"/>
          <w:sz w:val="27"/>
        </w:rPr>
        <w:t xml:space="preserve">between </w:t>
      </w:r>
      <w:r>
        <w:rPr>
          <w:color w:val="404154"/>
          <w:w w:val="110"/>
          <w:sz w:val="27"/>
        </w:rPr>
        <w:t>intention and action grows wider when tools demand too much attention.</w:t>
      </w:r>
    </w:p>
    <w:p>
      <w:pPr>
        <w:spacing w:line="343" w:lineRule="auto"/>
        <w:rPr>
          <w:sz w:val="27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w:rPr>
          <w:color w:val="1B1B27"/>
          <w:w w:val="104"/>
        </w:rPr>
        <w:t>Target</w:t>
      </w:r>
      <w:r>
        <w:rPr>
          <w:color w:val="1B1B27"/>
          <w:spacing w:val="-18"/>
          <w:w w:val="104"/>
        </w:rPr>
        <w:t xml:space="preserve"> </w:t>
      </w:r>
      <w:r>
        <w:rPr>
          <w:color w:val="1B1B27"/>
          <w:w w:val="104"/>
        </w:rPr>
        <w:t>Users</w:t>
      </w:r>
      <w:r>
        <w:rPr>
          <w:color w:val="1B1B27"/>
          <w:spacing w:val="-17"/>
          <w:w w:val="104"/>
        </w:rPr>
        <w:t xml:space="preserve"> </w:t>
      </w:r>
      <w:r>
        <w:rPr>
          <w:color w:val="1B1B27"/>
          <w:w w:val="104"/>
        </w:rPr>
        <w:t>&amp;</w:t>
      </w:r>
      <w:r>
        <w:rPr>
          <w:color w:val="1B1B27"/>
          <w:spacing w:val="-17"/>
          <w:w w:val="104"/>
        </w:rPr>
        <w:t xml:space="preserve"> </w:t>
      </w:r>
      <w:r>
        <w:rPr>
          <w:color w:val="1B1B27"/>
          <w:spacing w:val="-2"/>
          <w:w w:val="104"/>
        </w:rPr>
        <w:t>Needs</w:t>
      </w:r>
    </w:p>
    <w:p>
      <w:pPr>
        <w:pStyle w:val="15"/>
        <w:rPr>
          <w:rFonts w:ascii="Century Gothic" w:hAnsi="Century Gothic"/>
          <w:sz w:val="20"/>
        </w:rPr>
      </w:pPr>
    </w:p>
    <w:p>
      <w:pPr>
        <w:pStyle w:val="15"/>
        <w:spacing w:before="11"/>
        <w:rPr>
          <w:rFonts w:ascii="Century Gothic" w:hAnsi="Century Gothic"/>
          <w:sz w:val="19"/>
        </w:rPr>
      </w:pPr>
    </w:p>
    <w:p>
      <w:pPr>
        <w:rPr>
          <w:rFonts w:ascii="Century Gothic" w:hAnsi="Century Gothic"/>
          <w:sz w:val="19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3"/>
      </w:pPr>
      <w:r>
        <mc:AlternateContent>
          <mc:Choice Requires="wps">
            <w:drawing>
              <wp:anchor distT="0" distB="0" distL="114300" distR="114300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0" name="矩形 6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61" o:spid="_x0000_s61" fillcolor="#F8F8FF" stroked="f" strokeweight="1.0pt" style="position:absolute;&#10;margin-left:0.0pt;&#10;margin-top:0.0pt;&#10;width:595.45pt;&#10;height:841.7pt;&#10;z-index:-41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5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62" name="组合 6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3" name="组合 63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65" name="图片 65">
                            <a:hlinkClick r:id="rId12"/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66" name="矩形 66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68" o:spid="_x0000_s68" coordorigin="8715,15975" coordsize="3195,856" style="position:absolute;&#10;margin-left:435.8pt;&#10;margin-top:798.8pt;&#10;width:159.75pt;&#10;height:42.849964pt;&#10;z-index:65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69" o:spid="_x0000_s69" style="position:absolute;&#10;left:9088;&#10;top:16077;&#10;width:2712;&#10;height:648;" filled="f" stroked="f" strokeweight="1.0pt" href="https://gamma.app/?utm_source=made-with-gamma">
                  <v:imagedata r:id="rId13" o:title="4215363021772947509264"/>
                  <o:lock aspectratio="t"/>
                  <v:stroke color="#000000"/>
                </v:shape>
                <v:rect type="#_x0000_t1" id="矩形 70" o:spid="_x0000_s70" style="position:absolute;&#10;left:8715;&#10;top:15975;&#10;width:3194;&#10;height:856;" fillcolor="#F8F8FF" stroked="f" strokeweight="1.0pt">
                  <v:stroke color="#000000"/>
                </v:rect>
                <v:rect type="#_x0000_t1" id="矩形 71" o:spid="_x0000_s71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Primary</w:t>
      </w:r>
      <w:r>
        <w:rPr>
          <w:color w:val="1B1B27"/>
          <w:spacing w:val="54"/>
          <w:w w:val="104"/>
        </w:rPr>
        <w:t xml:space="preserve"> </w:t>
      </w:r>
      <w:r>
        <w:rPr>
          <w:color w:val="1B1B27"/>
          <w:spacing w:val="-2"/>
          <w:w w:val="104"/>
        </w:rPr>
        <w:t>Audience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325" w:line="343" w:lineRule="auto"/>
        <w:ind w:right="38"/>
        <w:rPr>
          <w:sz w:val="21"/>
        </w:rPr>
      </w:pPr>
      <w:r>
        <w:rPr>
          <w:color w:val="404154"/>
          <w:spacing w:val="-2"/>
          <w:w w:val="110"/>
          <w:sz w:val="21"/>
        </w:rPr>
        <w:t>Busy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students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managing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coursework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and </w:t>
      </w:r>
      <w:r>
        <w:rPr>
          <w:color w:val="404154"/>
          <w:w w:val="110"/>
          <w:sz w:val="21"/>
        </w:rPr>
        <w:t>personal goals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2" w:line="343" w:lineRule="auto"/>
        <w:ind w:right="226"/>
        <w:rPr>
          <w:sz w:val="21"/>
        </w:rPr>
      </w:pPr>
      <w:r>
        <w:rPr>
          <w:color w:val="404154"/>
          <w:spacing w:val="-2"/>
          <w:w w:val="110"/>
          <w:sz w:val="21"/>
        </w:rPr>
        <w:t>Working professionals juggling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multiple responsibilities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343" w:lineRule="auto"/>
        <w:ind w:right="147"/>
        <w:rPr>
          <w:sz w:val="21"/>
        </w:rPr>
      </w:pPr>
      <w:r>
        <w:rPr>
          <w:color w:val="404154"/>
          <w:w w:val="110"/>
          <w:sz w:val="21"/>
        </w:rPr>
        <w:t>Anyone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seeking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build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consistent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daily </w:t>
      </w:r>
      <w:r>
        <w:rPr>
          <w:color w:val="404154"/>
          <w:spacing w:val="-2"/>
          <w:w w:val="115"/>
          <w:sz w:val="21"/>
        </w:rPr>
        <w:t>habits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343" w:lineRule="auto"/>
        <w:ind w:right="678"/>
        <w:rPr>
          <w:sz w:val="21"/>
        </w:rPr>
      </w:pPr>
      <w:r>
        <w:rPr>
          <w:color w:val="404154"/>
          <w:w w:val="110"/>
          <w:sz w:val="21"/>
        </w:rPr>
        <w:t>People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overwhelmed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traditional productivity tools</w:t>
      </w:r>
    </w:p>
    <w:p>
      <w:pPr>
        <w:pStyle w:val="3"/>
      </w:pPr>
      <w:r>
        <w:br w:type="column"/>
      </w:r>
      <w:r>
        <w:rPr>
          <w:color w:val="1B1B27"/>
          <w:w w:val="95"/>
        </w:rPr>
        <w:t>Core</w:t>
      </w:r>
      <w:r>
        <w:rPr>
          <w:color w:val="1B1B27"/>
          <w:spacing w:val="-5"/>
          <w:w w:val="95"/>
        </w:rPr>
        <w:t xml:space="preserve"> </w:t>
      </w:r>
      <w:r>
        <w:rPr>
          <w:color w:val="1B1B27"/>
          <w:spacing w:val="-2"/>
        </w:rPr>
        <w:t>Needs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325" w:line="343" w:lineRule="auto"/>
        <w:ind w:left="685" w:right="301" w:hanging="541"/>
        <w:rPr>
          <w:sz w:val="21"/>
        </w:rPr>
      </w:pPr>
      <w:r>
        <w:rPr>
          <w:color w:val="404154"/>
          <w:w w:val="110"/>
          <w:sz w:val="21"/>
        </w:rPr>
        <w:t>Break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large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manageable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micro- </w:t>
      </w:r>
      <w:r>
        <w:rPr>
          <w:color w:val="404154"/>
          <w:spacing w:val="-4"/>
          <w:w w:val="110"/>
          <w:sz w:val="21"/>
        </w:rPr>
        <w:t>tasks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2" w:line="343" w:lineRule="auto"/>
        <w:ind w:left="685" w:right="873" w:hanging="541"/>
        <w:rPr>
          <w:sz w:val="21"/>
        </w:rPr>
      </w:pPr>
      <w:r>
        <w:rPr>
          <w:color w:val="404154"/>
          <w:spacing w:val="-2"/>
          <w:w w:val="110"/>
          <w:sz w:val="21"/>
        </w:rPr>
        <w:t>Achieve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speed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efficiency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goal recording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343" w:lineRule="auto"/>
        <w:ind w:left="685" w:right="1161" w:hanging="541"/>
        <w:rPr>
          <w:sz w:val="21"/>
        </w:rPr>
      </w:pPr>
      <w:r>
        <w:rPr>
          <w:color w:val="404154"/>
          <w:w w:val="110"/>
          <w:sz w:val="21"/>
        </w:rPr>
        <w:t>Strong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privacy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personal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data </w:t>
      </w:r>
      <w:r>
        <w:rPr>
          <w:color w:val="404154"/>
          <w:spacing w:val="-2"/>
          <w:w w:val="110"/>
          <w:sz w:val="21"/>
        </w:rPr>
        <w:t>ownership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line="237" w:lineRule="exact"/>
        <w:ind w:left="685" w:hanging="541"/>
        <w:rPr>
          <w:sz w:val="21"/>
        </w:rPr>
      </w:pPr>
      <w:r>
        <w:rPr>
          <w:color w:val="404154"/>
          <w:w w:val="110"/>
          <w:sz w:val="21"/>
        </w:rPr>
        <w:t>Instant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progress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feedback</w:t>
      </w:r>
    </w:p>
    <w:p>
      <w:pPr>
        <w:pStyle w:val="16"/>
        <w:numPr>
          <w:ilvl w:val="0"/>
          <w:numId w:val="2"/>
        </w:numPr>
        <w:tabs>
          <w:tab w:val="left" w:pos="685"/>
          <w:tab w:val="left" w:pos="686"/>
        </w:tabs>
        <w:spacing w:before="103" w:line="343" w:lineRule="auto"/>
        <w:ind w:left="685" w:right="504" w:hanging="541"/>
        <w:rPr>
          <w:sz w:val="21"/>
        </w:rPr>
      </w:pPr>
      <w:r>
        <w:rPr>
          <w:color w:val="404154"/>
          <w:w w:val="110"/>
          <w:sz w:val="21"/>
        </w:rPr>
        <w:t xml:space="preserve">Low-friction tools that reduce cognitive </w:t>
      </w:r>
      <w:r>
        <w:rPr>
          <w:color w:val="404154"/>
          <w:spacing w:val="-4"/>
          <w:w w:val="115"/>
          <w:sz w:val="21"/>
        </w:rPr>
        <w:t>load</w:t>
      </w:r>
    </w:p>
    <w:p>
      <w:pPr>
        <w:spacing w:line="343" w:lineRule="auto"/>
        <w:rPr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cols w:num="2" w:space="594" w:equalWidth="0">
            <w:col w:w="4869" w:space="594"/>
            <w:col w:w="5197"/>
          </w:cols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2" name="矩形 7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73" o:spid="_x0000_s73" fillcolor="#F8F8FF" stroked="f" strokeweight="1.0pt" style="position:absolute;&#10;margin-left:0.0pt;&#10;margin-top:0.0pt;&#10;width:595.45pt;&#10;height:841.7pt;&#10;z-index:-40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0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74" name="组合 7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5" name="组合 75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77" name="图片 77">
                            <a:hlinkClick r:id="rId15"/>
                          </pic:cNvPr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8" name="矩形 78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9" name="矩形 79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0" o:spid="_x0000_s80" coordorigin="8715,15975" coordsize="3195,856" style="position:absolute;&#10;margin-left:435.8pt;&#10;margin-top:798.8pt;&#10;width:159.75pt;&#10;height:42.849964pt;&#10;z-index:70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81" o:spid="_x0000_s81" style="position:absolute;&#10;left:9088;&#10;top:16077;&#10;width:2712;&#10;height:648;" filled="f" stroked="f" strokeweight="1.0pt" href="https://gamma.app/?utm_source=made-with-gamma">
                  <v:imagedata r:id="rId16" o:title="3756430831772947509366"/>
                  <o:lock aspectratio="t"/>
                  <v:stroke color="#000000"/>
                </v:shape>
                <v:rect type="#_x0000_t1" id="矩形 82" o:spid="_x0000_s82" style="position:absolute;&#10;left:8715;&#10;top:15975;&#10;width:3194;&#10;height:856;" fillcolor="#F8F8FF" stroked="f" strokeweight="1.0pt">
                  <v:stroke color="#000000"/>
                </v:rect>
                <v:rect type="#_x0000_t1" id="矩形 83" o:spid="_x0000_s83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</w:rPr>
        <w:t>Empathy</w:t>
      </w:r>
      <w:r>
        <w:rPr>
          <w:color w:val="1B1B27"/>
          <w:spacing w:val="50"/>
        </w:rPr>
        <w:t xml:space="preserve"> </w:t>
      </w:r>
      <w:r>
        <w:rPr>
          <w:color w:val="1B1B27"/>
        </w:rPr>
        <w:t>Map</w:t>
      </w:r>
      <w:r>
        <w:rPr>
          <w:color w:val="1B1B27"/>
          <w:spacing w:val="51"/>
        </w:rPr>
        <w:t xml:space="preserve"> </w:t>
      </w:r>
      <w:r>
        <w:rPr>
          <w:color w:val="1B1B27"/>
          <w:spacing w:val="-2"/>
        </w:rPr>
        <w:t>Summary</w:t>
      </w:r>
    </w:p>
    <w:p>
      <w:pPr>
        <w:pStyle w:val="15"/>
        <w:spacing w:before="570" w:line="348" w:lineRule="auto"/>
        <w:ind w:left="145"/>
      </w:pPr>
      <w:r>
        <w:rPr>
          <w:color w:val="404154"/>
          <w:w w:val="110"/>
        </w:rPr>
        <w:t>Understanding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user's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perspective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reveals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patterns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how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interact with goal-tracking tools and what drives their behavior.</w:t>
      </w:r>
    </w:p>
    <w:p>
      <w:pPr>
        <w:pStyle w:val="15"/>
        <w:spacing w:before="2"/>
        <w:rPr>
          <w:sz w:val="10"/>
        </w:rPr>
      </w:pPr>
      <w:r>
        <mc:AlternateContent>
          <mc:Choice Requires="wps">
            <w:drawing>
              <wp:anchor distT="0" distB="0" distL="0" distR="0" simplePos="0" relativeHeight="66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96519</wp:posOffset>
                </wp:positionV>
                <wp:extent cx="3225165" cy="2135505"/>
                <wp:effectExtent l="0" t="0" r="0" b="0"/>
                <wp:wrapTopAndBottom/>
                <wp:docPr id="84" name="组合 8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5" name="组合 85"/>
                      <wpg:cNvGrpSpPr/>
                      <wpg:grpSpPr>
                        <a:xfrm rot="0">
                          <a:off x="0" y="0"/>
                          <a:ext cx="3225165" cy="2135505"/>
                          <a:chOff x="0" y="0"/>
                          <a:chExt cx="322516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6" name="矩形 86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7" name="矩形 87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8" name="矩形 88"/>
                        <wps:cNvSpPr/>
                        <wps:spPr>
                          <a:xfrm rot="0">
                            <a:off x="15240" y="16510"/>
                            <a:ext cx="3194685" cy="416560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90" name="图片 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13205" y="128904"/>
                            <a:ext cx="198755" cy="1822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1" name="文本框 91"/>
                        <wps:cNvSpPr/>
                        <wps:spPr>
                          <a:xfrm rot="0">
                            <a:off x="16510" y="12065"/>
                            <a:ext cx="3192145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92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4"/>
                                  <w:sz w:val="27"/>
                                </w:rPr>
                                <w:t>Says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93" o:spid="_x0000_s93" coordorigin="765,3085" coordsize="5079,3363" style="position:absolute;&#10;margin-left:38.25pt;&#10;margin-top:7.599997pt;&#10;width:253.95001pt;&#10;height:168.15pt;&#10;z-index:66;&#10;mso-position-horizontal:absolute;&#10;mso-position-horizontal-relative:page;&#10;mso-position-vertical:absolute;&#10;mso-wrap-distance-left:0.0pt;&#10;mso-wrap-distance-right:0.0pt;">
                <v:rect type="#_x0000_t1" id="矩形 94" o:spid="_x0000_s94" style="position:absolute;&#10;left:765;&#10;top:3085;&#10;width:5079;&#10;height:3363;" fillcolor="#F8F8FF" stroked="f" strokeweight="1.0pt">
                  <v:stroke color="#000000"/>
                </v:rect>
                <v:rect type="#_x0000_t1" id="矩形 95" o:spid="_x0000_s95" style="position:absolute;&#10;left:765;&#10;top:3085;&#10;width:5079;&#10;height:3363;" filled="f" stroked="t" strokeweight="1.2404693pt">
                  <v:stroke color="#B8C3DF"/>
                </v:rect>
                <v:rect type="#_x0000_t1" id="矩形 96" o:spid="_x0000_s96" style="position:absolute;&#10;left:789;&#10;top:3111;&#10;width:5031;&#10;height:656;" fillcolor="#D2DDF8" stroked="f" strokeweight="1.0pt">
                  <v:stroke color="#000000"/>
                </v:rect>
                <v:shape type="#_x0000_t75" id="图片 97" o:spid="_x0000_s97" style="position:absolute;&#10;left:3148;&#10;top:3288;&#10;width:313;&#10;height:286;" filled="f" stroked="f" strokeweight="1.0pt">
                  <v:imagedata r:id="rId18" o:title="9734237651772947509664"/>
                  <o:lock aspectratio="t"/>
                  <v:stroke color="#000000"/>
                </v:shape>
                <v:shape type="#_x0000_t202" id="文本框 98" o:spid="_x0000_s98" style="position:absolute;&#10;left:791;&#10;top:3104;&#10;width:5027;&#10;height:3323;&#10;mso-wrap-style:square;" filled="f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4"/>
                            <w:sz w:val="27"/>
                          </w:rPr>
                          <w:t>Says</w:t>
                        </w:r>
                      </w:p>
                      <w:p>
                        <w:pPr>
                          <w:spacing w:before="239" w:line="346" w:lineRule="auto"/>
                          <w:ind w:left="216" w:right="1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want something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simple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tick off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goals."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it</w:t>
                        </w:r>
                        <w:r>
                          <w:rPr>
                            <w:color w:val="404154"/>
                            <w:spacing w:val="-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takes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more</w:t>
                        </w:r>
                        <w:r>
                          <w:rPr>
                            <w:color w:val="404154"/>
                            <w:spacing w:val="-1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than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a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few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seconds,</w:t>
                        </w:r>
                        <w:r>
                          <w:rPr>
                            <w:color w:val="40415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won't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need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to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see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my</w:t>
                        </w:r>
                        <w:r>
                          <w:rPr>
                            <w:color w:val="404154"/>
                            <w:spacing w:val="-20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2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instantly."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7" behindDoc="1" locked="0" layoutInCell="1" hidden="0" allowOverlap="1">
                <wp:simplePos x="0" y="0"/>
                <wp:positionH relativeFrom="page">
                  <wp:posOffset>3849370</wp:posOffset>
                </wp:positionH>
                <wp:positionV relativeFrom="paragraph">
                  <wp:posOffset>96519</wp:posOffset>
                </wp:positionV>
                <wp:extent cx="3226435" cy="2135505"/>
                <wp:effectExtent l="0" t="0" r="0" b="0"/>
                <wp:wrapTopAndBottom/>
                <wp:docPr id="99" name="组合 9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0" name="组合 100"/>
                      <wpg:cNvGrpSpPr/>
                      <wpg:grpSpPr>
                        <a:xfrm rot="0">
                          <a:off x="0" y="0"/>
                          <a:ext cx="3226435" cy="2135505"/>
                          <a:chOff x="0" y="0"/>
                          <a:chExt cx="322643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1" name="矩形 101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2" name="矩形 102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3" name="矩形 103"/>
                        <wps:cNvSpPr/>
                        <wps:spPr>
                          <a:xfrm rot="0">
                            <a:off x="16510" y="16510"/>
                            <a:ext cx="3194684" cy="416560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05" name="图片 10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43050" y="120014"/>
                            <a:ext cx="141604" cy="20065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6" name="文本框 106"/>
                        <wps:cNvSpPr/>
                        <wps:spPr>
                          <a:xfrm rot="0">
                            <a:off x="16510" y="12065"/>
                            <a:ext cx="3194049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07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08" o:spid="_x0000_s108" coordorigin="6062,3085" coordsize="5081,3363" style="position:absolute;&#10;margin-left:303.1pt;&#10;margin-top:7.599997pt;&#10;width:254.05pt;&#10;height:168.15pt;&#10;z-index:67;&#10;mso-position-horizontal:absolute;&#10;mso-position-horizontal-relative:page;&#10;mso-position-vertical:absolute;&#10;mso-wrap-distance-left:0.0pt;&#10;mso-wrap-distance-right:0.0pt;">
                <v:rect type="#_x0000_t1" id="矩形 109" o:spid="_x0000_s109" style="position:absolute;&#10;left:6062;&#10;top:3085;&#10;width:5081;&#10;height:3363;" fillcolor="#F8F8FF" stroked="f" strokeweight="1.0pt">
                  <v:stroke color="#000000"/>
                </v:rect>
                <v:rect type="#_x0000_t1" id="矩形 110" o:spid="_x0000_s110" style="position:absolute;&#10;left:6062;&#10;top:3085;&#10;width:5081;&#10;height:3363;" filled="f" stroked="t" strokeweight="1.2404693pt">
                  <v:stroke color="#B8C3DF"/>
                </v:rect>
                <v:rect type="#_x0000_t1" id="矩形 111" o:spid="_x0000_s111" style="position:absolute;&#10;left:6088;&#10;top:3111;&#10;width:5030;&#10;height:656;" fillcolor="#D2DDF8" stroked="f" strokeweight="1.0pt">
                  <v:stroke color="#000000"/>
                </v:rect>
                <v:shape type="#_x0000_t75" id="图片 112" o:spid="_x0000_s112" style="position:absolute;&#10;left:8492;&#10;top:3274;&#10;width:222;&#10;height:315;" filled="f" stroked="f" strokeweight="1.0pt">
                  <v:imagedata r:id="rId20" o:title="8163363571772947509679"/>
                  <o:lock aspectratio="t"/>
                  <v:stroke color="#000000"/>
                </v:shape>
                <v:shape type="#_x0000_t202" id="文本框 113" o:spid="_x0000_s113" style="position:absolute;&#10;left:6088;&#10;top:3104;&#10;width:5030;&#10;height:3323;&#10;mso-wrap-style:square;" filled="f" stroked="f" strokeweight="1.0pt">
                  <v:textbox id="860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20"/>
                            <w:sz w:val="27"/>
                          </w:rPr>
                          <w:t>Thinks</w:t>
                        </w:r>
                      </w:p>
                      <w:p>
                        <w:pPr>
                          <w:spacing w:before="239" w:line="346" w:lineRule="auto"/>
                          <w:ind w:left="219" w:right="7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"If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it's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easy,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I'll</w:t>
                        </w:r>
                        <w:r>
                          <w:rPr>
                            <w:color w:val="404154"/>
                            <w:spacing w:val="-19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actually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use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it."</w:t>
                        </w:r>
                        <w:r>
                          <w:rPr>
                            <w:color w:val="404154"/>
                            <w:spacing w:val="-1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"Why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do</w:t>
                        </w:r>
                        <w:r>
                          <w:rPr>
                            <w:color w:val="404154"/>
                            <w:spacing w:val="-15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I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need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all</w:t>
                        </w:r>
                        <w:r>
                          <w:rPr>
                            <w:color w:val="404154"/>
                            <w:spacing w:val="-14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these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features?"</w:t>
                        </w:r>
                        <w:r>
                          <w:rPr>
                            <w:color w:val="404154"/>
                            <w:spacing w:val="-2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"I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wish tracking goals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felt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this effortless</w:t>
                        </w:r>
                        <w:r>
                          <w:rPr>
                            <w:color w:val="404154"/>
                            <w:spacing w:val="-1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every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time."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8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2369820</wp:posOffset>
                </wp:positionV>
                <wp:extent cx="3225165" cy="2135505"/>
                <wp:effectExtent l="0" t="0" r="0" b="0"/>
                <wp:wrapTopAndBottom/>
                <wp:docPr id="114" name="组合 11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5" name="组合 115"/>
                      <wpg:cNvGrpSpPr/>
                      <wpg:grpSpPr>
                        <a:xfrm rot="0">
                          <a:off x="0" y="0"/>
                          <a:ext cx="3225165" cy="2135505"/>
                          <a:chOff x="0" y="0"/>
                          <a:chExt cx="322516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6" name="矩形 116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7" name="矩形 117"/>
                        <wps:cNvSpPr/>
                        <wps:spPr>
                          <a:xfrm rot="0">
                            <a:off x="0" y="0"/>
                            <a:ext cx="3225165" cy="213550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8" name="矩形 118"/>
                        <wps:cNvSpPr/>
                        <wps:spPr>
                          <a:xfrm rot="0">
                            <a:off x="15240" y="16510"/>
                            <a:ext cx="3194685" cy="416559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20" name="图片 12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14475" y="120014"/>
                            <a:ext cx="196849" cy="20002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1" name="文本框 121"/>
                        <wps:cNvSpPr/>
                        <wps:spPr>
                          <a:xfrm rot="0">
                            <a:off x="16510" y="12699"/>
                            <a:ext cx="3192145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2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04"/>
                                  <w:sz w:val="27"/>
                                </w:rPr>
                                <w:t>Does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23" o:spid="_x0000_s123" coordorigin="765,6665" coordsize="5079,3363" style="position:absolute;&#10;margin-left:38.25pt;&#10;margin-top:186.6pt;&#10;width:253.95001pt;&#10;height:168.15pt;&#10;z-index:68;&#10;mso-position-horizontal:absolute;&#10;mso-position-horizontal-relative:page;&#10;mso-position-vertical:absolute;&#10;mso-wrap-distance-left:0.0pt;&#10;mso-wrap-distance-right:0.0pt;">
                <v:rect type="#_x0000_t1" id="矩形 124" o:spid="_x0000_s124" style="position:absolute;&#10;left:765;&#10;top:6665;&#10;width:5079;&#10;height:3362;" fillcolor="#F8F8FF" stroked="f" strokeweight="1.0pt">
                  <v:stroke color="#000000"/>
                </v:rect>
                <v:rect type="#_x0000_t1" id="矩形 125" o:spid="_x0000_s125" style="position:absolute;&#10;left:765;&#10;top:6665;&#10;width:5079;&#10;height:3362;" filled="f" stroked="t" strokeweight="1.2404693pt">
                  <v:stroke color="#B8C3DF"/>
                </v:rect>
                <v:rect type="#_x0000_t1" id="矩形 126" o:spid="_x0000_s126" style="position:absolute;&#10;left:789;&#10;top:6691;&#10;width:5031;&#10;height:656;" fillcolor="#D2DDF8" stroked="f" strokeweight="1.0pt">
                  <v:stroke color="#000000"/>
                </v:rect>
                <v:shape type="#_x0000_t75" id="图片 127" o:spid="_x0000_s127" style="position:absolute;&#10;left:3150;&#10;top:6854;&#10;width:309;&#10;height:314;" filled="f" stroked="f" strokeweight="1.0pt">
                  <v:imagedata r:id="rId22" o:title="4501956441772947509692"/>
                  <o:lock aspectratio="t"/>
                  <v:stroke color="#000000"/>
                </v:shape>
                <v:shape type="#_x0000_t202" id="文本框 128" o:spid="_x0000_s128" style="position:absolute;&#10;left:791;&#10;top:6685;&#10;width:5027;&#10;height:3324;&#10;mso-wrap-style:square;" filled="f" stroked="f" strokeweight="1.0pt">
                  <v:textbox id="862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04"/>
                            <w:sz w:val="27"/>
                          </w:rPr>
                          <w:t>Does</w:t>
                        </w:r>
                      </w:p>
                      <w:p>
                        <w:pPr>
                          <w:spacing w:before="239" w:line="346" w:lineRule="auto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Creates</w:t>
                        </w:r>
                        <w:r>
                          <w:rPr>
                            <w:color w:val="404154"/>
                            <w:spacing w:val="-1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short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tasks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throughout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the day, checks progress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daily or multiple times per day, abandons apps that feel heavy or slow.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9" behindDoc="1" locked="0" layoutInCell="1" hidden="0" allowOverlap="1">
                <wp:simplePos x="0" y="0"/>
                <wp:positionH relativeFrom="page">
                  <wp:posOffset>3849370</wp:posOffset>
                </wp:positionH>
                <wp:positionV relativeFrom="paragraph">
                  <wp:posOffset>2369820</wp:posOffset>
                </wp:positionV>
                <wp:extent cx="3226435" cy="2135505"/>
                <wp:effectExtent l="0" t="0" r="0" b="0"/>
                <wp:wrapTopAndBottom/>
                <wp:docPr id="129" name="组合 12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0" name="组合 130"/>
                      <wpg:cNvGrpSpPr/>
                      <wpg:grpSpPr>
                        <a:xfrm rot="0">
                          <a:off x="0" y="0"/>
                          <a:ext cx="3226435" cy="2135505"/>
                          <a:chOff x="0" y="0"/>
                          <a:chExt cx="3226435" cy="21355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31" name="矩形 131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2" name="矩形 132"/>
                        <wps:cNvSpPr/>
                        <wps:spPr>
                          <a:xfrm rot="0">
                            <a:off x="0" y="0"/>
                            <a:ext cx="3226435" cy="213550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3" name="矩形 133"/>
                        <wps:cNvSpPr/>
                        <wps:spPr>
                          <a:xfrm rot="0">
                            <a:off x="16510" y="16510"/>
                            <a:ext cx="3194684" cy="416559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35" name="图片 13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514474" y="120014"/>
                            <a:ext cx="199390" cy="20065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36" name="文本框 136"/>
                        <wps:cNvSpPr/>
                        <wps:spPr>
                          <a:xfrm rot="0">
                            <a:off x="16510" y="12699"/>
                            <a:ext cx="3194049" cy="21107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37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>
                              <w:pPr>
                                <w:ind w:lef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>
                              <w:pPr>
                                <w:spacing w:before="239" w:line="346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38" o:spid="_x0000_s138" coordorigin="6062,6665" coordsize="5081,3363" style="position:absolute;&#10;margin-left:303.1pt;&#10;margin-top:186.6pt;&#10;width:254.05pt;&#10;height:168.15pt;&#10;z-index:69;&#10;mso-position-horizontal:absolute;&#10;mso-position-horizontal-relative:page;&#10;mso-position-vertical:absolute;&#10;mso-wrap-distance-left:0.0pt;&#10;mso-wrap-distance-right:0.0pt;">
                <v:rect type="#_x0000_t1" id="矩形 139" o:spid="_x0000_s139" style="position:absolute;&#10;left:6062;&#10;top:6665;&#10;width:5081;&#10;height:3362;" fillcolor="#F8F8FF" stroked="f" strokeweight="1.0pt">
                  <v:stroke color="#000000"/>
                </v:rect>
                <v:rect type="#_x0000_t1" id="矩形 140" o:spid="_x0000_s140" style="position:absolute;&#10;left:6062;&#10;top:6665;&#10;width:5081;&#10;height:3362;" filled="f" stroked="t" strokeweight="1.2404693pt">
                  <v:stroke color="#B8C3DF"/>
                </v:rect>
                <v:rect type="#_x0000_t1" id="矩形 141" o:spid="_x0000_s141" style="position:absolute;&#10;left:6088;&#10;top:6691;&#10;width:5030;&#10;height:656;" fillcolor="#D2DDF8" stroked="f" strokeweight="1.0pt">
                  <v:stroke color="#000000"/>
                </v:rect>
                <v:shape type="#_x0000_t75" id="图片 142" o:spid="_x0000_s142" style="position:absolute;&#10;left:8447;&#10;top:6854;&#10;width:314;&#10;height:315;" filled="f" stroked="f" strokeweight="1.0pt">
                  <v:imagedata r:id="rId24" o:title="2733447261772947509705"/>
                  <o:lock aspectratio="t"/>
                  <v:stroke color="#000000"/>
                </v:shape>
                <v:shape type="#_x0000_t202" id="文本框 143" o:spid="_x0000_s143" style="position:absolute;&#10;left:6088;&#10;top:6685;&#10;width:5030;&#10;height:3324;&#10;mso-wrap-style:square;" filled="f" stroked="f" strokeweight="1.0pt">
                  <v:textbox id="864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3"/>
                          <w:rPr>
                            <w:sz w:val="44"/>
                          </w:rPr>
                        </w:pPr>
                      </w:p>
                      <w:p>
                        <w:pPr>
                          <w:ind w:lef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Feels</w:t>
                        </w:r>
                      </w:p>
                      <w:p>
                        <w:pPr>
                          <w:spacing w:before="239" w:line="346" w:lineRule="auto"/>
                          <w:ind w:left="219" w:right="288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Overwhelmed by complex apps with too many features, satisfied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visible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progress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1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completion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markers,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motivated</w:t>
                        </w:r>
                        <w:r>
                          <w:rPr>
                            <w:color w:val="404154"/>
                            <w:spacing w:val="-1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by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quick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wins.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0"/>
        <w:rPr>
          <w:sz w:val="14"/>
        </w:rPr>
      </w:pPr>
    </w:p>
    <w:p>
      <w:pPr>
        <w:rPr>
          <w:sz w:val="14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4" name="矩形 14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45" o:spid="_x0000_s145" fillcolor="#F8F8FF" stroked="f" strokeweight="1.0pt" style="position:absolute;&#10;margin-left:0.0pt;&#10;margin-top:0.0pt;&#10;width:595.45pt;&#10;height:841.7pt;&#10;z-index:-39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4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146" name="组合 1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7" name="组合 147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49" name="图片 149">
                            <a:hlinkClick r:id="rId26"/>
                          </pic:cNvPr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50" name="矩形 150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51" name="矩形 151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52" o:spid="_x0000_s152" coordorigin="8715,15975" coordsize="3195,856" style="position:absolute;&#10;margin-left:435.8pt;&#10;margin-top:798.8pt;&#10;width:159.75pt;&#10;height:42.849964pt;&#10;z-index:7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53" o:spid="_x0000_s153" style="position:absolute;&#10;left:9088;&#10;top:16077;&#10;width:2712;&#10;height:648;" filled="f" stroked="f" strokeweight="1.0pt" href="https://gamma.app/?utm_source=made-with-gamma">
                  <v:imagedata r:id="rId27" o:title="7758079911772947509746"/>
                  <o:lock aspectratio="t"/>
                  <v:stroke color="#000000"/>
                </v:shape>
                <v:rect type="#_x0000_t1" id="矩形 154" o:spid="_x0000_s154" style="position:absolute;&#10;left:8715;&#10;top:15975;&#10;width:3194;&#10;height:856;" fillcolor="#F8F8FF" stroked="f" strokeweight="1.0pt">
                  <v:stroke color="#000000"/>
                </v:rect>
                <v:rect type="#_x0000_t1" id="矩形 155" o:spid="_x0000_s155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drawing>
          <wp:anchor distT="0" distB="0" distL="0" distR="0" simplePos="0" relativeHeight="7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156" name="图片 156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图片 1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163" cy="106893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sz w:val="22"/>
        </w:rPr>
      </w:pPr>
    </w:p>
    <w:p>
      <w:pPr>
        <w:pStyle w:val="2"/>
        <w:spacing w:before="80"/>
        <w:ind w:left="4611"/>
      </w:pPr>
      <w:r>
        <w:rPr>
          <w:color w:val="1B1B27"/>
          <w:w w:val="104"/>
        </w:rPr>
        <w:t>Key</w:t>
      </w:r>
      <w:r>
        <w:rPr>
          <w:color w:val="1B1B27"/>
          <w:spacing w:val="-31"/>
          <w:w w:val="104"/>
        </w:rPr>
        <w:t xml:space="preserve"> </w:t>
      </w:r>
      <w:r>
        <w:rPr>
          <w:color w:val="1B1B27"/>
          <w:spacing w:val="-2"/>
          <w:w w:val="110"/>
        </w:rPr>
        <w:t>Insights</w:t>
      </w:r>
    </w:p>
    <w:p>
      <w:pPr>
        <w:spacing w:before="435"/>
        <w:ind w:left="4602" w:right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0" distR="0" simplePos="0" relativeHeight="71" behindDoc="1" locked="0" layoutInCell="1" hidden="0" allowOverlap="1">
                <wp:simplePos x="0" y="0"/>
                <wp:positionH relativeFrom="page">
                  <wp:posOffset>3321050</wp:posOffset>
                </wp:positionH>
                <wp:positionV relativeFrom="paragraph">
                  <wp:posOffset>461644</wp:posOffset>
                </wp:positionV>
                <wp:extent cx="3755390" cy="15240"/>
                <wp:effectExtent l="0" t="0" r="0" b="0"/>
                <wp:wrapTopAndBottom/>
                <wp:docPr id="159" name="矩形 15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55390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60" o:spid="_x0000_s160" fillcolor="#1B53DA" stroked="f" strokeweight="1.0pt" style="position:absolute;&#10;margin-left:261.5pt;&#10;margin-top:36.35pt;&#10;width:295.7pt;&#10;height:1.2000006pt;&#10;z-index:71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01</w:t>
      </w:r>
    </w:p>
    <w:p>
      <w:pPr>
        <w:pStyle w:val="15"/>
        <w:spacing w:before="117" w:line="247" w:lineRule="auto"/>
        <w:ind w:left="4611" w:right="194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Simplicity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Increases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Usage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and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 xml:space="preserve">Completion </w:t>
      </w:r>
      <w:r>
        <w:rPr>
          <w:rFonts w:ascii="Century Gothic" w:hAnsi="Century Gothic"/>
          <w:color w:val="404154"/>
          <w:spacing w:val="-4"/>
          <w:w w:val="104"/>
        </w:rPr>
        <w:t>Rate</w:t>
      </w:r>
    </w:p>
    <w:p>
      <w:pPr>
        <w:pStyle w:val="15"/>
        <w:spacing w:before="229" w:line="346" w:lineRule="auto"/>
        <w:ind w:left="4611"/>
      </w:pPr>
      <w:r>
        <w:rPr>
          <w:color w:val="404154"/>
          <w:spacing w:val="-2"/>
          <w:w w:val="115"/>
        </w:rPr>
        <w:t>Users</w:t>
      </w:r>
      <w:r>
        <w:rPr>
          <w:color w:val="404154"/>
          <w:spacing w:val="-21"/>
          <w:w w:val="115"/>
        </w:rPr>
        <w:t xml:space="preserve"> </w:t>
      </w:r>
      <w:r>
        <w:rPr>
          <w:color w:val="404154"/>
          <w:spacing w:val="-2"/>
          <w:w w:val="115"/>
        </w:rPr>
        <w:t>abandon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tools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spacing w:val="-2"/>
          <w:w w:val="115"/>
        </w:rPr>
        <w:t>that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spacing w:val="-2"/>
          <w:w w:val="115"/>
        </w:rPr>
        <w:t>require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multiple </w:t>
      </w:r>
      <w:r>
        <w:rPr>
          <w:color w:val="404154"/>
          <w:w w:val="110"/>
        </w:rPr>
        <w:t>steps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navigation.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faster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they can record and complete goals, the more </w:t>
      </w:r>
      <w:r>
        <w:rPr>
          <w:color w:val="404154"/>
          <w:w w:val="115"/>
        </w:rPr>
        <w:t>likely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they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are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maintain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w w:val="115"/>
        </w:rPr>
        <w:t>habit.</w:t>
      </w:r>
    </w:p>
    <w:p>
      <w:pPr>
        <w:pStyle w:val="15"/>
        <w:spacing w:before="5"/>
        <w:rPr>
          <w:sz w:val="30"/>
        </w:rPr>
      </w:pPr>
    </w:p>
    <w:p>
      <w:pPr>
        <w:ind w:left="4602" w:right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0" distR="0" simplePos="0" relativeHeight="72" behindDoc="1" locked="0" layoutInCell="1" hidden="0" allowOverlap="1">
                <wp:simplePos x="0" y="0"/>
                <wp:positionH relativeFrom="page">
                  <wp:posOffset>3321050</wp:posOffset>
                </wp:positionH>
                <wp:positionV relativeFrom="paragraph">
                  <wp:posOffset>185420</wp:posOffset>
                </wp:positionV>
                <wp:extent cx="3755390" cy="15240"/>
                <wp:effectExtent l="0" t="0" r="0" b="0"/>
                <wp:wrapTopAndBottom/>
                <wp:docPr id="161" name="矩形 16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55390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62" o:spid="_x0000_s162" fillcolor="#1B53DA" stroked="f" strokeweight="1.0pt" style="position:absolute;&#10;margin-left:261.5pt;&#10;margin-top:14.599999pt;&#10;width:295.7pt;&#10;height:1.2000006pt;&#10;z-index:72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02</w:t>
      </w:r>
    </w:p>
    <w:p>
      <w:pPr>
        <w:pStyle w:val="15"/>
        <w:spacing w:before="118" w:line="247" w:lineRule="auto"/>
        <w:ind w:left="4611" w:right="479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Users</w:t>
      </w:r>
      <w:r>
        <w:rPr>
          <w:rFonts w:ascii="Century Gothic" w:hAnsi="Century Gothic"/>
          <w:color w:val="404154"/>
          <w:spacing w:val="-6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Want</w:t>
      </w:r>
      <w:r>
        <w:rPr>
          <w:rFonts w:ascii="Century Gothic" w:hAnsi="Century Gothic"/>
          <w:color w:val="404154"/>
          <w:spacing w:val="-7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Strong</w:t>
      </w:r>
      <w:r>
        <w:rPr>
          <w:rFonts w:ascii="Century Gothic" w:hAnsi="Century Gothic"/>
          <w:color w:val="404154"/>
          <w:spacing w:val="-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Privacy</w:t>
      </w:r>
      <w:r>
        <w:rPr>
          <w:rFonts w:ascii="Century Gothic" w:hAnsi="Century Gothic"/>
          <w:color w:val="404154"/>
          <w:spacing w:val="-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and</w:t>
      </w:r>
      <w:r>
        <w:rPr>
          <w:rFonts w:ascii="Century Gothic" w:hAnsi="Century Gothic"/>
          <w:color w:val="404154"/>
          <w:spacing w:val="-7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Personal Data Ownership</w:t>
      </w:r>
    </w:p>
    <w:p>
      <w:pPr>
        <w:pStyle w:val="15"/>
        <w:spacing w:before="229" w:line="346" w:lineRule="auto"/>
        <w:ind w:left="4611" w:right="194"/>
      </w:pPr>
      <w:r>
        <w:rPr>
          <w:color w:val="404154"/>
          <w:w w:val="110"/>
        </w:rPr>
        <w:t xml:space="preserve">Goal tracking involves personal aspirations and sensitive information. Users demand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ownership,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authentication, </w:t>
      </w:r>
      <w:r>
        <w:rPr>
          <w:color w:val="404154"/>
          <w:w w:val="110"/>
        </w:rPr>
        <w:t>and no unauthorized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to their private </w:t>
      </w:r>
      <w:r>
        <w:rPr>
          <w:color w:val="404154"/>
          <w:spacing w:val="-2"/>
          <w:w w:val="110"/>
        </w:rPr>
        <w:t>goals.</w:t>
      </w:r>
    </w:p>
    <w:p>
      <w:pPr>
        <w:pStyle w:val="15"/>
        <w:spacing w:before="1"/>
        <w:rPr>
          <w:sz w:val="30"/>
        </w:rPr>
      </w:pPr>
    </w:p>
    <w:p>
      <w:pPr>
        <w:ind w:left="4603" w:right="5813"/>
        <w:jc w:val="center"/>
        <w:rPr>
          <w:rFonts w:ascii="Calibri" w:hAnsi="Calibri"/>
          <w:sz w:val="21"/>
        </w:rPr>
      </w:pPr>
      <w:r>
        <mc:AlternateContent>
          <mc:Choice Requires="wps">
            <w:drawing>
              <wp:anchor distT="0" distB="0" distL="0" distR="0" simplePos="0" relativeHeight="73" behindDoc="1" locked="0" layoutInCell="1" hidden="0" allowOverlap="1">
                <wp:simplePos x="0" y="0"/>
                <wp:positionH relativeFrom="page">
                  <wp:posOffset>3321050</wp:posOffset>
                </wp:positionH>
                <wp:positionV relativeFrom="paragraph">
                  <wp:posOffset>184785</wp:posOffset>
                </wp:positionV>
                <wp:extent cx="3755390" cy="15240"/>
                <wp:effectExtent l="0" t="0" r="0" b="0"/>
                <wp:wrapTopAndBottom/>
                <wp:docPr id="163" name="矩形 16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55390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64" o:spid="_x0000_s164" fillcolor="#1B53DA" stroked="f" strokeweight="1.0pt" style="position:absolute;&#10;margin-left:261.5pt;&#10;margin-top:14.55pt;&#10;width:295.7pt;&#10;height:1.2000006pt;&#10;z-index:73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  <w:sz w:val="21"/>
        </w:rPr>
        <w:t>03</w:t>
      </w:r>
    </w:p>
    <w:p>
      <w:pPr>
        <w:pStyle w:val="15"/>
        <w:spacing w:before="118"/>
        <w:ind w:left="4611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Instant</w:t>
      </w:r>
      <w:r>
        <w:rPr>
          <w:rFonts w:ascii="Century Gothic" w:hAnsi="Century Gothic"/>
          <w:color w:val="404154"/>
          <w:spacing w:val="20"/>
        </w:rPr>
        <w:t xml:space="preserve"> </w:t>
      </w:r>
      <w:r>
        <w:rPr>
          <w:rFonts w:ascii="Century Gothic" w:hAnsi="Century Gothic"/>
          <w:color w:val="404154"/>
        </w:rPr>
        <w:t>Feedback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</w:rPr>
        <w:t>Loops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Help</w:t>
      </w:r>
      <w:r>
        <w:rPr>
          <w:rFonts w:ascii="Century Gothic" w:hAnsi="Century Gothic"/>
          <w:color w:val="404154"/>
          <w:spacing w:val="17"/>
        </w:rPr>
        <w:t xml:space="preserve"> </w:t>
      </w:r>
      <w:r>
        <w:rPr>
          <w:rFonts w:ascii="Century Gothic" w:hAnsi="Century Gothic"/>
          <w:color w:val="404154"/>
          <w:spacing w:val="-4"/>
        </w:rPr>
        <w:t>Build</w:t>
      </w:r>
    </w:p>
    <w:p>
      <w:pPr>
        <w:pStyle w:val="15"/>
        <w:spacing w:before="10"/>
        <w:ind w:left="4611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Consistent</w:t>
      </w:r>
      <w:r>
        <w:rPr>
          <w:rFonts w:ascii="Century Gothic" w:hAnsi="Century Gothic"/>
          <w:color w:val="404154"/>
          <w:spacing w:val="-2"/>
          <w:w w:val="104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Habits</w:t>
      </w:r>
    </w:p>
    <w:p>
      <w:pPr>
        <w:pStyle w:val="15"/>
        <w:spacing w:before="240" w:line="346" w:lineRule="auto"/>
        <w:ind w:left="4611"/>
      </w:pPr>
      <w:r>
        <w:rPr>
          <w:color w:val="404154"/>
          <w:w w:val="110"/>
        </w:rPr>
        <w:t>Visual progress indicators, completion markers, and immediate feedback create positive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reinforcement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encourages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w w:val="115"/>
        </w:rPr>
        <w:t>to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return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8"/>
          <w:w w:val="115"/>
        </w:rPr>
        <w:t xml:space="preserve"> </w:t>
      </w:r>
      <w:r>
        <w:rPr>
          <w:color w:val="404154"/>
          <w:w w:val="115"/>
        </w:rPr>
        <w:t>complete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more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tasks.</w:t>
      </w:r>
    </w:p>
    <w:p>
      <w:pPr>
        <w:spacing w:line="346" w:lineRule="auto"/>
        <w:sectPr>
          <w:pgSz w:w="11920" w:h="16840"/>
          <w:pgMar w:top="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8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5" name="矩形 16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66" o:spid="_x0000_s166" fillcolor="#F8F8FF" stroked="f" strokeweight="1.0pt" style="position:absolute;&#10;margin-left:0.0pt;&#10;margin-top:0.0pt;&#10;width:595.45pt;&#10;height:841.7pt;&#10;z-index:-37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167" name="组合 16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8" name="组合 168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70" name="图片 170">
                            <a:hlinkClick r:id="rId30"/>
                          </pic:cNvPr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71" name="矩形 171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2" name="矩形 172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73" o:spid="_x0000_s173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74" o:spid="_x0000_s174" style="position:absolute;&#10;left:9088;&#10;top:16077;&#10;width:2712;&#10;height:648;" filled="f" stroked="f" strokeweight="1.0pt" href="https://gamma.app/?utm_source=made-with-gamma">
                  <v:imagedata r:id="rId31" o:title="5216227441772947509866"/>
                  <o:lock aspectratio="t"/>
                  <v:stroke color="#000000"/>
                </v:shape>
                <v:rect type="#_x0000_t1" id="矩形 175" o:spid="_x0000_s175" style="position:absolute;&#10;left:8715;&#10;top:15975;&#10;width:3194;&#10;height:856;" fillcolor="#F8F8FF" stroked="f" strokeweight="1.0pt">
                  <v:stroke color="#000000"/>
                </v:rect>
                <v:rect type="#_x0000_t1" id="矩形 176" o:spid="_x0000_s176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How</w:t>
      </w:r>
      <w:r>
        <w:rPr>
          <w:color w:val="1B1B27"/>
          <w:spacing w:val="-7"/>
          <w:w w:val="104"/>
        </w:rPr>
        <w:t xml:space="preserve"> </w:t>
      </w:r>
      <w:r>
        <w:rPr>
          <w:color w:val="1B1B27"/>
          <w:w w:val="104"/>
        </w:rPr>
        <w:t>Might</w:t>
      </w:r>
      <w:r>
        <w:rPr>
          <w:color w:val="1B1B27"/>
          <w:spacing w:val="-10"/>
          <w:w w:val="104"/>
        </w:rPr>
        <w:t xml:space="preserve"> </w:t>
      </w:r>
      <w:r>
        <w:rPr>
          <w:color w:val="1B1B27"/>
          <w:w w:val="104"/>
        </w:rPr>
        <w:t>We</w:t>
      </w:r>
      <w:r>
        <w:rPr>
          <w:color w:val="1B1B27"/>
          <w:spacing w:val="-7"/>
          <w:w w:val="104"/>
        </w:rPr>
        <w:t xml:space="preserve"> </w:t>
      </w:r>
      <w:r>
        <w:rPr>
          <w:color w:val="1B1B27"/>
          <w:spacing w:val="-2"/>
          <w:w w:val="104"/>
        </w:rPr>
        <w:t>(HMW)</w:t>
      </w:r>
    </w:p>
    <w:p>
      <w:pPr>
        <w:pStyle w:val="15"/>
        <w:spacing w:before="570" w:line="348" w:lineRule="auto"/>
        <w:ind w:left="145" w:right="479"/>
      </w:pPr>
      <w:r>
        <w:rPr>
          <w:color w:val="404154"/>
          <w:w w:val="110"/>
        </w:rPr>
        <w:t>Reframing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challenges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opportunities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explore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innovative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solutions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 address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needs.</w:t>
      </w:r>
    </w:p>
    <w:p>
      <w:pPr>
        <w:pStyle w:val="15"/>
        <w:spacing w:before="2"/>
        <w:rPr>
          <w:sz w:val="10"/>
        </w:rPr>
      </w:pPr>
      <w:r>
        <mc:AlternateContent>
          <mc:Choice Requires="wps">
            <w:drawing>
              <wp:anchor distT="0" distB="0" distL="0" distR="0" simplePos="0" relativeHeight="75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88265</wp:posOffset>
                </wp:positionV>
                <wp:extent cx="2129789" cy="3218180"/>
                <wp:effectExtent l="0" t="0" r="0" b="0"/>
                <wp:wrapTopAndBottom/>
                <wp:docPr id="177" name="组合 17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8" name="组合 178"/>
                      <wpg:cNvGrpSpPr/>
                      <wpg:grpSpPr>
                        <a:xfrm rot="0">
                          <a:off x="0" y="0"/>
                          <a:ext cx="2129789" cy="3218180"/>
                          <a:chOff x="0" y="0"/>
                          <a:chExt cx="2129789" cy="321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9" name="矩形 179"/>
                        <wps:cNvSpPr/>
                        <wps:spPr>
                          <a:xfrm rot="0">
                            <a:off x="16510" y="8254"/>
                            <a:ext cx="2105025" cy="320230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0" name="矩形 180"/>
                        <wps:cNvSpPr/>
                        <wps:spPr>
                          <a:xfrm rot="0">
                            <a:off x="16510" y="8254"/>
                            <a:ext cx="2105025" cy="320230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1B53D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1" name="矩形 181"/>
                        <wps:cNvSpPr/>
                        <wps:spPr>
                          <a:xfrm rot="0">
                            <a:off x="0" y="8254"/>
                            <a:ext cx="64135" cy="320230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82" name="文本框 182"/>
                        <wps:cNvSpPr/>
                        <wps:spPr>
                          <a:xfrm rot="0">
                            <a:off x="0" y="0"/>
                            <a:ext cx="2129789" cy="321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83">
                          <w:txbxContent>
                            <w:p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How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might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0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we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help users record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goal in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under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5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>
                              <w:pPr>
                                <w:spacing w:before="229" w:line="346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84" o:spid="_x0000_s184" coordorigin="739,3072" coordsize="3354,5068" style="position:absolute;&#10;margin-left:36.95pt;&#10;margin-top:6.9500055pt;&#10;width:167.7pt;&#10;height:253.40001pt;&#10;z-index:75;&#10;mso-position-horizontal:absolute;&#10;mso-position-horizontal-relative:page;&#10;mso-position-vertical:absolute;&#10;mso-wrap-distance-left:0.0pt;&#10;mso-wrap-distance-right:0.0pt;">
                <v:rect type="#_x0000_t1" id="矩形 185" o:spid="_x0000_s185" style="position:absolute;&#10;left:765;&#10;top:3085;&#10;width:3315;&#10;height:5043;" fillcolor="#F8F8FF" stroked="f" strokeweight="1.0pt">
                  <v:stroke color="#000000"/>
                </v:rect>
                <v:rect type="#_x0000_t1" id="矩形 186" o:spid="_x0000_s186" style="position:absolute;&#10;left:765;&#10;top:3085;&#10;width:3315;&#10;height:5043;" filled="f" stroked="t" strokeweight="1.2404693pt">
                  <v:stroke color="#1B53DA"/>
                </v:rect>
                <v:rect type="#_x0000_t1" id="矩形 187" o:spid="_x0000_s187" style="position:absolute;&#10;left:739;&#10;top:3085;&#10;width:101;&#10;height:5043;" fillcolor="#1B53DA" stroked="f" strokeweight="1.0pt">
                  <v:stroke color="#000000"/>
                </v:rect>
                <v:shape type="#_x0000_t202" id="文本框 188" o:spid="_x0000_s188" style="position:absolute;&#10;left:739;&#10;top:3072;&#10;width:3353;&#10;height:5068;&#10;mso-wrap-style:square;" filled="f" stroked="f" strokeweight="1.0pt">
                  <v:textbox id="868" inset="0mm,0mm,0mm,0mm" o:insetmode="custom" style="layout-flow:horizontal;&#10;v-text-anchor:top;">
                    <w:txbxContent>
                      <w:p>
                        <w:pPr>
                          <w:spacing w:before="240" w:line="247" w:lineRule="auto"/>
                          <w:ind w:left="343" w:right="167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How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might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0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we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help users record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goal in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under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5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seconds?</w:t>
                        </w:r>
                      </w:p>
                      <w:p>
                        <w:pPr>
                          <w:spacing w:before="229" w:line="346" w:lineRule="auto"/>
                          <w:ind w:left="343" w:right="167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Streamline</w:t>
                        </w:r>
                        <w:r>
                          <w:rPr>
                            <w:color w:val="404154"/>
                            <w:spacing w:val="-2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>the</w:t>
                        </w:r>
                        <w:r>
                          <w:rPr>
                            <w:color w:val="404154"/>
                            <w:spacing w:val="-1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input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flow to eliminate friction and reduce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cognitive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load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during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goal creation.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6" behindDoc="1" locked="0" layoutInCell="1" hidden="0" allowOverlap="1">
                <wp:simplePos x="0" y="0"/>
                <wp:positionH relativeFrom="page">
                  <wp:posOffset>2712720</wp:posOffset>
                </wp:positionH>
                <wp:positionV relativeFrom="paragraph">
                  <wp:posOffset>88265</wp:posOffset>
                </wp:positionV>
                <wp:extent cx="2127885" cy="3218180"/>
                <wp:effectExtent l="0" t="0" r="0" b="0"/>
                <wp:wrapTopAndBottom/>
                <wp:docPr id="189" name="组合 18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0" name="组合 190"/>
                      <wpg:cNvGrpSpPr/>
                      <wpg:grpSpPr>
                        <a:xfrm rot="0">
                          <a:off x="0" y="0"/>
                          <a:ext cx="2127885" cy="3218180"/>
                          <a:chOff x="0" y="0"/>
                          <a:chExt cx="2127885" cy="321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91" name="矩形 191"/>
                        <wps:cNvSpPr/>
                        <wps:spPr>
                          <a:xfrm rot="0">
                            <a:off x="16509" y="8254"/>
                            <a:ext cx="2103120" cy="320230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2" name="矩形 192"/>
                        <wps:cNvSpPr/>
                        <wps:spPr>
                          <a:xfrm rot="0">
                            <a:off x="16509" y="8254"/>
                            <a:ext cx="2103120" cy="320230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1B53D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3" name="矩形 193"/>
                        <wps:cNvSpPr/>
                        <wps:spPr>
                          <a:xfrm rot="0">
                            <a:off x="0" y="8254"/>
                            <a:ext cx="64134" cy="320230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4" name="文本框 194"/>
                        <wps:cNvSpPr/>
                        <wps:spPr>
                          <a:xfrm rot="0">
                            <a:off x="0" y="0"/>
                            <a:ext cx="2127885" cy="321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95">
                          <w:txbxContent>
                            <w:p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 xml:space="preserve">How might we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ensure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goals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 xml:space="preserve">remain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strictly private?</w:t>
                              </w:r>
                            </w:p>
                            <w:p>
                              <w:pPr>
                                <w:spacing w:before="229" w:line="346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7"/>
                                </w:rPr>
                                <w:t xml:space="preserve">secure data storage,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96" o:spid="_x0000_s196" coordorigin="4272,3072" coordsize="3351,5068" style="position:absolute;&#10;margin-left:213.6pt;&#10;margin-top:6.9500055pt;&#10;width:167.55pt;&#10;height:253.40001pt;&#10;z-index:76;&#10;mso-position-horizontal:absolute;&#10;mso-position-horizontal-relative:page;&#10;mso-position-vertical:absolute;&#10;mso-wrap-distance-left:0.0pt;&#10;mso-wrap-distance-right:0.0pt;">
                <v:rect type="#_x0000_t1" id="矩形 197" o:spid="_x0000_s197" style="position:absolute;&#10;left:4297;&#10;top:3085;&#10;width:3312;&#10;height:5043;" fillcolor="#F8F8FF" stroked="f" strokeweight="1.0pt">
                  <v:stroke color="#000000"/>
                </v:rect>
                <v:rect type="#_x0000_t1" id="矩形 198" o:spid="_x0000_s198" style="position:absolute;&#10;left:4297;&#10;top:3085;&#10;width:3312;&#10;height:5043;" filled="f" stroked="t" strokeweight="1.2404693pt">
                  <v:stroke color="#1B53DA"/>
                </v:rect>
                <v:rect type="#_x0000_t1" id="矩形 199" o:spid="_x0000_s199" style="position:absolute;&#10;left:4272;&#10;top:3085;&#10;width:100;&#10;height:5043;" fillcolor="#1B53DA" stroked="f" strokeweight="1.0pt">
                  <v:stroke color="#000000"/>
                </v:rect>
                <v:shape type="#_x0000_t202" id="文本框 200" o:spid="_x0000_s200" style="position:absolute;&#10;left:4272;&#10;top:3072;&#10;width:3351;&#10;height:5068;&#10;mso-wrap-style:square;" filled="f" stroked="f" strokeweight="1.0pt">
                  <v:textbox id="869" inset="0mm,0mm,0mm,0mm" o:insetmode="custom" style="layout-flow:horizontal;&#10;v-text-anchor:top;">
                    <w:txbxContent>
                      <w:p>
                        <w:pPr>
                          <w:spacing w:before="240" w:line="247" w:lineRule="auto"/>
                          <w:ind w:left="343" w:right="23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 xml:space="preserve">How might we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ensure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goals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 xml:space="preserve">remain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strictly private?</w:t>
                        </w:r>
                      </w:p>
                      <w:p>
                        <w:pPr>
                          <w:spacing w:before="229" w:line="346" w:lineRule="auto"/>
                          <w:ind w:left="343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Implement</w:t>
                        </w:r>
                        <w:r>
                          <w:rPr>
                            <w:color w:val="404154"/>
                            <w:spacing w:val="-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 xml:space="preserve">robust 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authentication, </w:t>
                        </w:r>
                        <w:r>
                          <w:rPr>
                            <w:color w:val="404154"/>
                            <w:w w:val="104"/>
                            <w:sz w:val="27"/>
                          </w:rPr>
                          <w:t xml:space="preserve">secure data storage,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and</w:t>
                        </w:r>
                        <w:r>
                          <w:rPr>
                            <w:color w:val="404154"/>
                            <w:spacing w:val="-2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clear</w:t>
                        </w:r>
                        <w:r>
                          <w:rPr>
                            <w:color w:val="404154"/>
                            <w:spacing w:val="-3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7"/>
                          </w:rPr>
                          <w:t>privacy controls that users can trust.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7" behindDoc="1" locked="0" layoutInCell="1" hidden="0" allowOverlap="1">
                <wp:simplePos x="0" y="0"/>
                <wp:positionH relativeFrom="page">
                  <wp:posOffset>4955540</wp:posOffset>
                </wp:positionH>
                <wp:positionV relativeFrom="paragraph">
                  <wp:posOffset>88265</wp:posOffset>
                </wp:positionV>
                <wp:extent cx="2127884" cy="3218180"/>
                <wp:effectExtent l="0" t="0" r="0" b="0"/>
                <wp:wrapTopAndBottom/>
                <wp:docPr id="201" name="组合 20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2" name="组合 202"/>
                      <wpg:cNvGrpSpPr/>
                      <wpg:grpSpPr>
                        <a:xfrm rot="0">
                          <a:off x="0" y="0"/>
                          <a:ext cx="2127884" cy="3218180"/>
                          <a:chOff x="0" y="0"/>
                          <a:chExt cx="2127884" cy="32181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3" name="矩形 203"/>
                        <wps:cNvSpPr/>
                        <wps:spPr>
                          <a:xfrm rot="0">
                            <a:off x="15240" y="8254"/>
                            <a:ext cx="2105025" cy="320230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4" name="矩形 204"/>
                        <wps:cNvSpPr/>
                        <wps:spPr>
                          <a:xfrm rot="0">
                            <a:off x="15240" y="8254"/>
                            <a:ext cx="2105025" cy="320230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1B53DA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5" name="矩形 205"/>
                        <wps:cNvSpPr/>
                        <wps:spPr>
                          <a:xfrm rot="0">
                            <a:off x="0" y="8254"/>
                            <a:ext cx="62864" cy="320230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6" name="文本框 206"/>
                        <wps:cNvSpPr/>
                        <wps:spPr>
                          <a:xfrm rot="0">
                            <a:off x="0" y="0"/>
                            <a:ext cx="2127884" cy="32181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7">
                          <w:txbxContent>
                            <w:p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 xml:space="preserve">How might we motivate users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upon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8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completing goals?</w:t>
                              </w:r>
                            </w:p>
                            <w:p>
                              <w:pPr>
                                <w:spacing w:before="230" w:line="346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08" o:spid="_x0000_s208" coordorigin="7804,3072" coordsize="3350,5068" style="position:absolute;&#10;margin-left:390.2pt;&#10;margin-top:6.9500055pt;&#10;width:167.54999pt;&#10;height:253.40001pt;&#10;z-index:77;&#10;mso-position-horizontal:absolute;&#10;mso-position-horizontal-relative:page;&#10;mso-position-vertical:absolute;&#10;mso-wrap-distance-left:0.0pt;&#10;mso-wrap-distance-right:0.0pt;">
                <v:rect type="#_x0000_t1" id="矩形 209" o:spid="_x0000_s209" style="position:absolute;&#10;left:7828;&#10;top:3085;&#10;width:3314;&#10;height:5043;" fillcolor="#F8F8FF" stroked="f" strokeweight="1.0pt">
                  <v:stroke color="#000000"/>
                </v:rect>
                <v:rect type="#_x0000_t1" id="矩形 210" o:spid="_x0000_s210" style="position:absolute;&#10;left:7828;&#10;top:3085;&#10;width:3314;&#10;height:5043;" filled="f" stroked="t" strokeweight="1.2404693pt">
                  <v:stroke color="#1B53DA"/>
                </v:rect>
                <v:rect type="#_x0000_t1" id="矩形 211" o:spid="_x0000_s211" style="position:absolute;&#10;left:7804;&#10;top:3085;&#10;width:98;&#10;height:5043;" fillcolor="#1B53DA" stroked="f" strokeweight="1.0pt">
                  <v:stroke color="#000000"/>
                </v:rect>
                <v:shape type="#_x0000_t202" id="文本框 212" o:spid="_x0000_s212" style="position:absolute;&#10;left:7804;&#10;top:3072;&#10;width:3350;&#10;height:5068;&#10;mso-wrap-style:square;" filled="f" stroked="f" strokeweight="1.0pt">
                  <v:textbox id="870" inset="0mm,0mm,0mm,0mm" o:insetmode="custom" style="layout-flow:horizontal;&#10;v-text-anchor:top;">
                    <w:txbxContent>
                      <w:p>
                        <w:pPr>
                          <w:spacing w:before="240" w:line="247" w:lineRule="auto"/>
                          <w:ind w:left="344" w:right="6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 xml:space="preserve">How might we motivate users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upon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8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completing goals?</w:t>
                        </w:r>
                      </w:p>
                      <w:p>
                        <w:pPr>
                          <w:spacing w:before="230" w:line="346" w:lineRule="auto"/>
                          <w:ind w:left="344" w:right="233"/>
                          <w:rPr>
                            <w:sz w:val="27"/>
                          </w:rPr>
                        </w:pP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Design instant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feedback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mechanisms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celebrate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completions and reinforce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positive behavior</w:t>
                        </w:r>
                        <w:r>
                          <w:rPr>
                            <w:color w:val="40415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7"/>
                          </w:rPr>
                          <w:t>patterns.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rPr>
          <w:sz w:val="10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9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3" name="矩形 2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14" o:spid="_x0000_s214" fillcolor="#F8F8FF" stroked="f" strokeweight="1.0pt" style="position:absolute;&#10;margin-left:0.0pt;&#10;margin-top:0.0pt;&#10;width:595.45pt;&#10;height:841.7pt;&#10;z-index:-36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9" behindDoc="0" locked="0" layoutInCell="1" hidden="0" allowOverlap="1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215" name="组合 2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6" name="组合 216"/>
                      <wpg:cNvGrpSpPr/>
                      <wpg:grpSpPr>
                        <a:xfrm rot="0">
                          <a:off x="0" y="0"/>
                          <a:ext cx="2836545" cy="10689590"/>
                          <a:chOff x="0" y="0"/>
                          <a:chExt cx="2836545" cy="106895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18" name="图片 218">
                            <a:hlinkClick r:id="rId33"/>
                          </pic:cNvPr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45210" y="10208896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220" name="图片 22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6545" cy="10689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21" o:spid="_x0000_s221" coordorigin="7442,0" coordsize="4467,16834" style="position:absolute;&#10;margin-left:372.1pt;&#10;margin-top:0.0pt;&#10;width:223.35pt;&#10;height:841.7pt;&#10;z-index:79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22" o:spid="_x0000_s222" style="position:absolute;&#10;left:9088;&#10;top:16077;&#10;width:2712;&#10;height:648;" filled="f" stroked="f" strokeweight="1.0pt" href="https://gamma.app/?utm_source=made-with-gamma">
                  <v:imagedata r:id="rId35" o:title="5632745361772947510106"/>
                  <o:lock aspectratio="t"/>
                  <v:stroke color="#000000"/>
                </v:shape>
                <v:shape type="#_x0000_t75" id="图片 223" o:spid="_x0000_s223" alt="preencoded.png" style="position:absolute;&#10;left:7442;&#10;top:0;&#10;width:4467;&#10;height:16834;" filled="f" stroked="f" strokeweight="1.0pt">
                  <v:imagedata r:id="rId36" o:title="5502080461772947510109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5"/>
        <w:rPr>
          <w:sz w:val="22"/>
        </w:rPr>
      </w:pPr>
    </w:p>
    <w:p>
      <w:pPr>
        <w:pStyle w:val="2"/>
        <w:spacing w:before="80"/>
      </w:pPr>
      <w:r>
        <w:rPr>
          <w:color w:val="1B1B27"/>
          <w:w w:val="110"/>
        </w:rPr>
        <w:t>User</w:t>
      </w:r>
      <w:r>
        <w:rPr>
          <w:color w:val="1B1B27"/>
          <w:spacing w:val="-19"/>
          <w:w w:val="110"/>
        </w:rPr>
        <w:t xml:space="preserve"> </w:t>
      </w:r>
      <w:r>
        <w:rPr>
          <w:color w:val="1B1B27"/>
          <w:spacing w:val="-2"/>
          <w:w w:val="110"/>
        </w:rPr>
        <w:t>Stories</w:t>
      </w:r>
    </w:p>
    <w:p>
      <w:pPr>
        <w:pStyle w:val="15"/>
        <w:spacing w:before="2"/>
        <w:rPr>
          <w:rFonts w:ascii="Century Gothic" w:hAnsi="Century Gothic"/>
          <w:sz w:val="22"/>
        </w:rPr>
      </w:pPr>
    </w:p>
    <w:p>
      <w:pPr>
        <w:pStyle w:val="15"/>
        <w:spacing w:before="92" w:line="247" w:lineRule="auto"/>
        <w:ind w:left="472" w:right="4620"/>
        <w:rPr>
          <w:rFonts w:ascii="Century Gothic" w:hAnsi="Century Gothic"/>
        </w:rPr>
      </w:pPr>
      <w:r>
        <w:drawing>
          <wp:anchor distT="0" distB="0" distL="0" distR="0" simplePos="0" relativeHeight="80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143117</wp:posOffset>
            </wp:positionV>
            <wp:extent cx="68579" cy="68579"/>
            <wp:effectExtent l="0" t="0" r="0" b="0"/>
            <wp:wrapNone/>
            <wp:docPr id="224" name="图片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图片 22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6857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  <w:w w:val="104"/>
        </w:rPr>
        <w:t>As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a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user,</w:t>
      </w:r>
      <w:r>
        <w:rPr>
          <w:rFonts w:ascii="Century Gothic" w:hAnsi="Century Gothic"/>
          <w:color w:val="404154"/>
          <w:spacing w:val="-16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I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can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sign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up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securely</w:t>
      </w:r>
      <w:r>
        <w:rPr>
          <w:rFonts w:ascii="Century Gothic" w:hAnsi="Century Gothic"/>
          <w:color w:val="404154"/>
          <w:spacing w:val="-16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so</w:t>
      </w:r>
      <w:r>
        <w:rPr>
          <w:rFonts w:ascii="Century Gothic" w:hAnsi="Century Gothic"/>
          <w:color w:val="404154"/>
          <w:spacing w:val="-17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my goals stay private</w:t>
      </w:r>
    </w:p>
    <w:p>
      <w:pPr>
        <w:pStyle w:val="15"/>
        <w:spacing w:before="228" w:line="346" w:lineRule="auto"/>
        <w:ind w:left="472" w:right="4620"/>
      </w:pPr>
      <w:r>
        <w:rPr>
          <w:color w:val="404154"/>
          <w:w w:val="104"/>
        </w:rPr>
        <w:t xml:space="preserve">Secure authentication ensures my personal </w:t>
      </w:r>
      <w:r>
        <w:rPr>
          <w:color w:val="404154"/>
          <w:w w:val="110"/>
        </w:rPr>
        <w:t>goals and progress remain protected from unauthorized access.</w:t>
      </w:r>
    </w:p>
    <w:p>
      <w:pPr>
        <w:pStyle w:val="15"/>
        <w:spacing w:before="2"/>
        <w:rPr>
          <w:sz w:val="21"/>
        </w:rPr>
      </w:pPr>
    </w:p>
    <w:p>
      <w:pPr>
        <w:pStyle w:val="15"/>
        <w:spacing w:before="92" w:line="247" w:lineRule="auto"/>
        <w:ind w:left="472" w:right="4620"/>
        <w:rPr>
          <w:rFonts w:ascii="Century Gothic" w:hAnsi="Century Gothic"/>
        </w:rPr>
      </w:pPr>
      <w:r>
        <w:drawing>
          <wp:anchor distT="0" distB="0" distL="0" distR="0" simplePos="0" relativeHeight="81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142482</wp:posOffset>
            </wp:positionV>
            <wp:extent cx="68579" cy="70103"/>
            <wp:effectExtent l="0" t="0" r="0" b="0"/>
            <wp:wrapNone/>
            <wp:docPr id="227" name="图片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图片 22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701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can</w:t>
      </w:r>
      <w:r>
        <w:rPr>
          <w:rFonts w:ascii="Century Gothic" w:hAnsi="Century Gothic"/>
          <w:color w:val="404154"/>
          <w:spacing w:val="-8"/>
        </w:rPr>
        <w:t xml:space="preserve"> </w:t>
      </w:r>
      <w:r>
        <w:rPr>
          <w:rFonts w:ascii="Century Gothic" w:hAnsi="Century Gothic"/>
          <w:color w:val="404154"/>
        </w:rPr>
        <w:t>create</w:t>
      </w:r>
      <w:r>
        <w:rPr>
          <w:rFonts w:ascii="Century Gothic" w:hAnsi="Century Gothic"/>
          <w:color w:val="404154"/>
          <w:spacing w:val="-6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9"/>
        </w:rPr>
        <w:t xml:space="preserve"> </w:t>
      </w:r>
      <w:r>
        <w:rPr>
          <w:rFonts w:ascii="Century Gothic" w:hAnsi="Century Gothic"/>
          <w:color w:val="404154"/>
        </w:rPr>
        <w:t xml:space="preserve">micro-goal </w:t>
      </w:r>
      <w:r>
        <w:rPr>
          <w:rFonts w:ascii="Century Gothic" w:hAnsi="Century Gothic"/>
          <w:color w:val="404154"/>
          <w:spacing w:val="-2"/>
          <w:w w:val="104"/>
        </w:rPr>
        <w:t>quickly</w:t>
      </w:r>
    </w:p>
    <w:p>
      <w:pPr>
        <w:pStyle w:val="15"/>
        <w:spacing w:before="228" w:line="346" w:lineRule="auto"/>
        <w:ind w:left="472" w:right="4620"/>
      </w:pPr>
      <w:r>
        <w:rPr>
          <w:color w:val="404154"/>
          <w:w w:val="110"/>
        </w:rPr>
        <w:t>Simple, fast input allows me to capture goals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seconds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complex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forms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or multiple steps.</w:t>
      </w:r>
    </w:p>
    <w:p>
      <w:pPr>
        <w:pStyle w:val="15"/>
        <w:spacing w:before="2"/>
        <w:rPr>
          <w:sz w:val="21"/>
        </w:rPr>
      </w:pPr>
    </w:p>
    <w:p>
      <w:pPr>
        <w:pStyle w:val="15"/>
        <w:spacing w:before="92" w:line="247" w:lineRule="auto"/>
        <w:ind w:left="472" w:right="4620"/>
        <w:rPr>
          <w:rFonts w:ascii="Century Gothic" w:hAnsi="Century Gothic"/>
        </w:rPr>
      </w:pPr>
      <w:r>
        <w:drawing>
          <wp:anchor distT="0" distB="0" distL="0" distR="0" simplePos="0" relativeHeight="82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141846</wp:posOffset>
            </wp:positionV>
            <wp:extent cx="68579" cy="70103"/>
            <wp:effectExtent l="0" t="0" r="0" b="0"/>
            <wp:wrapNone/>
            <wp:docPr id="230" name="图片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图片 23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701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 a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-1"/>
        </w:rPr>
        <w:t xml:space="preserve"> </w:t>
      </w:r>
      <w:r>
        <w:rPr>
          <w:rFonts w:ascii="Century Gothic" w:hAnsi="Century Gothic"/>
          <w:color w:val="404154"/>
        </w:rPr>
        <w:t>I can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update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-4"/>
        </w:rPr>
        <w:t xml:space="preserve"> </w:t>
      </w:r>
      <w:r>
        <w:rPr>
          <w:rFonts w:ascii="Century Gothic" w:hAnsi="Century Gothic"/>
          <w:color w:val="404154"/>
        </w:rPr>
        <w:t>mark</w:t>
      </w:r>
      <w:r>
        <w:rPr>
          <w:rFonts w:ascii="Century Gothic" w:hAnsi="Century Gothic"/>
          <w:color w:val="404154"/>
          <w:spacing w:val="-5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>goal</w:t>
      </w:r>
      <w:r>
        <w:rPr>
          <w:rFonts w:ascii="Century Gothic" w:hAnsi="Century Gothic"/>
          <w:color w:val="404154"/>
          <w:spacing w:val="-3"/>
        </w:rPr>
        <w:t xml:space="preserve"> </w:t>
      </w:r>
      <w:r>
        <w:rPr>
          <w:rFonts w:ascii="Century Gothic" w:hAnsi="Century Gothic"/>
          <w:color w:val="404154"/>
        </w:rPr>
        <w:t xml:space="preserve">as </w:t>
      </w:r>
      <w:r>
        <w:rPr>
          <w:rFonts w:ascii="Century Gothic" w:hAnsi="Century Gothic"/>
          <w:color w:val="404154"/>
          <w:spacing w:val="-2"/>
          <w:w w:val="104"/>
        </w:rPr>
        <w:t>completed</w:t>
      </w:r>
    </w:p>
    <w:p>
      <w:pPr>
        <w:pStyle w:val="15"/>
        <w:spacing w:before="228" w:line="346" w:lineRule="auto"/>
        <w:ind w:left="472" w:right="4620"/>
      </w:pPr>
      <w:r>
        <w:rPr>
          <w:color w:val="404154"/>
          <w:w w:val="110"/>
        </w:rPr>
        <w:t>Flexible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editing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completion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options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let me manage my goals dynamically throughout the day.</w:t>
      </w:r>
    </w:p>
    <w:p>
      <w:pPr>
        <w:pStyle w:val="15"/>
        <w:spacing w:before="1"/>
        <w:rPr>
          <w:sz w:val="21"/>
        </w:rPr>
      </w:pPr>
    </w:p>
    <w:p>
      <w:pPr>
        <w:pStyle w:val="15"/>
        <w:spacing w:before="92"/>
        <w:ind w:left="472"/>
        <w:rPr>
          <w:rFonts w:ascii="Century Gothic" w:hAnsi="Century Gothic"/>
        </w:rPr>
      </w:pPr>
      <w:r>
        <w:drawing>
          <wp:anchor distT="0" distB="0" distL="0" distR="0" simplePos="0" relativeHeight="83" behindDoc="0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141593</wp:posOffset>
            </wp:positionV>
            <wp:extent cx="68579" cy="70104"/>
            <wp:effectExtent l="0" t="0" r="0" b="0"/>
            <wp:wrapNone/>
            <wp:docPr id="233" name="图片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图片 2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" cy="701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As</w:t>
      </w:r>
      <w:r>
        <w:rPr>
          <w:rFonts w:ascii="Century Gothic" w:hAnsi="Century Gothic"/>
          <w:color w:val="404154"/>
          <w:spacing w:val="4"/>
        </w:rPr>
        <w:t xml:space="preserve"> </w:t>
      </w:r>
      <w:r>
        <w:rPr>
          <w:rFonts w:ascii="Century Gothic" w:hAnsi="Century Gothic"/>
          <w:color w:val="404154"/>
        </w:rPr>
        <w:t>a</w:t>
      </w:r>
      <w:r>
        <w:rPr>
          <w:rFonts w:ascii="Century Gothic" w:hAnsi="Century Gothic"/>
          <w:color w:val="404154"/>
          <w:spacing w:val="1"/>
        </w:rPr>
        <w:t xml:space="preserve"> </w:t>
      </w:r>
      <w:r>
        <w:rPr>
          <w:rFonts w:ascii="Century Gothic" w:hAnsi="Century Gothic"/>
          <w:color w:val="404154"/>
        </w:rPr>
        <w:t>user,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I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can view</w:t>
      </w:r>
      <w:r>
        <w:rPr>
          <w:rFonts w:ascii="Century Gothic" w:hAnsi="Century Gothic"/>
          <w:color w:val="404154"/>
          <w:spacing w:val="6"/>
        </w:rPr>
        <w:t xml:space="preserve"> </w:t>
      </w:r>
      <w:r>
        <w:rPr>
          <w:rFonts w:ascii="Century Gothic" w:hAnsi="Century Gothic"/>
          <w:color w:val="404154"/>
        </w:rPr>
        <w:t>or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delete</w:t>
      </w:r>
      <w:r>
        <w:rPr>
          <w:rFonts w:ascii="Century Gothic" w:hAnsi="Century Gothic"/>
          <w:color w:val="404154"/>
          <w:spacing w:val="7"/>
        </w:rPr>
        <w:t xml:space="preserve"> </w:t>
      </w:r>
      <w:r>
        <w:rPr>
          <w:rFonts w:ascii="Century Gothic" w:hAnsi="Century Gothic"/>
          <w:color w:val="404154"/>
        </w:rPr>
        <w:t>only</w:t>
      </w:r>
      <w:r>
        <w:rPr>
          <w:rFonts w:ascii="Century Gothic" w:hAnsi="Century Gothic"/>
          <w:color w:val="404154"/>
          <w:spacing w:val="2"/>
        </w:rPr>
        <w:t xml:space="preserve"> </w:t>
      </w:r>
      <w:r>
        <w:rPr>
          <w:rFonts w:ascii="Century Gothic" w:hAnsi="Century Gothic"/>
          <w:color w:val="404154"/>
          <w:spacing w:val="-5"/>
        </w:rPr>
        <w:t>my</w:t>
      </w:r>
    </w:p>
    <w:p>
      <w:pPr>
        <w:pStyle w:val="15"/>
        <w:spacing w:before="10"/>
        <w:ind w:left="47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own</w:t>
      </w:r>
      <w:r>
        <w:rPr>
          <w:rFonts w:ascii="Century Gothic" w:hAnsi="Century Gothic"/>
          <w:color w:val="404154"/>
          <w:spacing w:val="-15"/>
          <w:w w:val="104"/>
        </w:rPr>
        <w:t xml:space="preserve"> </w:t>
      </w:r>
      <w:r>
        <w:rPr>
          <w:rFonts w:ascii="Century Gothic" w:hAnsi="Century Gothic"/>
          <w:color w:val="404154"/>
          <w:spacing w:val="-2"/>
          <w:w w:val="104"/>
        </w:rPr>
        <w:t>goals</w:t>
      </w:r>
    </w:p>
    <w:p>
      <w:pPr>
        <w:pStyle w:val="15"/>
        <w:spacing w:before="239" w:line="346" w:lineRule="auto"/>
        <w:ind w:left="472" w:right="4620"/>
      </w:pPr>
      <w:r>
        <w:rPr>
          <w:color w:val="404154"/>
          <w:w w:val="110"/>
        </w:rPr>
        <w:t>Clear ownership and control ensure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 maintain full authority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over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my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personal </w:t>
      </w:r>
      <w:r>
        <w:rPr>
          <w:color w:val="404154"/>
          <w:w w:val="115"/>
        </w:rPr>
        <w:t>goal data.</w:t>
      </w:r>
    </w:p>
    <w:p>
      <w:pPr>
        <w:spacing w:line="346" w:lineRule="auto"/>
        <w:sectPr>
          <w:pgSz w:w="11920" w:h="16840"/>
          <w:pgMar w:top="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w:rPr>
          <w:color w:val="1B1B27"/>
        </w:rPr>
        <w:t>Success</w:t>
      </w:r>
      <w:r>
        <w:rPr>
          <w:color w:val="1B1B27"/>
          <w:spacing w:val="30"/>
          <w:w w:val="104"/>
        </w:rPr>
        <w:t xml:space="preserve"> </w:t>
      </w:r>
      <w:r>
        <w:rPr>
          <w:color w:val="1B1B27"/>
          <w:spacing w:val="-2"/>
          <w:w w:val="104"/>
        </w:rPr>
        <w:t>Metrics</w:t>
      </w:r>
    </w:p>
    <w:p>
      <w:pPr>
        <w:pStyle w:val="15"/>
        <w:spacing w:before="570" w:line="348" w:lineRule="auto"/>
        <w:ind w:left="145"/>
      </w:pPr>
      <w:r>
        <w:rPr>
          <w:color w:val="404154"/>
          <w:w w:val="104"/>
        </w:rPr>
        <w:t xml:space="preserve">Quantifiable measures to evaluate whether MicroGoal effectively addresses user </w:t>
      </w:r>
      <w:r>
        <w:rPr>
          <w:color w:val="404154"/>
          <w:w w:val="110"/>
        </w:rPr>
        <w:t>needs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delivers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compelling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experience.</w:t>
      </w:r>
    </w:p>
    <w:p>
      <w:pPr>
        <w:spacing w:line="348" w:lineRule="auto"/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"/>
        <w:ind w:left="156" w:right="38"/>
      </w:pPr>
      <w:r>
        <mc:AlternateContent>
          <mc:Choice Requires="wps">
            <w:drawing>
              <wp:anchor distT="0" distB="0" distL="114300" distR="114300" simplePos="0" relativeHeight="10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35" name="矩形 23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36" o:spid="_x0000_s236" fillcolor="#F8F8FF" stroked="f" strokeweight="1.0pt" style="position:absolute;&#10;margin-left:0.0pt;&#10;margin-top:0.0pt;&#10;width:595.45pt;&#10;height:841.7pt;&#10;z-index:-35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237" name="组合 2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8" name="组合 238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40" name="图片 240">
                            <a:hlinkClick r:id="rId42"/>
                          </pic:cNvPr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41" name="矩形 241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2" name="矩形 242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43" o:spid="_x0000_s243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44" o:spid="_x0000_s244" style="position:absolute;&#10;left:9088;&#10;top:16077;&#10;width:2712;&#10;height:648;" filled="f" stroked="f" strokeweight="1.0pt" href="https://gamma.app/?utm_source=made-with-gamma">
                  <v:imagedata r:id="rId43" o:title="8081773041772947510215"/>
                  <o:lock aspectratio="t"/>
                  <v:stroke color="#000000"/>
                </v:shape>
                <v:rect type="#_x0000_t1" id="矩形 245" o:spid="_x0000_s245" style="position:absolute;&#10;left:8715;&#10;top:15975;&#10;width:3194;&#10;height:856;" fillcolor="#F8F8FF" stroked="f" strokeweight="1.0pt">
                  <v:stroke color="#000000"/>
                </v:rect>
                <v:rect type="#_x0000_t1" id="矩形 246" o:spid="_x0000_s246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404154"/>
          <w:spacing w:val="-4"/>
          <w:w w:val="104"/>
        </w:rPr>
        <w:t>&lt;30s</w:t>
      </w:r>
    </w:p>
    <w:p>
      <w:pPr>
        <w:pStyle w:val="15"/>
        <w:spacing w:before="278" w:line="247" w:lineRule="auto"/>
        <w:ind w:left="158" w:right="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10"/>
        </w:rPr>
        <w:t>Time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to</w:t>
      </w:r>
      <w:r>
        <w:rPr>
          <w:rFonts w:ascii="Century Gothic" w:hAnsi="Century Gothic"/>
          <w:color w:val="404154"/>
          <w:spacing w:val="-19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First</w:t>
      </w:r>
      <w:r>
        <w:rPr>
          <w:rFonts w:ascii="Century Gothic" w:hAnsi="Century Gothic"/>
          <w:color w:val="404154"/>
          <w:spacing w:val="-18"/>
          <w:w w:val="110"/>
        </w:rPr>
        <w:t xml:space="preserve"> </w:t>
      </w:r>
      <w:r>
        <w:rPr>
          <w:rFonts w:ascii="Century Gothic" w:hAnsi="Century Gothic"/>
          <w:color w:val="404154"/>
          <w:spacing w:val="-2"/>
          <w:w w:val="110"/>
        </w:rPr>
        <w:t>Goal (TTFG)</w:t>
      </w:r>
    </w:p>
    <w:p>
      <w:pPr>
        <w:pStyle w:val="15"/>
        <w:spacing w:before="229" w:line="346" w:lineRule="auto"/>
        <w:ind w:left="330" w:right="213" w:firstLine="2"/>
        <w:jc w:val="center"/>
      </w:pPr>
      <w:r>
        <w:rPr>
          <w:color w:val="404154"/>
          <w:w w:val="110"/>
        </w:rPr>
        <w:t>Users should complete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their first goal within 30 seconds of signing up or logging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in.</w:t>
      </w:r>
    </w:p>
    <w:p>
      <w:pPr>
        <w:pStyle w:val="1"/>
        <w:ind w:left="364" w:right="208"/>
      </w:pPr>
      <w:r>
        <w:br w:type="column"/>
      </w:r>
      <w:r>
        <w:rPr>
          <w:color w:val="404154"/>
          <w:spacing w:val="-4"/>
          <w:w w:val="110"/>
        </w:rPr>
        <w:t>≥35%</w:t>
      </w:r>
    </w:p>
    <w:p>
      <w:pPr>
        <w:pStyle w:val="15"/>
        <w:spacing w:before="278"/>
        <w:ind w:left="357" w:right="203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90"/>
        </w:rPr>
        <w:t>Day-1</w:t>
      </w:r>
      <w:r>
        <w:rPr>
          <w:rFonts w:ascii="Century Gothic" w:hAnsi="Century Gothic"/>
          <w:color w:val="404154"/>
          <w:spacing w:val="41"/>
        </w:rPr>
        <w:t xml:space="preserve"> </w:t>
      </w:r>
      <w:r>
        <w:rPr>
          <w:rFonts w:ascii="Century Gothic" w:hAnsi="Century Gothic"/>
          <w:color w:val="404154"/>
          <w:spacing w:val="-2"/>
          <w:w w:val="90"/>
        </w:rPr>
        <w:t>Retention</w:t>
      </w:r>
    </w:p>
    <w:p>
      <w:pPr>
        <w:pStyle w:val="15"/>
        <w:spacing w:before="238" w:line="346" w:lineRule="auto"/>
        <w:ind w:left="158" w:hanging="3"/>
        <w:jc w:val="center"/>
      </w:pPr>
      <w:r>
        <w:rPr>
          <w:color w:val="404154"/>
          <w:w w:val="115"/>
        </w:rPr>
        <w:t>At least 35%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 xml:space="preserve">of </w:t>
      </w:r>
      <w:r>
        <w:rPr>
          <w:color w:val="404154"/>
          <w:spacing w:val="-2"/>
          <w:w w:val="115"/>
        </w:rPr>
        <w:t>new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spacing w:val="-2"/>
          <w:w w:val="115"/>
        </w:rPr>
        <w:t>users</w:t>
      </w:r>
      <w:r>
        <w:rPr>
          <w:color w:val="404154"/>
          <w:spacing w:val="-23"/>
          <w:w w:val="115"/>
        </w:rPr>
        <w:t xml:space="preserve"> </w:t>
      </w:r>
      <w:r>
        <w:rPr>
          <w:color w:val="404154"/>
          <w:spacing w:val="-2"/>
          <w:w w:val="115"/>
        </w:rPr>
        <w:t xml:space="preserve">should </w:t>
      </w:r>
      <w:r>
        <w:rPr>
          <w:color w:val="404154"/>
          <w:w w:val="115"/>
        </w:rPr>
        <w:t xml:space="preserve">return within 24 </w:t>
      </w:r>
      <w:r>
        <w:rPr>
          <w:color w:val="404154"/>
          <w:w w:val="110"/>
        </w:rPr>
        <w:t>hours</w:t>
      </w:r>
      <w:r>
        <w:rPr>
          <w:color w:val="404154"/>
          <w:spacing w:val="-1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complete </w:t>
      </w:r>
      <w:r>
        <w:rPr>
          <w:color w:val="404154"/>
          <w:w w:val="115"/>
        </w:rPr>
        <w:t>additional goals.</w:t>
      </w:r>
    </w:p>
    <w:p>
      <w:pPr>
        <w:pStyle w:val="1"/>
      </w:pPr>
      <w:r>
        <w:br w:type="column"/>
      </w:r>
      <w:r>
        <w:rPr>
          <w:color w:val="404154"/>
          <w:spacing w:val="-2"/>
          <w:w w:val="110"/>
        </w:rPr>
        <w:t>&lt;200ms</w:t>
      </w:r>
    </w:p>
    <w:p>
      <w:pPr>
        <w:pStyle w:val="15"/>
        <w:spacing w:before="278" w:line="247" w:lineRule="auto"/>
        <w:ind w:left="424" w:right="425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API</w:t>
      </w:r>
      <w:r>
        <w:rPr>
          <w:rFonts w:ascii="Century Gothic" w:hAnsi="Century Gothic"/>
          <w:color w:val="404154"/>
          <w:spacing w:val="-20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 xml:space="preserve">Operations </w:t>
      </w:r>
      <w:r>
        <w:rPr>
          <w:rFonts w:ascii="Century Gothic" w:hAnsi="Century Gothic"/>
          <w:color w:val="404154"/>
          <w:spacing w:val="-2"/>
          <w:w w:val="104"/>
        </w:rPr>
        <w:t>(p95)</w:t>
      </w:r>
    </w:p>
    <w:p>
      <w:pPr>
        <w:pStyle w:val="15"/>
        <w:spacing w:before="229" w:line="346" w:lineRule="auto"/>
        <w:ind w:left="299" w:right="302"/>
        <w:jc w:val="center"/>
      </w:pPr>
      <w:r>
        <w:rPr>
          <w:color w:val="404154"/>
          <w:w w:val="110"/>
        </w:rPr>
        <w:t>95th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percentile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of all API requests should complete in under 200 milliseconds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for </w:t>
      </w:r>
      <w:r>
        <w:rPr>
          <w:color w:val="404154"/>
          <w:spacing w:val="-2"/>
          <w:w w:val="110"/>
        </w:rPr>
        <w:t>responsive experience.</w:t>
      </w:r>
    </w:p>
    <w:p>
      <w:pPr>
        <w:spacing w:before="79"/>
        <w:ind w:left="298" w:right="437"/>
        <w:jc w:val="center"/>
        <w:rPr>
          <w:rFonts w:ascii="Century Gothic" w:hAnsi="Century Gothic"/>
          <w:sz w:val="72"/>
        </w:rPr>
      </w:pPr>
      <w:r>
        <w:br w:type="column"/>
      </w:r>
      <w:r>
        <w:rPr>
          <w:rFonts w:ascii="Century Gothic" w:hAnsi="Century Gothic"/>
          <w:color w:val="404154"/>
          <w:spacing w:val="-10"/>
          <w:w w:val="125"/>
          <w:sz w:val="72"/>
        </w:rPr>
        <w:t>0</w:t>
      </w:r>
    </w:p>
    <w:p>
      <w:pPr>
        <w:pStyle w:val="15"/>
        <w:spacing w:before="278" w:line="247" w:lineRule="auto"/>
        <w:ind w:left="298" w:right="438"/>
        <w:jc w:val="center"/>
        <w:rPr>
          <w:rFonts w:ascii="Century Gothic" w:hAnsi="Century Gothic"/>
        </w:rPr>
      </w:pPr>
      <w:r>
        <w:rPr>
          <w:rFonts w:ascii="Century Gothic" w:hAnsi="Century Gothic"/>
          <w:color w:val="404154"/>
          <w:spacing w:val="-2"/>
          <w:w w:val="104"/>
        </w:rPr>
        <w:t xml:space="preserve">Cross-Tenant </w:t>
      </w:r>
      <w:r>
        <w:rPr>
          <w:rFonts w:ascii="Century Gothic" w:hAnsi="Century Gothic"/>
          <w:color w:val="404154"/>
          <w:spacing w:val="-2"/>
          <w:w w:val="110"/>
        </w:rPr>
        <w:t>Issues</w:t>
      </w:r>
    </w:p>
    <w:p>
      <w:pPr>
        <w:pStyle w:val="15"/>
        <w:spacing w:before="229" w:line="346" w:lineRule="auto"/>
        <w:ind w:left="-10" w:right="125"/>
        <w:jc w:val="center"/>
      </w:pPr>
      <w:r>
        <w:rPr>
          <w:color w:val="404154"/>
          <w:w w:val="110"/>
        </w:rPr>
        <w:t>Zero incidents of unauthorized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data access between different user accounts or </w:t>
      </w:r>
      <w:r>
        <w:rPr>
          <w:color w:val="404154"/>
          <w:spacing w:val="-2"/>
          <w:w w:val="110"/>
        </w:rPr>
        <w:t>tenants.</w:t>
      </w:r>
    </w:p>
    <w:p>
      <w:pPr>
        <w:spacing w:line="346" w:lineRule="auto"/>
        <w:jc w:val="center"/>
        <w:sectPr>
          <w:type w:val="continuous"/>
          <w:pgSz w:w="11920" w:h="16840"/>
          <w:pgMar w:top="500" w:right="640" w:bottom="280" w:left="620" w:header="720" w:footer="720" w:gutter="0"/>
          <w:cols w:num="4" w:space="101" w:equalWidth="0">
            <w:col w:w="2562" w:space="101"/>
            <w:col w:w="2523" w:space="40"/>
            <w:col w:w="2885" w:space="40"/>
            <w:col w:w="2509"/>
          </w:cols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300" distR="114300" simplePos="0" relativeHeight="11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47" name="矩形 24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48" o:spid="_x0000_s248" fillcolor="#F8F8FF" stroked="f" strokeweight="1.0pt" style="position:absolute;&#10;margin-left:0.0pt;&#10;margin-top:0.0pt;&#10;width:595.45pt;&#10;height:841.7pt;&#10;z-index:-34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249" name="组合 24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0" name="组合 250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52" name="图片 252">
                            <a:hlinkClick r:id="rId45"/>
                          </pic:cNvPr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53" name="矩形 253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4" name="矩形 254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55" o:spid="_x0000_s255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56" o:spid="_x0000_s256" style="position:absolute;&#10;left:9088;&#10;top:16077;&#10;width:2712;&#10;height:648;" filled="f" stroked="f" strokeweight="1.0pt" href="https://gamma.app/?utm_source=made-with-gamma">
                  <v:imagedata r:id="rId46" o:title="6799418361772947510278"/>
                  <o:lock aspectratio="t"/>
                  <v:stroke color="#000000"/>
                </v:shape>
                <v:rect type="#_x0000_t1" id="矩形 257" o:spid="_x0000_s257" style="position:absolute;&#10;left:8715;&#10;top:15975;&#10;width:3194;&#10;height:856;" fillcolor="#F8F8FF" stroked="f" strokeweight="1.0pt">
                  <v:stroke color="#000000"/>
                </v:rect>
                <v:rect type="#_x0000_t1" id="矩形 258" o:spid="_x0000_s258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System</w:t>
      </w:r>
      <w:r>
        <w:rPr>
          <w:color w:val="1B1B27"/>
          <w:spacing w:val="60"/>
          <w:w w:val="104"/>
        </w:rPr>
        <w:t xml:space="preserve"> </w:t>
      </w:r>
      <w:r>
        <w:rPr>
          <w:color w:val="1B1B27"/>
          <w:spacing w:val="-2"/>
          <w:w w:val="104"/>
        </w:rPr>
        <w:t>Snapshot</w:t>
      </w:r>
    </w:p>
    <w:p>
      <w:pPr>
        <w:pStyle w:val="15"/>
        <w:spacing w:before="570" w:line="348" w:lineRule="auto"/>
        <w:ind w:left="145"/>
      </w:pPr>
      <w:r>
        <w:rPr>
          <w:color w:val="404154"/>
          <w:w w:val="110"/>
        </w:rPr>
        <w:t>Backend API endpoints that support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functionality for user authentication </w:t>
      </w:r>
      <w:r>
        <w:rPr>
          <w:color w:val="404154"/>
          <w:w w:val="115"/>
        </w:rPr>
        <w:t>and</w:t>
      </w:r>
      <w:r>
        <w:rPr>
          <w:color w:val="404154"/>
          <w:spacing w:val="-6"/>
          <w:w w:val="115"/>
        </w:rPr>
        <w:t xml:space="preserve"> </w:t>
      </w:r>
      <w:r>
        <w:rPr>
          <w:color w:val="404154"/>
          <w:w w:val="115"/>
        </w:rPr>
        <w:t>goal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management.</w:t>
      </w:r>
    </w:p>
    <w:p>
      <w:pPr>
        <w:spacing w:before="214"/>
        <w:ind w:lef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sz w:val="32"/>
        </w:rPr>
        <w:t>Authentication</w:t>
      </w:r>
      <w:r>
        <w:rPr>
          <w:rFonts w:ascii="Century Gothic" w:hAnsi="Century Gothic"/>
          <w:color w:val="1B1B27"/>
          <w:spacing w:val="78"/>
          <w:w w:val="104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104"/>
          <w:sz w:val="32"/>
        </w:rPr>
        <w:t>Endpoints</w:t>
      </w:r>
    </w:p>
    <w:p>
      <w:pPr>
        <w:pStyle w:val="15"/>
        <w:spacing w:before="8"/>
        <w:rPr>
          <w:rFonts w:ascii="Century Gothic" w:hAnsi="Century Gothic"/>
          <w:sz w:val="28"/>
        </w:rPr>
      </w:pPr>
    </w:p>
    <w:tbl>
      <w:tblPr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8"/>
        <w:gridCol w:w="4111"/>
        <w:gridCol w:w="3348"/>
      </w:tblGrid>
      <w:tr>
        <w:trPr>
          <w:trHeight w:val="698"/>
        </w:trPr>
        <w:tc>
          <w:tcPr>
            <w:tcW w:w="2918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4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111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4"/>
              <w:ind w:left="440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48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4"/>
              <w:ind w:left="449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4"/>
                <w:sz w:val="27"/>
              </w:rPr>
              <w:t>Method</w:t>
            </w:r>
          </w:p>
        </w:tc>
      </w:tr>
      <w:tr>
        <w:trPr>
          <w:trHeight w:val="712"/>
        </w:trPr>
        <w:tc>
          <w:tcPr>
            <w:tcW w:w="2918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7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/api/auth/signup</w:t>
            </w:r>
          </w:p>
        </w:tc>
        <w:tc>
          <w:tcPr>
            <w:tcW w:w="4111" w:type="dxa"/>
            <w:shd w:val="clear" w:color="auto" w:fill="F5F5F5"/>
          </w:tcPr>
          <w:p>
            <w:pPr>
              <w:pStyle w:val="17"/>
              <w:ind w:left="440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Create</w:t>
            </w:r>
            <w:r>
              <w:rPr>
                <w:color w:val="404154"/>
                <w:spacing w:val="-12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new</w:t>
            </w:r>
            <w:r>
              <w:rPr>
                <w:color w:val="404154"/>
                <w:spacing w:val="-9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user</w:t>
            </w:r>
            <w:r>
              <w:rPr>
                <w:color w:val="404154"/>
                <w:spacing w:val="-14"/>
                <w:w w:val="104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4"/>
                <w:sz w:val="27"/>
              </w:rPr>
              <w:t>account</w:t>
            </w:r>
          </w:p>
        </w:tc>
        <w:tc>
          <w:tcPr>
            <w:tcW w:w="3348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7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1137"/>
        </w:trPr>
        <w:tc>
          <w:tcPr>
            <w:tcW w:w="2918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/api/auth/login</w:t>
            </w:r>
          </w:p>
        </w:tc>
        <w:tc>
          <w:tcPr>
            <w:tcW w:w="4111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spacing w:before="217" w:line="348" w:lineRule="auto"/>
              <w:ind w:left="440" w:right="425"/>
              <w:rPr>
                <w:sz w:val="27"/>
              </w:rPr>
            </w:pPr>
            <w:r>
              <w:rPr>
                <w:color w:val="404154"/>
                <w:w w:val="110"/>
                <w:sz w:val="27"/>
              </w:rPr>
              <w:t>Authenticate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>and</w:t>
            </w:r>
            <w:r>
              <w:rPr>
                <w:color w:val="404154"/>
                <w:spacing w:val="-20"/>
                <w:w w:val="110"/>
                <w:sz w:val="27"/>
              </w:rPr>
              <w:t xml:space="preserve"> </w:t>
            </w:r>
            <w:r>
              <w:rPr>
                <w:color w:val="404154"/>
                <w:w w:val="110"/>
                <w:sz w:val="27"/>
              </w:rPr>
              <w:t xml:space="preserve">receive </w:t>
            </w:r>
            <w:r>
              <w:rPr>
                <w:color w:val="404154"/>
                <w:spacing w:val="-2"/>
                <w:w w:val="115"/>
                <w:sz w:val="27"/>
              </w:rPr>
              <w:t>token</w:t>
            </w:r>
          </w:p>
        </w:tc>
        <w:tc>
          <w:tcPr>
            <w:tcW w:w="3348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20"/>
              <w:ind w:left="449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</w:tbl>
    <w:p>
      <w:pPr>
        <w:spacing w:before="280"/>
        <w:ind w:left="145"/>
        <w:rPr>
          <w:rFonts w:ascii="Century Gothic" w:hAnsi="Century Gothic"/>
          <w:sz w:val="32"/>
        </w:rPr>
      </w:pPr>
      <w:r>
        <w:rPr>
          <w:rFonts w:ascii="Century Gothic" w:hAnsi="Century Gothic"/>
          <w:color w:val="1B1B27"/>
          <w:w w:val="95"/>
          <w:sz w:val="32"/>
        </w:rPr>
        <w:t>Goal</w:t>
      </w:r>
      <w:r>
        <w:rPr>
          <w:rFonts w:ascii="Century Gothic" w:hAnsi="Century Gothic"/>
          <w:color w:val="1B1B27"/>
          <w:spacing w:val="46"/>
          <w:sz w:val="32"/>
        </w:rPr>
        <w:t xml:space="preserve"> </w:t>
      </w:r>
      <w:r>
        <w:rPr>
          <w:rFonts w:ascii="Century Gothic" w:hAnsi="Century Gothic"/>
          <w:color w:val="1B1B27"/>
          <w:w w:val="95"/>
          <w:sz w:val="32"/>
        </w:rPr>
        <w:t>Management</w:t>
      </w:r>
      <w:r>
        <w:rPr>
          <w:rFonts w:ascii="Century Gothic" w:hAnsi="Century Gothic"/>
          <w:color w:val="1B1B27"/>
          <w:spacing w:val="56"/>
          <w:sz w:val="32"/>
        </w:rPr>
        <w:t xml:space="preserve"> </w:t>
      </w:r>
      <w:r>
        <w:rPr>
          <w:rFonts w:ascii="Century Gothic" w:hAnsi="Century Gothic"/>
          <w:color w:val="1B1B27"/>
          <w:spacing w:val="-2"/>
          <w:w w:val="95"/>
          <w:sz w:val="32"/>
        </w:rPr>
        <w:t>Endpoints</w:t>
      </w:r>
    </w:p>
    <w:p>
      <w:pPr>
        <w:pStyle w:val="15"/>
        <w:spacing w:before="7"/>
        <w:rPr>
          <w:rFonts w:ascii="Century Gothic" w:hAnsi="Century Gothic"/>
          <w:sz w:val="28"/>
        </w:rPr>
      </w:pPr>
    </w:p>
    <w:tbl>
      <w:tblPr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7"/>
        <w:gridCol w:w="4310"/>
        <w:gridCol w:w="3382"/>
      </w:tblGrid>
      <w:tr>
        <w:trPr>
          <w:trHeight w:val="701"/>
        </w:trPr>
        <w:tc>
          <w:tcPr>
            <w:tcW w:w="268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5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Endpoint</w:t>
            </w:r>
          </w:p>
        </w:tc>
        <w:tc>
          <w:tcPr>
            <w:tcW w:w="4310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5"/>
              <w:ind w:left="67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sz w:val="27"/>
              </w:rPr>
              <w:t>Description</w:t>
            </w:r>
          </w:p>
        </w:tc>
        <w:tc>
          <w:tcPr>
            <w:tcW w:w="3382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spacing w:before="205"/>
              <w:ind w:left="481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color w:val="404154"/>
                <w:spacing w:val="-2"/>
                <w:w w:val="104"/>
                <w:sz w:val="27"/>
              </w:rPr>
              <w:t>Method</w:t>
            </w:r>
          </w:p>
        </w:tc>
      </w:tr>
      <w:tr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</w:t>
            </w:r>
          </w:p>
        </w:tc>
        <w:tc>
          <w:tcPr>
            <w:tcW w:w="4310" w:type="dxa"/>
            <w:shd w:val="clear" w:color="auto" w:fill="F5F5F5"/>
          </w:tcPr>
          <w:p>
            <w:pPr>
              <w:pStyle w:val="17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Create</w:t>
            </w:r>
            <w:r>
              <w:rPr>
                <w:color w:val="404154"/>
                <w:spacing w:val="22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new</w:t>
            </w:r>
            <w:r>
              <w:rPr>
                <w:color w:val="404154"/>
                <w:spacing w:val="27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micro-</w:t>
            </w:r>
            <w:r>
              <w:rPr>
                <w:color w:val="404154"/>
                <w:spacing w:val="-4"/>
                <w:w w:val="104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4"/>
                <w:sz w:val="27"/>
              </w:rPr>
              <w:t>POST</w:t>
            </w:r>
          </w:p>
        </w:tc>
      </w:tr>
      <w:tr>
        <w:trPr>
          <w:trHeight w:val="712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FFFFF"/>
          </w:tcPr>
          <w:p>
            <w:pPr>
              <w:pStyle w:val="17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10" w:type="dxa"/>
            <w:shd w:val="clear" w:color="auto" w:fill="FFFFFF"/>
          </w:tcPr>
          <w:p>
            <w:pPr>
              <w:pStyle w:val="17"/>
              <w:ind w:left="671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Retrieve</w:t>
            </w:r>
            <w:r>
              <w:rPr>
                <w:color w:val="404154"/>
                <w:spacing w:val="2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 xml:space="preserve">specific </w:t>
            </w:r>
            <w:r>
              <w:rPr>
                <w:color w:val="404154"/>
                <w:spacing w:val="-4"/>
                <w:w w:val="104"/>
                <w:sz w:val="27"/>
              </w:rPr>
              <w:t>goal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ind w:left="481"/>
              <w:rPr>
                <w:sz w:val="27"/>
              </w:rPr>
            </w:pPr>
            <w:r>
              <w:rPr>
                <w:color w:val="404154"/>
                <w:spacing w:val="-5"/>
                <w:sz w:val="27"/>
              </w:rPr>
              <w:t>GET</w:t>
            </w:r>
          </w:p>
        </w:tc>
      </w:tr>
      <w:tr>
        <w:trPr>
          <w:trHeight w:val="710"/>
        </w:trPr>
        <w:tc>
          <w:tcPr>
            <w:tcW w:w="2687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10" w:type="dxa"/>
            <w:shd w:val="clear" w:color="auto" w:fill="F5F5F5"/>
          </w:tcPr>
          <w:p>
            <w:pPr>
              <w:pStyle w:val="17"/>
              <w:spacing w:before="220"/>
              <w:ind w:left="671"/>
              <w:rPr>
                <w:sz w:val="27"/>
              </w:rPr>
            </w:pPr>
            <w:r>
              <w:rPr>
                <w:color w:val="404154"/>
                <w:spacing w:val="-2"/>
                <w:w w:val="110"/>
                <w:sz w:val="27"/>
              </w:rPr>
              <w:t>Update</w:t>
            </w:r>
            <w:r>
              <w:rPr>
                <w:color w:val="404154"/>
                <w:spacing w:val="-13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goal</w:t>
            </w:r>
            <w:r>
              <w:rPr>
                <w:color w:val="404154"/>
                <w:spacing w:val="-11"/>
                <w:w w:val="110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7"/>
              </w:rPr>
              <w:t>details</w:t>
            </w:r>
          </w:p>
        </w:tc>
        <w:tc>
          <w:tcPr>
            <w:tcW w:w="3382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7"/>
              <w:spacing w:before="220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PATCH</w:t>
            </w:r>
          </w:p>
        </w:tc>
      </w:tr>
      <w:tr>
        <w:trPr>
          <w:trHeight w:val="703"/>
        </w:trPr>
        <w:tc>
          <w:tcPr>
            <w:tcW w:w="2687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rPr>
                <w:sz w:val="27"/>
              </w:rPr>
            </w:pPr>
            <w:r>
              <w:rPr>
                <w:color w:val="404154"/>
                <w:spacing w:val="-2"/>
                <w:w w:val="125"/>
                <w:sz w:val="27"/>
              </w:rPr>
              <w:t>/api/goals/:id</w:t>
            </w:r>
          </w:p>
        </w:tc>
        <w:tc>
          <w:tcPr>
            <w:tcW w:w="4310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7"/>
              <w:ind w:left="671"/>
              <w:rPr>
                <w:sz w:val="27"/>
              </w:rPr>
            </w:pPr>
            <w:r>
              <w:rPr>
                <w:color w:val="404154"/>
                <w:w w:val="104"/>
                <w:sz w:val="27"/>
              </w:rPr>
              <w:t>Delete</w:t>
            </w:r>
            <w:r>
              <w:rPr>
                <w:color w:val="404154"/>
                <w:spacing w:val="-3"/>
                <w:w w:val="104"/>
                <w:sz w:val="27"/>
              </w:rPr>
              <w:t xml:space="preserve"> </w:t>
            </w:r>
            <w:r>
              <w:rPr>
                <w:color w:val="404154"/>
                <w:w w:val="104"/>
                <w:sz w:val="27"/>
              </w:rPr>
              <w:t>goal</w:t>
            </w:r>
            <w:r>
              <w:rPr>
                <w:color w:val="404154"/>
                <w:spacing w:val="-1"/>
                <w:w w:val="104"/>
                <w:sz w:val="27"/>
              </w:rPr>
              <w:t xml:space="preserve"> </w:t>
            </w:r>
            <w:r>
              <w:rPr>
                <w:color w:val="404154"/>
                <w:spacing w:val="-2"/>
                <w:w w:val="104"/>
                <w:sz w:val="27"/>
              </w:rPr>
              <w:t>permanently</w:t>
            </w:r>
          </w:p>
        </w:tc>
        <w:tc>
          <w:tcPr>
            <w:tcW w:w="3382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7"/>
              <w:ind w:left="481"/>
              <w:rPr>
                <w:sz w:val="27"/>
              </w:rPr>
            </w:pPr>
            <w:r>
              <w:rPr>
                <w:color w:val="404154"/>
                <w:spacing w:val="-2"/>
                <w:sz w:val="27"/>
              </w:rPr>
              <w:t>DELETE</w:t>
            </w:r>
          </w:p>
        </w:tc>
      </w:tr>
    </w:tbl>
    <w:p>
      <w:pPr>
        <w:rPr>
          <w:sz w:val="27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rPr>
          <w:rFonts w:ascii="Century Gothic" w:hAnsi="Century Gothic"/>
          <w:sz w:val="20"/>
        </w:rPr>
      </w:pPr>
      <w:r>
        <mc:AlternateContent>
          <mc:Choice Requires="wps">
            <w:drawing>
              <wp:anchor distT="0" distB="0" distL="114300" distR="114300" simplePos="0" relativeHeight="1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59" name="矩形 25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60" o:spid="_x0000_s260" fillcolor="#F8F8FF" stroked="f" strokeweight="1.0pt" style="position:absolute;&#10;margin-left:0.0pt;&#10;margin-top:0.0pt;&#10;width:595.45pt;&#10;height:841.7pt;&#10;z-index:-33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5534660</wp:posOffset>
                </wp:positionH>
                <wp:positionV relativeFrom="page">
                  <wp:posOffset>10144760</wp:posOffset>
                </wp:positionV>
                <wp:extent cx="2028824" cy="544194"/>
                <wp:effectExtent l="0" t="0" r="0" b="0"/>
                <wp:wrapNone/>
                <wp:docPr id="261" name="组合 26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62" name="组合 262"/>
                      <wpg:cNvGrpSpPr/>
                      <wpg:grpSpPr>
                        <a:xfrm rot="0">
                          <a:off x="0" y="0"/>
                          <a:ext cx="2028824" cy="544194"/>
                          <a:chOff x="0" y="0"/>
                          <a:chExt cx="2028824" cy="54419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64" name="图片 264">
                            <a:hlinkClick r:id="rId48"/>
                          </pic:cNvPr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36220" y="64135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65" name="矩形 265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6" name="矩形 266"/>
                        <wps:cNvSpPr/>
                        <wps:spPr>
                          <a:xfrm rot="0">
                            <a:off x="0" y="0"/>
                            <a:ext cx="2028824" cy="544194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67" o:spid="_x0000_s267" coordorigin="8715,15975" coordsize="3195,856" style="position:absolute;&#10;margin-left:435.8pt;&#10;margin-top:798.8pt;&#10;width:159.75pt;&#10;height:42.849964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68" o:spid="_x0000_s268" style="position:absolute;&#10;left:9088;&#10;top:16077;&#10;width:2712;&#10;height:648;" filled="f" stroked="f" strokeweight="1.0pt" href="https://gamma.app/?utm_source=made-with-gamma">
                  <v:imagedata r:id="rId49" o:title="3849075831772947510432"/>
                  <o:lock aspectratio="t"/>
                  <v:stroke color="#000000"/>
                </v:shape>
                <v:rect type="#_x0000_t1" id="矩形 269" o:spid="_x0000_s269" style="position:absolute;&#10;left:8715;&#10;top:15975;&#10;width:3194;&#10;height:856;" fillcolor="#F8F8FF" stroked="f" strokeweight="1.0pt">
                  <v:stroke color="#000000"/>
                </v:rect>
                <v:rect type="#_x0000_t1" id="矩形 270" o:spid="_x0000_s270" style="position:absolute;&#10;left:8715;&#10;top:15975;&#10;width:3194;&#10;height:856;" filled="f" stroked="t" strokeweight="1.0pt">
                  <v:stroke color="#F8F8FF"/>
                </v:rect>
              </v:group>
            </w:pict>
          </mc:Fallback>
        </mc:AlternateContent>
      </w:r>
      <w:r>
        <w:drawing>
          <wp:anchor distT="0" distB="0" distL="0" distR="0" simplePos="0" relativeHeight="14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l="0" t="0" r="0" b="0"/>
            <wp:wrapNone/>
            <wp:docPr id="271" name="图片 271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图片 27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6163" cy="106893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9"/>
        <w:rPr>
          <w:rFonts w:ascii="Century Gothic" w:hAnsi="Century Gothic"/>
          <w:sz w:val="18"/>
        </w:rPr>
      </w:pPr>
    </w:p>
    <w:p>
      <w:pPr>
        <w:pStyle w:val="2"/>
        <w:spacing w:before="80"/>
        <w:ind w:left="4611"/>
      </w:pPr>
      <w:r>
        <w:rPr>
          <w:color w:val="1B1B27"/>
          <w:w w:val="104"/>
        </w:rPr>
        <w:t xml:space="preserve">Next </w:t>
      </w:r>
      <w:r>
        <w:rPr>
          <w:color w:val="1B1B27"/>
          <w:spacing w:val="-2"/>
          <w:w w:val="104"/>
        </w:rPr>
        <w:t>Steps</w:t>
      </w:r>
    </w:p>
    <w:p>
      <w:pPr>
        <w:pStyle w:val="15"/>
        <w:spacing w:before="582"/>
        <w:ind w:left="5922"/>
        <w:rPr>
          <w:rFonts w:ascii="Century Gothic" w:hAnsi="Century Gothic"/>
        </w:rPr>
      </w:pPr>
      <w:r>
        <w:drawing>
          <wp:anchor distT="0" distB="0" distL="0" distR="0" simplePos="0" relativeHeight="86" behindDoc="0" locked="0" layoutInCell="1" hidden="0" allowOverlap="1">
            <wp:simplePos x="0" y="0"/>
            <wp:positionH relativeFrom="page">
              <wp:posOffset>3320796</wp:posOffset>
            </wp:positionH>
            <wp:positionV relativeFrom="paragraph">
              <wp:posOffset>240907</wp:posOffset>
            </wp:positionV>
            <wp:extent cx="694944" cy="6470904"/>
            <wp:effectExtent l="0" t="0" r="0" b="0"/>
            <wp:wrapNone/>
            <wp:docPr id="274" name="图片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图片 27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944" cy="64709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24"/>
        </w:rPr>
        <w:t xml:space="preserve"> </w:t>
      </w:r>
      <w:r>
        <w:rPr>
          <w:rFonts w:ascii="Century Gothic" w:hAnsi="Century Gothic"/>
          <w:color w:val="404154"/>
        </w:rPr>
        <w:t>Reminders</w:t>
      </w:r>
      <w:r>
        <w:rPr>
          <w:rFonts w:ascii="Century Gothic" w:hAnsi="Century Gothic"/>
          <w:color w:val="404154"/>
          <w:spacing w:val="22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25"/>
        </w:rPr>
        <w:t xml:space="preserve"> </w:t>
      </w:r>
      <w:r>
        <w:rPr>
          <w:rFonts w:ascii="Century Gothic" w:hAnsi="Century Gothic"/>
          <w:color w:val="404154"/>
          <w:spacing w:val="-2"/>
        </w:rPr>
        <w:t>Notifications</w:t>
      </w:r>
    </w:p>
    <w:p>
      <w:pPr>
        <w:pStyle w:val="15"/>
        <w:spacing w:before="239" w:line="346" w:lineRule="auto"/>
        <w:ind w:left="5922" w:right="220"/>
      </w:pPr>
      <w:r>
        <w:rPr>
          <w:color w:val="404154"/>
          <w:w w:val="110"/>
        </w:rPr>
        <w:t>Implement timely reminders to help users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remember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goals and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consistency</w:t>
      </w:r>
      <w:r>
        <w:rPr>
          <w:color w:val="404154"/>
          <w:spacing w:val="-22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 xml:space="preserve">daily </w:t>
      </w:r>
      <w:r>
        <w:rPr>
          <w:color w:val="404154"/>
          <w:spacing w:val="-2"/>
          <w:w w:val="110"/>
        </w:rPr>
        <w:t>tracking.</w:t>
      </w:r>
    </w:p>
    <w:p>
      <w:pPr>
        <w:pStyle w:val="15"/>
        <w:spacing w:before="10"/>
        <w:rPr>
          <w:sz w:val="28"/>
        </w:rPr>
      </w:pPr>
    </w:p>
    <w:p>
      <w:pPr>
        <w:pStyle w:val="15"/>
        <w:ind w:left="5922"/>
        <w:rPr>
          <w:rFonts w:ascii="Century Gothic" w:hAnsi="Century Gothic"/>
        </w:rPr>
      </w:pPr>
      <w:r>
        <w:rPr>
          <w:rFonts w:ascii="Century Gothic" w:hAnsi="Century Gothic"/>
          <w:color w:val="404154"/>
          <w:w w:val="104"/>
        </w:rPr>
        <w:t>Add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Listing,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Pagination</w:t>
      </w:r>
      <w:r>
        <w:rPr>
          <w:rFonts w:ascii="Century Gothic" w:hAnsi="Century Gothic"/>
          <w:color w:val="404154"/>
          <w:spacing w:val="-19"/>
          <w:w w:val="104"/>
        </w:rPr>
        <w:t xml:space="preserve"> </w:t>
      </w:r>
      <w:r>
        <w:rPr>
          <w:rFonts w:ascii="Century Gothic" w:hAnsi="Century Gothic"/>
          <w:color w:val="404154"/>
          <w:w w:val="104"/>
        </w:rPr>
        <w:t>&amp;</w:t>
      </w:r>
      <w:r>
        <w:rPr>
          <w:rFonts w:ascii="Century Gothic" w:hAnsi="Century Gothic"/>
          <w:color w:val="404154"/>
          <w:spacing w:val="-18"/>
          <w:w w:val="104"/>
        </w:rPr>
        <w:t xml:space="preserve"> </w:t>
      </w:r>
      <w:r>
        <w:rPr>
          <w:rFonts w:ascii="Century Gothic" w:hAnsi="Century Gothic"/>
          <w:color w:val="404154"/>
          <w:spacing w:val="-2"/>
          <w:w w:val="104"/>
        </w:rPr>
        <w:t>Filters</w:t>
      </w:r>
    </w:p>
    <w:p>
      <w:pPr>
        <w:pStyle w:val="15"/>
        <w:spacing w:before="239" w:line="346" w:lineRule="auto"/>
        <w:ind w:left="5922"/>
      </w:pPr>
      <w:r>
        <w:rPr>
          <w:color w:val="404154"/>
          <w:w w:val="104"/>
        </w:rPr>
        <w:t>Enable users</w:t>
      </w:r>
      <w:r>
        <w:rPr>
          <w:color w:val="404154"/>
          <w:spacing w:val="-3"/>
          <w:w w:val="104"/>
        </w:rPr>
        <w:t xml:space="preserve"> </w:t>
      </w:r>
      <w:r>
        <w:rPr>
          <w:color w:val="404154"/>
          <w:w w:val="104"/>
        </w:rPr>
        <w:t xml:space="preserve">to view all goals with </w:t>
      </w:r>
      <w:r>
        <w:rPr>
          <w:color w:val="404154"/>
          <w:w w:val="115"/>
        </w:rPr>
        <w:t>efficient pagination and filtering options for better organization.</w:t>
      </w:r>
    </w:p>
    <w:p>
      <w:pPr>
        <w:pStyle w:val="15"/>
        <w:spacing w:before="2"/>
        <w:rPr>
          <w:sz w:val="29"/>
        </w:rPr>
      </w:pPr>
    </w:p>
    <w:p>
      <w:pPr>
        <w:pStyle w:val="15"/>
        <w:ind w:lef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Strengthen</w:t>
      </w:r>
      <w:r>
        <w:rPr>
          <w:rFonts w:ascii="Century Gothic" w:hAnsi="Century Gothic"/>
          <w:color w:val="404154"/>
          <w:spacing w:val="31"/>
        </w:rPr>
        <w:t xml:space="preserve"> </w:t>
      </w:r>
      <w:r>
        <w:rPr>
          <w:rFonts w:ascii="Century Gothic" w:hAnsi="Century Gothic"/>
          <w:color w:val="404154"/>
        </w:rPr>
        <w:t>CORS</w:t>
      </w:r>
      <w:r>
        <w:rPr>
          <w:rFonts w:ascii="Century Gothic" w:hAnsi="Century Gothic"/>
          <w:color w:val="404154"/>
          <w:spacing w:val="21"/>
        </w:rPr>
        <w:t xml:space="preserve"> </w:t>
      </w:r>
      <w:r>
        <w:rPr>
          <w:rFonts w:ascii="Century Gothic" w:hAnsi="Century Gothic"/>
          <w:color w:val="404154"/>
        </w:rPr>
        <w:t>&amp;</w:t>
      </w:r>
      <w:r>
        <w:rPr>
          <w:rFonts w:ascii="Century Gothic" w:hAnsi="Century Gothic"/>
          <w:color w:val="404154"/>
          <w:spacing w:val="32"/>
        </w:rPr>
        <w:t xml:space="preserve"> </w:t>
      </w:r>
      <w:r>
        <w:rPr>
          <w:rFonts w:ascii="Century Gothic" w:hAnsi="Century Gothic"/>
          <w:color w:val="404154"/>
        </w:rPr>
        <w:t>Rate-</w:t>
      </w:r>
      <w:r>
        <w:rPr>
          <w:rFonts w:ascii="Century Gothic" w:hAnsi="Century Gothic"/>
          <w:color w:val="404154"/>
          <w:spacing w:val="-2"/>
        </w:rPr>
        <w:t>Limiting</w:t>
      </w:r>
    </w:p>
    <w:p>
      <w:pPr>
        <w:pStyle w:val="15"/>
        <w:spacing w:before="238" w:line="346" w:lineRule="auto"/>
        <w:ind w:left="5922" w:right="194"/>
      </w:pPr>
      <w:r>
        <w:rPr>
          <w:color w:val="404154"/>
          <w:spacing w:val="-2"/>
          <w:w w:val="110"/>
        </w:rPr>
        <w:t>Enhance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spacing w:val="-2"/>
          <w:w w:val="110"/>
        </w:rPr>
        <w:t>security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by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implementing </w:t>
      </w:r>
      <w:r>
        <w:rPr>
          <w:color w:val="404154"/>
          <w:w w:val="110"/>
        </w:rPr>
        <w:t>proper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CORS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policies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rate- limiting to protect against abuse and unauthorized access.</w:t>
      </w:r>
    </w:p>
    <w:p>
      <w:pPr>
        <w:pStyle w:val="15"/>
        <w:spacing w:before="11"/>
        <w:rPr>
          <w:sz w:val="28"/>
        </w:rPr>
      </w:pPr>
    </w:p>
    <w:p>
      <w:pPr>
        <w:pStyle w:val="15"/>
        <w:ind w:left="5922"/>
        <w:rPr>
          <w:rFonts w:ascii="Century Gothic" w:hAnsi="Century Gothic"/>
        </w:rPr>
      </w:pPr>
      <w:r>
        <w:rPr>
          <w:rFonts w:ascii="Century Gothic" w:hAnsi="Century Gothic"/>
          <w:color w:val="404154"/>
        </w:rPr>
        <w:t>Add</w:t>
      </w:r>
      <w:r>
        <w:rPr>
          <w:rFonts w:ascii="Century Gothic" w:hAnsi="Century Gothic"/>
          <w:color w:val="404154"/>
          <w:spacing w:val="5"/>
        </w:rPr>
        <w:t xml:space="preserve"> </w:t>
      </w:r>
      <w:r>
        <w:rPr>
          <w:rFonts w:ascii="Century Gothic" w:hAnsi="Century Gothic"/>
          <w:color w:val="404154"/>
        </w:rPr>
        <w:t>Automated</w:t>
      </w:r>
      <w:r>
        <w:rPr>
          <w:rFonts w:ascii="Century Gothic" w:hAnsi="Century Gothic"/>
          <w:color w:val="404154"/>
          <w:spacing w:val="3"/>
        </w:rPr>
        <w:t xml:space="preserve"> </w:t>
      </w:r>
      <w:r>
        <w:rPr>
          <w:rFonts w:ascii="Century Gothic" w:hAnsi="Century Gothic"/>
          <w:color w:val="404154"/>
          <w:spacing w:val="-2"/>
        </w:rPr>
        <w:t>Tests</w:t>
      </w:r>
    </w:p>
    <w:p>
      <w:pPr>
        <w:pStyle w:val="15"/>
        <w:spacing w:before="238" w:line="346" w:lineRule="auto"/>
        <w:ind w:left="5922" w:right="194"/>
      </w:pPr>
      <w:r>
        <w:rPr>
          <w:color w:val="404154"/>
          <w:w w:val="104"/>
        </w:rPr>
        <w:t xml:space="preserve">Build comprehensive test coverage </w:t>
      </w:r>
      <w:r>
        <w:rPr>
          <w:color w:val="404154"/>
          <w:w w:val="110"/>
        </w:rPr>
        <w:t>to ensure reliability, prevent regressions, and maintain code quality as features expand.</w:t>
      </w:r>
    </w:p>
    <w:sectPr>
      <w:pgSz w:w="11920" w:h="16840"/>
      <w:pgMar w:top="0" w:right="640" w:bottom="0" w:left="62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E772C0C"/>
    <w:multiLevelType w:val="hybridMultilevel"/>
    <w:tmpl w:val="E5185C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</w:lvl>
  </w:abstractNum>
  <w:abstractNum w:abstractNumId="1">
    <w:nsid w:val="393730B3"/>
    <w:multiLevelType w:val="hybridMultilevel"/>
    <w:tmpl w:val="DF461052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685" w:hanging="540"/>
      </w:pPr>
      <w:rPr>
        <w:rFonts w:ascii="Microsoft Sans Serif" w:hAnsi="Microsoft Sans Serif" w:eastAsia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98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17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36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355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774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193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612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030" w:hanging="5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Microsoft Sans Serif" w:eastAsia="Microsoft Sans Serif" w:cs="Microsoft Sans Serif" w:hAnsi="Microsoft Sans Serif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79"/>
      <w:ind w:left="3" w:right="6"/>
      <w:jc w:val="center"/>
      <w:outlineLvl w:val="0"/>
    </w:pPr>
    <w:rPr>
      <w:rFonts w:ascii="Century Gothic" w:eastAsia="Century Gothic" w:cs="Century Gothic" w:hAnsi="Century Gothic"/>
      <w:sz w:val="72"/>
      <w:szCs w:val="72"/>
    </w:rPr>
  </w:style>
  <w:style w:type="paragraph" w:styleId="2">
    <w:name w:val="heading 2"/>
    <w:basedOn w:val="0"/>
    <w:pPr>
      <w:spacing w:before="55"/>
      <w:ind w:left="145"/>
      <w:outlineLvl w:val="1"/>
    </w:pPr>
    <w:rPr>
      <w:rFonts w:ascii="Century Gothic" w:eastAsia="Century Gothic" w:cs="Century Gothic" w:hAnsi="Century Gothic"/>
      <w:sz w:val="54"/>
      <w:szCs w:val="54"/>
    </w:rPr>
  </w:style>
  <w:style w:type="paragraph" w:styleId="3">
    <w:name w:val="heading 3"/>
    <w:basedOn w:val="0"/>
    <w:pPr>
      <w:spacing w:before="83"/>
      <w:ind w:left="145"/>
      <w:outlineLvl w:val="2"/>
    </w:pPr>
    <w:rPr>
      <w:rFonts w:ascii="Century Gothic" w:eastAsia="Century Gothic" w:cs="Century Gothic" w:hAnsi="Century Gothic"/>
      <w:sz w:val="43"/>
      <w:szCs w:val="43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7"/>
      <w:szCs w:val="27"/>
    </w:rPr>
  </w:style>
  <w:style w:type="paragraph" w:customStyle="1" w:styleId="16">
    <w:name w:val="List Paragraph"/>
    <w:basedOn w:val="0"/>
    <w:pPr>
      <w:ind w:left="685" w:hanging="541"/>
    </w:pPr>
  </w:style>
  <w:style w:type="paragraph" w:customStyle="1" w:styleId="17">
    <w:name w:val="Table Paragraph"/>
    <w:basedOn w:val="0"/>
    <w:pPr>
      <w:spacing w:before="221"/>
      <w:ind w:left="226"/>
    </w:pPr>
  </w:style>
  <w:style w:type="character" w:styleId="18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7.png"/><Relationship Id="rId3" Type="http://schemas.openxmlformats.org/officeDocument/2006/relationships/hyperlink" Target="https://gamma.app/?utm_source=made-with-gamma" TargetMode="External"/><Relationship Id="rId4" Type="http://schemas.openxmlformats.org/officeDocument/2006/relationships/image" Target="media/7.png"/><Relationship Id="rId5" Type="http://schemas.openxmlformats.org/officeDocument/2006/relationships/image" Target="media/20.png"/><Relationship Id="rId6" Type="http://schemas.openxmlformats.org/officeDocument/2006/relationships/image" Target="media/20.png"/><Relationship Id="rId7" Type="http://schemas.openxmlformats.org/officeDocument/2006/relationships/image" Target="media/35.png"/><Relationship Id="rId8" Type="http://schemas.openxmlformats.org/officeDocument/2006/relationships/image" Target="media/35.png"/><Relationship Id="rId9" Type="http://schemas.openxmlformats.org/officeDocument/2006/relationships/image" Target="media/50.png"/><Relationship Id="rId10" Type="http://schemas.openxmlformats.org/officeDocument/2006/relationships/image" Target="media/50.png"/><Relationship Id="rId11" Type="http://schemas.openxmlformats.org/officeDocument/2006/relationships/image" Target="media/64.png"/><Relationship Id="rId12" Type="http://schemas.openxmlformats.org/officeDocument/2006/relationships/hyperlink" Target="https://gamma.app/?utm_source=made-with-gamma" TargetMode="External"/><Relationship Id="rId13" Type="http://schemas.openxmlformats.org/officeDocument/2006/relationships/image" Target="media/64.png"/><Relationship Id="rId14" Type="http://schemas.openxmlformats.org/officeDocument/2006/relationships/image" Target="media/76.png"/><Relationship Id="rId15" Type="http://schemas.openxmlformats.org/officeDocument/2006/relationships/hyperlink" Target="https://gamma.app/?utm_source=made-with-gamma" TargetMode="External"/><Relationship Id="rId16" Type="http://schemas.openxmlformats.org/officeDocument/2006/relationships/image" Target="media/76.png"/><Relationship Id="rId17" Type="http://schemas.openxmlformats.org/officeDocument/2006/relationships/image" Target="media/89.png"/><Relationship Id="rId18" Type="http://schemas.openxmlformats.org/officeDocument/2006/relationships/image" Target="media/89.png"/><Relationship Id="rId19" Type="http://schemas.openxmlformats.org/officeDocument/2006/relationships/image" Target="media/104.png"/><Relationship Id="rId20" Type="http://schemas.openxmlformats.org/officeDocument/2006/relationships/image" Target="media/104.png"/><Relationship Id="rId21" Type="http://schemas.openxmlformats.org/officeDocument/2006/relationships/image" Target="media/119.png"/><Relationship Id="rId22" Type="http://schemas.openxmlformats.org/officeDocument/2006/relationships/image" Target="media/119.png"/><Relationship Id="rId23" Type="http://schemas.openxmlformats.org/officeDocument/2006/relationships/image" Target="media/134.png"/><Relationship Id="rId24" Type="http://schemas.openxmlformats.org/officeDocument/2006/relationships/image" Target="media/134.png"/><Relationship Id="rId25" Type="http://schemas.openxmlformats.org/officeDocument/2006/relationships/image" Target="media/148.png"/><Relationship Id="rId26" Type="http://schemas.openxmlformats.org/officeDocument/2006/relationships/hyperlink" Target="https://gamma.app/?utm_source=made-with-gamma" TargetMode="External"/><Relationship Id="rId27" Type="http://schemas.openxmlformats.org/officeDocument/2006/relationships/image" Target="media/148.png"/><Relationship Id="rId28" Type="http://schemas.openxmlformats.org/officeDocument/2006/relationships/image" Target="media/157.jpeg"/><Relationship Id="rId29" Type="http://schemas.openxmlformats.org/officeDocument/2006/relationships/image" Target="media/169.png"/><Relationship Id="rId30" Type="http://schemas.openxmlformats.org/officeDocument/2006/relationships/hyperlink" Target="https://gamma.app/?utm_source=made-with-gamma" TargetMode="External"/><Relationship Id="rId31" Type="http://schemas.openxmlformats.org/officeDocument/2006/relationships/image" Target="media/169.png"/><Relationship Id="rId32" Type="http://schemas.openxmlformats.org/officeDocument/2006/relationships/image" Target="media/217.png"/><Relationship Id="rId33" Type="http://schemas.openxmlformats.org/officeDocument/2006/relationships/hyperlink" Target="https://gamma.app/?utm_source=made-with-gamma" TargetMode="External"/><Relationship Id="rId34" Type="http://schemas.openxmlformats.org/officeDocument/2006/relationships/image" Target="media/219.jpeg"/><Relationship Id="rId35" Type="http://schemas.openxmlformats.org/officeDocument/2006/relationships/image" Target="media/217.png"/><Relationship Id="rId36" Type="http://schemas.openxmlformats.org/officeDocument/2006/relationships/image" Target="media/219.jpeg"/><Relationship Id="rId37" Type="http://schemas.openxmlformats.org/officeDocument/2006/relationships/image" Target="media/225.png"/><Relationship Id="rId38" Type="http://schemas.openxmlformats.org/officeDocument/2006/relationships/image" Target="media/228.png"/><Relationship Id="rId39" Type="http://schemas.openxmlformats.org/officeDocument/2006/relationships/image" Target="media/231.png"/><Relationship Id="rId40" Type="http://schemas.openxmlformats.org/officeDocument/2006/relationships/image" Target="media/228.png"/><Relationship Id="rId41" Type="http://schemas.openxmlformats.org/officeDocument/2006/relationships/image" Target="media/239.png"/><Relationship Id="rId42" Type="http://schemas.openxmlformats.org/officeDocument/2006/relationships/hyperlink" Target="https://gamma.app/?utm_source=made-with-gamma" TargetMode="External"/><Relationship Id="rId43" Type="http://schemas.openxmlformats.org/officeDocument/2006/relationships/image" Target="media/239.png"/><Relationship Id="rId44" Type="http://schemas.openxmlformats.org/officeDocument/2006/relationships/image" Target="media/251.png"/><Relationship Id="rId45" Type="http://schemas.openxmlformats.org/officeDocument/2006/relationships/hyperlink" Target="https://gamma.app/?utm_source=made-with-gamma" TargetMode="External"/><Relationship Id="rId46" Type="http://schemas.openxmlformats.org/officeDocument/2006/relationships/image" Target="media/251.png"/><Relationship Id="rId47" Type="http://schemas.openxmlformats.org/officeDocument/2006/relationships/image" Target="media/263.png"/><Relationship Id="rId48" Type="http://schemas.openxmlformats.org/officeDocument/2006/relationships/hyperlink" Target="https://gamma.app/?utm_source=made-with-gamma" TargetMode="External"/><Relationship Id="rId49" Type="http://schemas.openxmlformats.org/officeDocument/2006/relationships/image" Target="media/263.png"/><Relationship Id="rId50" Type="http://schemas.openxmlformats.org/officeDocument/2006/relationships/image" Target="media/272.jpeg"/><Relationship Id="rId51" Type="http://schemas.openxmlformats.org/officeDocument/2006/relationships/image" Target="media/275.png"/><Relationship Id="rId52" Type="http://schemas.openxmlformats.org/officeDocument/2006/relationships/styles" Target="styles.xml"/><Relationship Id="rId53" Type="http://schemas.openxmlformats.org/officeDocument/2006/relationships/numbering" Target="numbering.xml"/><Relationship Id="rId5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Yozo_Office</Application>
  <Pages>10</Pages>
  <Words>621</Words>
  <Characters>3723</Characters>
  <Lines>216</Lines>
  <Paragraphs>101</Paragraphs>
  <CharactersWithSpaces>4244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chiyaan</dc:creator>
  <cp:lastModifiedBy>vivo user</cp:lastModifiedBy>
  <cp:revision>4</cp:revision>
  <dcterms:created xsi:type="dcterms:W3CDTF">2026-03-06T05:11:00Z</dcterms:created>
  <dcterms:modified xsi:type="dcterms:W3CDTF">2026-03-08T02:58:32Z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2026-03-04T16:00:00Z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2026-03-04T16:00:00Z</vt:filetime>
  </property>
  <property fmtid="{D5CDD505-2E9C-101B-9397-08002B2CF9AE}" pid="5" name="Producer">
    <vt:lpwstr>Microsoft® PowerPoint® LTSC</vt:lpwstr>
  </property>
</Properties>
</file>