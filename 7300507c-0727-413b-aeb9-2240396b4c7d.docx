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120" w:after="120"/>
        <w:jc w:val="center"/>
      </w:pPr>
      <w:r>
        <w:drawing>
          <wp:anchor distT="0" distB="0" distL="114300" distR="114300" simplePos="0" relativeHeight="10" behindDoc="1" locked="0" layoutInCell="1" hidden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2268855"/>
            <wp:effectExtent l="0" t="0" r="0" b="0"/>
            <wp:wrapTopAndBottom/>
            <wp:docPr id="1" name="图片 1" descr="1fe90dbe9-d86b-440b-a107-9e4f613560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2849" cy="22688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64"/>
          <w:szCs w:val="64"/>
        </w:rPr>
        <w:t xml:space="preserve">MicroGoal Project: Technology Stack &amp; Architecture </w:t>
      </w: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Project Overview </w:t>
      </w: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Date:</w:t>
      </w:r>
      <w:r>
        <w:rPr>
          <w:rFonts w:ascii="Canva Sans" w:eastAsia="Canva Sans" w:cs="Canva Sans" w:hAnsi="Canva Sans"/>
          <w:color w:val="000000"/>
        </w:rPr>
        <w:t xml:space="preserve"> March 07march</w:t>
      </w:r>
      <w:bookmarkStart w:id="0" w:name="_GoBack"/>
      <w:bookmarkEnd w:id="0"/>
      <w:r>
        <w:rPr>
          <w:rFonts w:ascii="Canva Sans" w:eastAsia="Canva Sans" w:cs="Canva Sans" w:hAnsi="Canva Sans"/>
          <w:color w:val="000000"/>
        </w:rPr>
        <w:t>, 2026 </w:t>
        <w:br/>
      </w:r>
      <w:r>
        <w:rPr>
          <w:rFonts w:ascii="Canva Sans Bold" w:eastAsia="Canva Sans Bold" w:cs="Canva Sans Bold" w:hAnsi="Canva Sans Bold"/>
          <w:b/>
          <w:bCs/>
          <w:color w:val="000000"/>
        </w:rPr>
        <w:t>Project Name:</w:t>
      </w:r>
      <w:r>
        <w:rPr>
          <w:rFonts w:ascii="Canva Sans" w:eastAsia="Canva Sans" w:cs="Canva Sans" w:hAnsi="Canva Sans"/>
          <w:color w:val="000000"/>
        </w:rPr>
        <w:t xml:space="preserve"> </w:t>
      </w:r>
      <w:r>
        <w:rPr>
          <w:rFonts w:ascii="Canva Sans Bold" w:eastAsia="Canva Sans Bold" w:cs="Canva Sans Bold" w:hAnsi="Canva Sans Bold"/>
          <w:b/>
          <w:bCs/>
          <w:color w:val="000000"/>
        </w:rPr>
        <w:t>MicroGoal</w:t>
      </w:r>
      <w:r>
        <w:rPr>
          <w:rFonts w:ascii="Canva Sans" w:eastAsia="Canva Sans" w:cs="Canva Sans" w:hAnsi="Canva Sans"/>
          <w:color w:val="000000"/>
        </w:rPr>
        <w:t> </w:t>
        <w:br/>
      </w:r>
      <w:r>
        <w:rPr>
          <w:rFonts w:ascii="Canva Sans Bold" w:eastAsia="Canva Sans Bold" w:cs="Canva Sans Bold" w:hAnsi="Canva Sans Bold"/>
          <w:b/>
          <w:bCs/>
          <w:color w:val="000000"/>
        </w:rPr>
        <w:t>Maximum Marks:</w:t>
      </w:r>
      <w:r>
        <w:rPr>
          <w:rFonts w:ascii="Canva Sans" w:eastAsia="Canva Sans" w:cs="Canva Sans" w:hAnsi="Canva Sans"/>
          <w:color w:val="000000"/>
        </w:rPr>
        <w:t xml:space="preserve"> 4 Marks </w:t>
        <w:br/>
      </w:r>
      <w:r>
        <w:rPr>
          <w:rFonts w:ascii="Canva Sans Bold" w:eastAsia="Canva Sans Bold" w:cs="Canva Sans Bold" w:hAnsi="Canva Sans Bold"/>
          <w:b/>
          <w:bCs/>
          <w:color w:val="000000"/>
        </w:rPr>
        <w:t>Phase:</w:t>
      </w:r>
      <w:r>
        <w:rPr>
          <w:rFonts w:ascii="Canva Sans" w:eastAsia="Canva Sans" w:cs="Canva Sans" w:hAnsi="Canva Sans"/>
          <w:color w:val="000000"/>
        </w:rPr>
        <w:t xml:space="preserve"> Design Phase-II </w:t>
      </w:r>
    </w:p>
    <w:p>
      <w:pPr>
        <w:pBdr>
          <w:bottom w:val="single" w:sz="6" w:space="0" w:color="BFC3C8"/>
        </w:pBdr>
        <w:spacing w:before="120" w:after="120" w:line="0" w:lineRule="auto"/>
      </w:pP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️ Technical Architecture Components </w:t>
      </w:r>
    </w:p>
    <w:p>
      <w:pPr>
        <w:spacing w:before="120" w:after="120" w:line="336" w:lineRule="auto"/>
      </w:pPr>
      <w:r>
        <w:rPr>
          <w:rFonts w:ascii="Canva Sans" w:eastAsia="Canva Sans" w:cs="Canva Sans" w:hAnsi="Canva Sans"/>
          <w:color w:val="000000"/>
        </w:rPr>
        <w:t xml:space="preserve">Our MicroGoal application is built on a robust, scalable architecture designed for optimal performance and maintainability. Below is the comprehensive breakdown of our technology stack: </w:t>
      </w: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Core System Components </w:t>
      </w:r>
    </w:p>
    <w:tbl>
      <w:tblPr>
        <w:jc w:val="left"/>
        <w:tblInd w:w="180" w:type="dxa"/>
        <w:tblW w:w="903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3010"/>
        <w:gridCol w:w="3010"/>
        <w:gridCol w:w="3010"/>
      </w:tblGrid>
      <w:tr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Component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Purpose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Technology Choice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️ User Interface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API testing interface for seamless request handling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Thunder Client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⚙️ Application Logic - Authentication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Secure user authentication and comprehensive account management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Node.js + Express.js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 xml:space="preserve"> Application Logic - Data Processing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Complete CRUD operations and intelligent data processing for goals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Node.js + Express.js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 xml:space="preserve"> Authentication Layer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Advanced token generation and verification system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JSON Web Token (JWT)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 xml:space="preserve"> Database Layer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Reliable storage solution for users and goals data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MongoDB + Mongoose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️ Middleware Layer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Robust route protection and centralized error handling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Express Middleware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</w:tbl>
    <w:p>
      <w:pPr>
        <w:pBdr>
          <w:bottom w:val="single" w:sz="6" w:space="0" w:color="BFC3C8"/>
        </w:pBdr>
        <w:spacing w:before="120" w:after="120" w:line="0" w:lineRule="auto"/>
      </w:pP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 Key Technical Characteristics </w:t>
      </w: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Why We Chose This Stack </w:t>
      </w:r>
    </w:p>
    <w:tbl>
      <w:tblPr>
        <w:jc w:val="left"/>
        <w:tblInd w:w="180" w:type="dxa"/>
        <w:tblW w:w="903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3010"/>
        <w:gridCol w:w="3010"/>
        <w:gridCol w:w="3010"/>
      </w:tblGrid>
      <w:tr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Feature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Implementation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Technology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 xml:space="preserve"> Open-Source Excellence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Leveraging proven backend development frameworks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Node.js, Express.js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️ Modern Database Solution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NoSQL database optimized for structured data storage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MongoDB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 xml:space="preserve"> Enterprise-Grade Security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Token-based authentication ensuring secure API access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JWT (JSON Web Tokens)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 xml:space="preserve"> RESTful Communication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Clean API design using standard HTTP methods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Express.js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 xml:space="preserve"> Scalable Architecture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Modular MVC structure designed for future expansion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MVC Design Pattern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 xml:space="preserve"> Comprehensive Testing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Professional endpoint validation and debugging tools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Thunder Client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</w:tbl>
    <w:p>
      <w:pPr>
        <w:pBdr>
          <w:bottom w:val="single" w:sz="6" w:space="0" w:color="BFC3C8"/>
        </w:pBdr>
        <w:spacing w:before="120" w:after="120" w:line="0" w:lineRule="auto"/>
      </w:pP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 Architecture Highlights </w:t>
      </w: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Modular Design Philosophy </w:t>
      </w:r>
    </w:p>
    <w:p>
      <w:pPr>
        <w:spacing w:before="120" w:after="120" w:line="336" w:lineRule="auto"/>
      </w:pPr>
      <w:r>
        <w:rPr>
          <w:rFonts w:ascii="Canva Sans" w:eastAsia="Canva Sans" w:cs="Canva Sans" w:hAnsi="Canva Sans"/>
          <w:color w:val="000000"/>
        </w:rPr>
        <w:t xml:space="preserve">Our architecture follows the </w:t>
      </w:r>
      <w:r>
        <w:rPr>
          <w:rFonts w:ascii="Canva Sans Bold" w:eastAsia="Canva Sans Bold" w:cs="Canva Sans Bold" w:hAnsi="Canva Sans Bold"/>
          <w:b/>
          <w:bCs/>
          <w:color w:val="000000"/>
        </w:rPr>
        <w:t>Model-View-Controller (MVC)</w:t>
      </w:r>
      <w:r>
        <w:rPr>
          <w:rFonts w:ascii="Canva Sans" w:eastAsia="Canva Sans" w:cs="Canva Sans" w:hAnsi="Canva Sans"/>
          <w:color w:val="000000"/>
        </w:rPr>
        <w:t xml:space="preserve"> pattern, ensuring: </w:t>
      </w:r>
    </w:p>
    <w:p>
      <w:pPr>
        <w:numPr>
          <w:ilvl w:val="0"/>
          <w:numId w:val="1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Clean separation of concerns</w:t>
      </w:r>
      <w:r>
        <w:rPr>
          <w:rFonts w:ascii="Canva Sans" w:eastAsia="Canva Sans" w:cs="Canva Sans" w:hAnsi="Canva Sans"/>
          <w:color w:val="000000"/>
        </w:rPr>
        <w:t xml:space="preserve"> </w:t>
      </w:r>
    </w:p>
    <w:p>
      <w:pPr>
        <w:numPr>
          <w:ilvl w:val="0"/>
          <w:numId w:val="1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Easy maintenance and updates</w:t>
      </w:r>
      <w:r>
        <w:rPr>
          <w:rFonts w:ascii="Canva Sans" w:eastAsia="Canva Sans" w:cs="Canva Sans" w:hAnsi="Canva Sans"/>
          <w:color w:val="000000"/>
        </w:rPr>
        <w:t xml:space="preserve"> </w:t>
      </w:r>
    </w:p>
    <w:p>
      <w:pPr>
        <w:numPr>
          <w:ilvl w:val="0"/>
          <w:numId w:val="1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Seamless scalability for future features</w:t>
      </w:r>
      <w:r>
        <w:rPr>
          <w:rFonts w:ascii="Canva Sans" w:eastAsia="Canva Sans" w:cs="Canva Sans" w:hAnsi="Canva Sans"/>
          <w:color w:val="000000"/>
        </w:rPr>
        <w:t xml:space="preserve"> </w:t>
      </w: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Security-First Approach </w:t>
      </w:r>
    </w:p>
    <w:p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JWT-based authentication</w:t>
      </w:r>
      <w:r>
        <w:rPr>
          <w:rFonts w:ascii="Canva Sans" w:eastAsia="Canva Sans" w:cs="Canva Sans" w:hAnsi="Canva Sans"/>
          <w:color w:val="000000"/>
        </w:rPr>
        <w:t xml:space="preserve"> provides stateless, secure user sessions </w:t>
      </w:r>
    </w:p>
    <w:p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Express middleware</w:t>
      </w:r>
      <w:r>
        <w:rPr>
          <w:rFonts w:ascii="Canva Sans" w:eastAsia="Canva Sans" w:cs="Canva Sans" w:hAnsi="Canva Sans"/>
          <w:color w:val="000000"/>
        </w:rPr>
        <w:t xml:space="preserve"> offers comprehensive route protection </w:t>
      </w:r>
    </w:p>
    <w:p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Centralized error handling</w:t>
      </w:r>
      <w:r>
        <w:rPr>
          <w:rFonts w:ascii="Canva Sans" w:eastAsia="Canva Sans" w:cs="Canva Sans" w:hAnsi="Canva Sans"/>
          <w:color w:val="000000"/>
        </w:rPr>
        <w:t xml:space="preserve"> ensures consistent security responses </w:t>
      </w: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Performance Optimization </w:t>
      </w:r>
    </w:p>
    <w:p>
      <w:pPr>
        <w:numPr>
          <w:ilvl w:val="0"/>
          <w:numId w:val="3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MongoDB with Mongoose</w:t>
      </w:r>
      <w:r>
        <w:rPr>
          <w:rFonts w:ascii="Canva Sans" w:eastAsia="Canva Sans" w:cs="Canva Sans" w:hAnsi="Canva Sans"/>
          <w:color w:val="000000"/>
        </w:rPr>
        <w:t xml:space="preserve"> delivers fast, flexible data operations </w:t>
      </w:r>
    </w:p>
    <w:p>
      <w:pPr>
        <w:numPr>
          <w:ilvl w:val="0"/>
          <w:numId w:val="3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Node.js event-driven architecture</w:t>
      </w:r>
      <w:r>
        <w:rPr>
          <w:rFonts w:ascii="Canva Sans" w:eastAsia="Canva Sans" w:cs="Canva Sans" w:hAnsi="Canva Sans"/>
          <w:color w:val="000000"/>
        </w:rPr>
        <w:t xml:space="preserve"> handles concurrent requests efficiently </w:t>
      </w:r>
    </w:p>
    <w:p>
      <w:pPr>
        <w:numPr>
          <w:ilvl w:val="0"/>
          <w:numId w:val="3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RESTful API design</w:t>
      </w:r>
      <w:r>
        <w:rPr>
          <w:rFonts w:ascii="Canva Sans" w:eastAsia="Canva Sans" w:cs="Canva Sans" w:hAnsi="Canva Sans"/>
          <w:color w:val="000000"/>
        </w:rPr>
        <w:t xml:space="preserve"> ensures optimal client-server communication </w:t>
      </w:r>
    </w:p>
    <w:p>
      <w:pPr>
        <w:pBdr>
          <w:bottom w:val="single" w:sz="6" w:space="0" w:color="BFC3C8"/>
        </w:pBdr>
        <w:spacing w:before="120" w:after="120" w:line="0" w:lineRule="auto"/>
      </w:pPr>
    </w:p>
    <w:p>
      <w:pPr>
        <w:spacing w:before="120" w:after="120" w:line="336" w:lineRule="auto"/>
      </w:pPr>
      <w:r>
        <w:rPr>
          <w:rFonts w:ascii="Canva Sans Italics" w:eastAsia="Canva Sans Italics" w:cs="Canva Sans Italics" w:hAnsi="Canva Sans Italics"/>
          <w:i/>
          <w:iCs/>
          <w:color w:val="000000"/>
        </w:rPr>
        <w:t xml:space="preserve">This technology stack positions MicroGoal as a modern, secure, and scalable application ready for production deployment and future enhancements. </w:t>
      </w:r>
    </w:p>
    <w:sectPr>
      <w:pgSz w:w="11910" w:h="16845"/>
      <w:pgMar w:top="1440" w:right="1440" w:bottom="1440" w:left="1440" w:header="720" w:footer="720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nva Sans Bold">
    <w:altName w:val="Times New Roman"/>
    <w:panose1 w:val="00000000000000000000"/>
    <w:charset w:val="00"/>
    <w:family w:val="auto"/>
    <w:pitch w:val="variable"/>
  </w:font>
  <w:font w:name="Canva Sans">
    <w:altName w:val="Times New Roman"/>
    <w:panose1 w:val="00000000000000000000"/>
    <w:charset w:val="00"/>
    <w:family w:val="auto"/>
    <w:pitch w:val="variable"/>
  </w:font>
  <w:font w:name="Arimo">
    <w:altName w:val="Times New Roman"/>
    <w:panose1 w:val="00000000000000000000"/>
    <w:charset w:val="00"/>
    <w:family w:val="auto"/>
    <w:pitch w:val="variable"/>
  </w:font>
  <w:font w:name="Canva Sans Italics">
    <w:altName w:val="Times New Roman"/>
    <w:panose1 w:val="00000000000000000000"/>
    <w:charset w:val="00"/>
    <w:family w:val="auto"/>
    <w:pitch w:val="variable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等线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5E047FFC"/>
    <w:multiLevelType w:val="hybridMultilevel"/>
    <w:tmpl w:val="85C8D612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0"/>
      <w:numFmt w:val="decimal"/>
      <w:lvlJc w:val="left"/>
      <w:pPr>
        <w:tabs>
          <w:tab w:val="num" w:pos="0"/>
        </w:tabs>
        <w:ind w:left="0" w:hanging="0"/>
      </w:pPr>
    </w:lvl>
  </w:abstractNum>
  <w:abstractNum w:abstractNumId="1">
    <w:nsid w:val="413B4588"/>
    <w:multiLevelType w:val="hybridMultilevel"/>
    <w:tmpl w:val="913C5084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0"/>
      <w:numFmt w:val="decimal"/>
      <w:lvlJc w:val="left"/>
      <w:pPr>
        <w:tabs>
          <w:tab w:val="num" w:pos="0"/>
        </w:tabs>
        <w:ind w:left="0" w:hanging="0"/>
      </w:pPr>
    </w:lvl>
  </w:abstractNum>
  <w:abstractNum w:abstractNumId="2">
    <w:nsid w:val="384020D6"/>
    <w:multiLevelType w:val="hybridMultilevel"/>
    <w:tmpl w:val="B7C4603C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0"/>
      <w:numFmt w:val="decimal"/>
      <w:lvlJc w:val="left"/>
      <w:pPr>
        <w:tabs>
          <w:tab w:val="num" w:pos="0"/>
        </w:tabs>
        <w:ind w:left="0" w:hanging="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doNotShadeFormData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Droid Sans" w:eastAsia="等线" w:cs="Arial" w:hAnsi="Droid Sans"/>
      <w:kern w:val="2"/>
      <w:sz w:val="24"/>
      <w:szCs w:val="24"/>
      <w:lang w:val="en-IN" w:eastAsia="en-I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4</Pages>
  <Words>342</Words>
  <Characters>2214</Characters>
  <Lines>110</Lines>
  <Paragraphs>65</Paragraphs>
  <CharactersWithSpaces>2542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Apache POI</dc:creator>
  <cp:lastModifiedBy>vivo user</cp:lastModifiedBy>
  <cp:revision>2</cp:revision>
  <dcterms:created xsi:type="dcterms:W3CDTF">2026-03-04T14:47:00Z</dcterms:created>
  <dcterms:modified xsi:type="dcterms:W3CDTF">2026-03-07T13:09:14Z</dcterms:modified>
</cp:coreProperties>
</file>