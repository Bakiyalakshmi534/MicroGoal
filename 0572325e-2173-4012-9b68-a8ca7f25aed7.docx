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"/>
        <w:spacing w:line="269" w:lineRule="auto"/>
      </w:pPr>
      <w:r>
        <mc:AlternateContent>
          <mc:Choice Requires="wps">
            <w:drawing>
              <wp:anchor distT="0" distB="0" distL="114298" distR="114298" simplePos="0" relativeHeight="2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" name="矩形 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FFBF5">
                            <a:alpha val="85000"/>
                          </a:srgbClr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2" o:spid="_x0000_s2" fillcolor="#FFFBF5" stroked="f" strokeweight="1.0pt" style="position:absolute;&#10;margin-left:0.0pt;&#10;margin-top:0.0pt;&#10;width:595.45pt;&#10;height:841.7pt;&#10;z-index:-53;&#10;mso-position-horizontal:absolute;&#10;mso-position-horizontal-relative:page;&#10;mso-position-vertical:absolute;&#10;mso-position-vertical-relative:page;&#10;mso-wrap-distance-left:8.999863pt;&#10;mso-wrap-distance-right:8.999863pt;">
                <v:fill opacity="55705f"/>
                <v:stroke color="#000000"/>
              </v:rect>
            </w:pict>
          </mc:Fallback>
        </mc:AlternateContent>
      </w:r>
      <w:r>
        <w:rPr>
          <w:color w:val="124E73"/>
        </w:rPr>
        <w:t>Project Design Phase – Solution</w:t>
      </w:r>
      <w:r>
        <w:rPr>
          <w:color w:val="124E73"/>
          <w:spacing w:val="80"/>
        </w:rPr>
        <w:t xml:space="preserve"> </w:t>
      </w:r>
      <w:r>
        <w:rPr>
          <w:color w:val="124E73"/>
          <w:spacing w:val="-2"/>
        </w:rPr>
        <w:t>Architecture</w:t>
      </w:r>
    </w:p>
    <w:p>
      <w:pPr>
        <w:pStyle w:val="15"/>
        <w:rPr>
          <w:rFonts w:ascii="Arial" w:hAnsi="Arial"/>
          <w:i w:val="0"/>
          <w:sz w:val="20"/>
        </w:rPr>
      </w:pPr>
    </w:p>
    <w:p>
      <w:pPr>
        <w:pStyle w:val="15"/>
        <w:spacing w:before="9"/>
        <w:rPr>
          <w:rFonts w:ascii="Arial" w:hAnsi="Arial"/>
          <w:i w:val="0"/>
          <w:sz w:val="11"/>
        </w:rPr>
      </w:pPr>
    </w:p>
    <w:p>
      <w:pPr>
        <w:pStyle w:val="15"/>
        <w:ind w:left="-600"/>
        <w:rPr>
          <w:rFonts w:ascii="Arial" w:hAnsi="Arial"/>
          <w:i w:val="0"/>
          <w:sz w:val="20"/>
        </w:rPr>
      </w:pPr>
      <w:r>
        <w:rPr>
          <w:rFonts w:ascii="Arial" w:hAnsi="Arial"/>
          <w:i w:val="0"/>
          <w:sz w:val="20"/>
        </w:rPr>
        <mc:AlternateContent>
          <mc:Choice Requires="wps">
            <w:drawing>
              <wp:inline distT="0" distB="0" distL="114298" distR="114298">
                <wp:extent cx="7076440" cy="1496695"/>
                <wp:effectExtent l="0" t="0" r="0" b="0"/>
                <wp:docPr id="3" name="组合 3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4" name="组合 4"/>
                      <wpg:cNvGrpSpPr/>
                      <wpg:grpSpPr>
                        <a:xfrm rot="0">
                          <a:off x="0" y="0"/>
                          <a:ext cx="7076440" cy="1496695"/>
                          <a:chOff x="0" y="0"/>
                          <a:chExt cx="7076440" cy="149669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5" name="矩形 5"/>
                        <wps:cNvSpPr/>
                        <wps:spPr>
                          <a:xfrm rot="0">
                            <a:off x="486410" y="0"/>
                            <a:ext cx="6590029" cy="1496695"/>
                          </a:xfrm>
                          <a:prstGeom prst="rect"/>
                          <a:noFill/>
                          <a:ln w="7877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6" name="矩形 6"/>
                        <wps:cNvSpPr/>
                        <wps:spPr>
                          <a:xfrm rot="0">
                            <a:off x="0" y="532765"/>
                            <a:ext cx="4956175" cy="494030"/>
                          </a:xfrm>
                          <a:prstGeom prst="rect"/>
                          <a:solidFill>
                            <a:srgbClr val="FFFFFF">
                              <a:alpha val="4000"/>
                            </a:srgbClr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7" name="矩形 7"/>
                        <wps:cNvSpPr/>
                        <wps:spPr>
                          <a:xfrm rot="0">
                            <a:off x="493395" y="500379"/>
                            <a:ext cx="6574790" cy="494030"/>
                          </a:xfrm>
                          <a:prstGeom prst="rect"/>
                          <a:solidFill>
                            <a:srgbClr val="000000">
                              <a:alpha val="4000"/>
                            </a:srgbClr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8" name="矩形 8"/>
                        <wps:cNvSpPr/>
                        <wps:spPr>
                          <a:xfrm rot="0">
                            <a:off x="493395" y="994410"/>
                            <a:ext cx="6574790" cy="492760"/>
                          </a:xfrm>
                          <a:prstGeom prst="rect"/>
                          <a:solidFill>
                            <a:srgbClr val="FFFFFF">
                              <a:alpha val="4000"/>
                            </a:srgbClr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9" name="文本框 9"/>
                        <wps:cNvSpPr/>
                        <wps:spPr>
                          <a:xfrm rot="0">
                            <a:off x="666750" y="146050"/>
                            <a:ext cx="967105" cy="24574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0">
                          <w:txbxContent>
                            <w:p>
                              <w:pPr>
                                <w:spacing w:before="25"/>
                                <w:rPr>
                                  <w:b/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B4150"/>
                                  <w:sz w:val="27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i/>
                                  <w:color w:val="2B4150"/>
                                  <w:spacing w:val="14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B4150"/>
                                  <w:spacing w:val="-4"/>
                                  <w:w w:val="104"/>
                                  <w:sz w:val="27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" name="文本框 11"/>
                        <wps:cNvSpPr/>
                        <wps:spPr>
                          <a:xfrm rot="0">
                            <a:off x="2641600" y="146050"/>
                            <a:ext cx="722630" cy="24574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2">
                          <w:txbxContent>
                            <w:p>
                              <w:pPr>
                                <w:spacing w:before="24"/>
                                <w:rPr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0"/>
                                  <w:sz w:val="27"/>
                                </w:rPr>
                                <w:t>MicroGoal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" name="文本框 13"/>
                        <wps:cNvSpPr/>
                        <wps:spPr>
                          <a:xfrm rot="0">
                            <a:off x="2641600" y="1132840"/>
                            <a:ext cx="554989" cy="24574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4">
                          <w:txbxContent>
                            <w:p>
                              <w:pPr>
                                <w:spacing w:before="24"/>
                                <w:rPr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w w:val="104"/>
                                  <w:sz w:val="27"/>
                                </w:rPr>
                                <w:t>4</w:t>
                              </w:r>
                              <w:r>
                                <w:rPr>
                                  <w:i/>
                                  <w:color w:val="2B4150"/>
                                  <w:spacing w:val="-12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spacing w:val="-4"/>
                                  <w:w w:val="104"/>
                                  <w:sz w:val="27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" name="文本框 15"/>
                        <wps:cNvSpPr/>
                        <wps:spPr>
                          <a:xfrm rot="0">
                            <a:off x="666750" y="1132840"/>
                            <a:ext cx="1163320" cy="24574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6">
                          <w:txbxContent>
                            <w:p>
                              <w:pPr>
                                <w:spacing w:before="25"/>
                                <w:rPr>
                                  <w:b/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B4150"/>
                                  <w:w w:val="104"/>
                                  <w:sz w:val="27"/>
                                </w:rPr>
                                <w:t>Maximum</w:t>
                              </w:r>
                              <w:r>
                                <w:rPr>
                                  <w:b/>
                                  <w:i/>
                                  <w:color w:val="2B4150"/>
                                  <w:spacing w:val="-5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B4150"/>
                                  <w:spacing w:val="-2"/>
                                  <w:w w:val="104"/>
                                  <w:sz w:val="27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" name="文本框 17"/>
                        <wps:cNvSpPr/>
                        <wps:spPr>
                          <a:xfrm rot="0">
                            <a:off x="2641600" y="639445"/>
                            <a:ext cx="833119" cy="24574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8">
                          <w:txbxContent>
                            <w:p>
                              <w:pPr>
                                <w:spacing w:before="24"/>
                                <w:rPr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w w:val="104"/>
                                  <w:sz w:val="27"/>
                                </w:rPr>
                                <w:t>07mar26</w:t>
                              </w:r>
                              <w:r>
                                <w:rPr>
                                  <w:i/>
                                  <w:color w:val="2B4150"/>
                                  <w:spacing w:val="-11"/>
                                  <w:w w:val="104"/>
                                  <w:sz w:val="27"/>
                                </w:rPr>
                                <w:t xml:space="preserve"> 07mar</w:t>
                              </w:r>
                              <w:r>
                                <w:rPr>
                                  <w:i/>
                                  <w:color w:val="2B4150"/>
                                  <w:spacing w:val="-4"/>
                                  <w:w w:val="104"/>
                                  <w:sz w:val="27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" name="文本框 19"/>
                        <wps:cNvSpPr/>
                        <wps:spPr>
                          <a:xfrm rot="0">
                            <a:off x="666750" y="639445"/>
                            <a:ext cx="349885" cy="24574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20">
                          <w:txbxContent>
                            <w:p>
                              <w:pPr>
                                <w:spacing w:before="25"/>
                                <w:rPr>
                                  <w:b/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B4150"/>
                                  <w:spacing w:val="-4"/>
                                  <w:w w:val="110"/>
                                  <w:sz w:val="27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21" o:spid="_x0000_s21" coordorigin="10,2860" coordsize="11144,2357" style="width:557.2pt;&#10;height:117.85pt;">
                <v:rect type="#_x0000_t1" id="矩形 22" o:spid="_x0000_s22" style="position:absolute;&#10;left:775;&#10;top:2860;&#10;width:10378;&#10;height:2357;" filled="f" stroked="t" strokeweight="0.62024885pt">
                  <v:stroke color="#000000"/>
                </v:rect>
                <v:rect type="#_x0000_t1" id="矩形 23" o:spid="_x0000_s23" style="position:absolute;&#10;left:10;&#10;top:3699;&#10;width:7804;&#10;height:777;" fillcolor="#FFFFFF" stroked="f" strokeweight="1.0pt">
                  <v:fill opacity="2621f"/>
                  <v:stroke color="#000000"/>
                </v:rect>
                <v:rect type="#_x0000_t1" id="矩形 24" o:spid="_x0000_s24" style="position:absolute;&#10;left:786;&#10;top:3648;&#10;width:10354;&#10;height:777;" fillcolor="#000000" stroked="f" strokeweight="1.0pt">
                  <v:fill opacity="2621f"/>
                  <v:stroke color="#000000"/>
                </v:rect>
                <v:rect type="#_x0000_t1" id="矩形 25" o:spid="_x0000_s25" style="position:absolute;&#10;left:786;&#10;top:4426;&#10;width:10354;&#10;height:776;" fillcolor="#FFFFFF" stroked="f" strokeweight="1.0pt">
                  <v:fill opacity="2621f"/>
                  <v:stroke color="#000000"/>
                </v:rect>
                <v:shape type="#_x0000_t202" id="文本框 26" o:spid="_x0000_s26" style="position:absolute;&#10;left:1060;&#10;top:3090;&#10;width:1523;&#10;height:386;&#10;mso-wrap-style:square;" filled="f" stroked="f" strokeweight="1.0pt">
                  <v:textbox id="848" inset="0mm,0mm,0mm,0mm" o:insetmode="custom" style="layout-flow:horizontal;&#10;v-text-anchor:top;">
                    <w:txbxContent>
                      <w:p>
                        <w:pPr>
                          <w:spacing w:before="25"/>
                          <w:rPr>
                            <w:b/>
                            <w:i/>
                            <w:sz w:val="27"/>
                          </w:rPr>
                        </w:pPr>
                        <w:r>
                          <w:rPr>
                            <w:b/>
                            <w:i/>
                            <w:color w:val="2B4150"/>
                            <w:sz w:val="27"/>
                          </w:rPr>
                          <w:t>Project</w:t>
                        </w:r>
                        <w:r>
                          <w:rPr>
                            <w:b/>
                            <w:i/>
                            <w:color w:val="2B4150"/>
                            <w:spacing w:val="14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B4150"/>
                            <w:spacing w:val="-4"/>
                            <w:w w:val="104"/>
                            <w:sz w:val="27"/>
                          </w:rPr>
                          <w:t>Name</w:t>
                        </w:r>
                      </w:p>
                    </w:txbxContent>
                  </v:textbox>
                  <v:stroke color="#000000"/>
                </v:shape>
                <v:shape type="#_x0000_t202" id="文本框 27" o:spid="_x0000_s27" style="position:absolute;&#10;left:4170;&#10;top:3090;&#10;width:1138;&#10;height:386;&#10;mso-wrap-style:square;" filled="f" stroked="f" strokeweight="1.0pt">
                  <v:textbox id="849" inset="0mm,0mm,0mm,0mm" o:insetmode="custom" style="layout-flow:horizontal;&#10;v-text-anchor:top;">
                    <w:txbxContent>
                      <w:p>
                        <w:pPr>
                          <w:spacing w:before="24"/>
                          <w:rPr>
                            <w:i/>
                            <w:sz w:val="27"/>
                          </w:rPr>
                        </w:pPr>
                        <w:r>
                          <w:rPr>
                            <w:i/>
                            <w:color w:val="2B4150"/>
                            <w:spacing w:val="-2"/>
                            <w:w w:val="110"/>
                            <w:sz w:val="27"/>
                          </w:rPr>
                          <w:t>MicroGoal</w:t>
                        </w:r>
                      </w:p>
                    </w:txbxContent>
                  </v:textbox>
                  <v:stroke color="#000000"/>
                </v:shape>
                <v:shape type="#_x0000_t202" id="文本框 28" o:spid="_x0000_s28" style="position:absolute;&#10;left:4170;&#10;top:4644;&#10;width:873;&#10;height:386;&#10;mso-wrap-style:square;" filled="f" stroked="f" strokeweight="1.0pt">
                  <v:textbox id="850" inset="0mm,0mm,0mm,0mm" o:insetmode="custom" style="layout-flow:horizontal;&#10;v-text-anchor:top;">
                    <w:txbxContent>
                      <w:p>
                        <w:pPr>
                          <w:spacing w:before="24"/>
                          <w:rPr>
                            <w:i/>
                            <w:sz w:val="27"/>
                          </w:rPr>
                        </w:pPr>
                        <w:r>
                          <w:rPr>
                            <w:i/>
                            <w:color w:val="2B4150"/>
                            <w:w w:val="104"/>
                            <w:sz w:val="27"/>
                          </w:rPr>
                          <w:t>4</w:t>
                        </w:r>
                        <w:r>
                          <w:rPr>
                            <w:i/>
                            <w:color w:val="2B4150"/>
                            <w:spacing w:val="-12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spacing w:val="-4"/>
                            <w:w w:val="104"/>
                            <w:sz w:val="27"/>
                          </w:rPr>
                          <w:t>Marks</w:t>
                        </w:r>
                      </w:p>
                    </w:txbxContent>
                  </v:textbox>
                  <v:stroke color="#000000"/>
                </v:shape>
                <v:shape type="#_x0000_t202" id="文本框 29" o:spid="_x0000_s29" style="position:absolute;&#10;left:1060;&#10;top:4644;&#10;width:1832;&#10;height:386;&#10;mso-wrap-style:square;" filled="f" stroked="f" strokeweight="1.0pt">
                  <v:textbox id="851" inset="0mm,0mm,0mm,0mm" o:insetmode="custom" style="layout-flow:horizontal;&#10;v-text-anchor:top;">
                    <w:txbxContent>
                      <w:p>
                        <w:pPr>
                          <w:spacing w:before="25"/>
                          <w:rPr>
                            <w:b/>
                            <w:i/>
                            <w:sz w:val="27"/>
                          </w:rPr>
                        </w:pPr>
                        <w:r>
                          <w:rPr>
                            <w:b/>
                            <w:i/>
                            <w:color w:val="2B4150"/>
                            <w:w w:val="104"/>
                            <w:sz w:val="27"/>
                          </w:rPr>
                          <w:t>Maximum</w:t>
                        </w:r>
                        <w:r>
                          <w:rPr>
                            <w:b/>
                            <w:i/>
                            <w:color w:val="2B4150"/>
                            <w:spacing w:val="-5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B4150"/>
                            <w:spacing w:val="-2"/>
                            <w:w w:val="104"/>
                            <w:sz w:val="27"/>
                          </w:rPr>
                          <w:t>Marks</w:t>
                        </w:r>
                      </w:p>
                    </w:txbxContent>
                  </v:textbox>
                  <v:stroke color="#000000"/>
                </v:shape>
                <v:shape type="#_x0000_t202" id="文本框 30" o:spid="_x0000_s30" style="position:absolute;&#10;left:4170;&#10;top:3867;&#10;width:1311;&#10;height:386;&#10;mso-wrap-style:square;" filled="f" stroked="f" strokeweight="1.0pt">
                  <v:textbox id="852" inset="0mm,0mm,0mm,0mm" o:insetmode="custom" style="layout-flow:horizontal;&#10;v-text-anchor:top;">
                    <w:txbxContent>
                      <w:p>
                        <w:pPr>
                          <w:spacing w:before="24"/>
                          <w:rPr>
                            <w:i/>
                            <w:sz w:val="27"/>
                          </w:rPr>
                        </w:pPr>
                        <w:r>
                          <w:rPr>
                            <w:i/>
                            <w:color w:val="2B4150"/>
                            <w:w w:val="104"/>
                            <w:sz w:val="27"/>
                          </w:rPr>
                          <w:t>07mar26</w:t>
                        </w:r>
                        <w:r>
                          <w:rPr>
                            <w:i/>
                            <w:color w:val="2B4150"/>
                            <w:spacing w:val="-11"/>
                            <w:w w:val="104"/>
                            <w:sz w:val="27"/>
                          </w:rPr>
                          <w:t xml:space="preserve"> 07mar</w:t>
                        </w:r>
                        <w:r>
                          <w:rPr>
                            <w:i/>
                            <w:color w:val="2B4150"/>
                            <w:spacing w:val="-4"/>
                            <w:w w:val="104"/>
                            <w:sz w:val="27"/>
                          </w:rPr>
                          <w:t>2026</w:t>
                        </w:r>
                      </w:p>
                    </w:txbxContent>
                  </v:textbox>
                  <v:stroke color="#000000"/>
                </v:shape>
                <v:shape type="#_x0000_t202" id="文本框 31" o:spid="_x0000_s31" style="position:absolute;&#10;left:1060;&#10;top:3867;&#10;width:551;&#10;height:386;&#10;mso-wrap-style:square;" filled="f" stroked="f" strokeweight="1.0pt">
                  <v:textbox id="853" inset="0mm,0mm,0mm,0mm" o:insetmode="custom" style="layout-flow:horizontal;&#10;v-text-anchor:top;">
                    <w:txbxContent>
                      <w:p>
                        <w:pPr>
                          <w:spacing w:before="25"/>
                          <w:rPr>
                            <w:b/>
                            <w:i/>
                            <w:sz w:val="27"/>
                          </w:rPr>
                        </w:pPr>
                        <w:r>
                          <w:rPr>
                            <w:b/>
                            <w:i/>
                            <w:color w:val="2B4150"/>
                            <w:spacing w:val="-4"/>
                            <w:w w:val="110"/>
                            <w:sz w:val="27"/>
                          </w:rPr>
                          <w:t>Date</w:t>
                        </w:r>
                      </w:p>
                    </w:txbxContent>
                  </v:textbox>
                  <v:stroke color="#000000"/>
                </v:shape>
                <w10:anchorLock/>
              </v:group>
            </w:pict>
          </mc:Fallback>
        </mc:AlternateContent>
      </w:r>
    </w:p>
    <w:p>
      <w:pPr>
        <w:pStyle w:val="15"/>
        <w:rPr>
          <w:rFonts w:ascii="Arial" w:hAnsi="Arial"/>
          <w:i w:val="0"/>
          <w:sz w:val="20"/>
        </w:rPr>
      </w:pPr>
    </w:p>
    <w:p>
      <w:pPr>
        <w:pStyle w:val="15"/>
        <w:spacing w:before="4"/>
        <w:rPr>
          <w:rFonts w:ascii="Arial" w:hAnsi="Arial"/>
          <w:i w:val="0"/>
          <w:sz w:val="12"/>
        </w:rPr>
      </w:pPr>
      <w:r>
        <mc:AlternateContent>
          <mc:Choice Requires="wps">
            <w:drawing>
              <wp:anchor distT="0" distB="0" distL="0" distR="0" simplePos="0" relativeHeight="76" behindDoc="1" locked="0" layoutInCell="1" hidden="0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106045</wp:posOffset>
                </wp:positionV>
                <wp:extent cx="6590030" cy="26034"/>
                <wp:effectExtent l="0" t="0" r="0" b="0"/>
                <wp:wrapTopAndBottom/>
                <wp:docPr id="32" name="矩形 32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590030" cy="26034"/>
                        </a:xfrm>
                        <a:prstGeom prst="rect"/>
                        <a:solidFill>
                          <a:srgbClr val="2B4150">
                            <a:alpha val="50000"/>
                          </a:srgbClr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33" o:spid="_x0000_s33" fillcolor="#2B4150" stroked="f" strokeweight="1.0pt" style="position:absolute;&#10;margin-left:38.3pt;&#10;margin-top:8.35pt;&#10;width:518.9pt;&#10;height:2.0499997pt;&#10;z-index:76;&#10;mso-position-horizontal:absolute;&#10;mso-position-horizontal-relative:page;&#10;mso-position-vertical:absolute;&#10;mso-wrap-distance-left:0.0pt;&#10;mso-wrap-distance-right:0.0pt;">
                <v:fill opacity="32768f"/>
                <v:stroke color="#000000"/>
                <w10:wrap type="topAndBottom"/>
              </v:rect>
            </w:pict>
          </mc:Fallback>
        </mc:AlternateContent>
      </w:r>
    </w:p>
    <w:p>
      <w:pPr>
        <w:pStyle w:val="15"/>
        <w:spacing w:before="8"/>
        <w:rPr>
          <w:rFonts w:ascii="Arial" w:hAnsi="Arial"/>
          <w:i w:val="0"/>
          <w:sz w:val="21"/>
        </w:rPr>
      </w:pPr>
    </w:p>
    <w:p>
      <w:pPr>
        <w:pStyle w:val="15"/>
        <w:spacing w:before="125" w:line="343" w:lineRule="auto"/>
        <w:ind w:left="165" w:right="686"/>
        <w:jc w:val="both"/>
      </w:pPr>
      <w:r>
        <w:rPr>
          <w:color w:val="2B4150"/>
          <w:spacing w:val="-2"/>
          <w:w w:val="115"/>
        </w:rPr>
        <w:t>This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spacing w:val="-2"/>
          <w:w w:val="115"/>
        </w:rPr>
        <w:t>technical</w:t>
      </w:r>
      <w:r>
        <w:rPr>
          <w:color w:val="2B4150"/>
          <w:spacing w:val="-6"/>
          <w:w w:val="115"/>
        </w:rPr>
        <w:t xml:space="preserve"> </w:t>
      </w:r>
      <w:r>
        <w:rPr>
          <w:color w:val="2B4150"/>
          <w:spacing w:val="-2"/>
          <w:w w:val="115"/>
        </w:rPr>
        <w:t>specification</w:t>
      </w:r>
      <w:r>
        <w:rPr>
          <w:color w:val="2B4150"/>
          <w:spacing w:val="-5"/>
          <w:w w:val="115"/>
        </w:rPr>
        <w:t xml:space="preserve"> </w:t>
      </w:r>
      <w:r>
        <w:rPr>
          <w:color w:val="2B4150"/>
          <w:spacing w:val="-2"/>
          <w:w w:val="115"/>
        </w:rPr>
        <w:t>document</w:t>
      </w:r>
      <w:r>
        <w:rPr>
          <w:color w:val="2B4150"/>
          <w:spacing w:val="-6"/>
          <w:w w:val="115"/>
        </w:rPr>
        <w:t xml:space="preserve"> </w:t>
      </w:r>
      <w:r>
        <w:rPr>
          <w:color w:val="2B4150"/>
          <w:spacing w:val="-2"/>
          <w:w w:val="115"/>
        </w:rPr>
        <w:t>outlines</w:t>
      </w:r>
      <w:r>
        <w:rPr>
          <w:color w:val="2B4150"/>
          <w:spacing w:val="-5"/>
          <w:w w:val="115"/>
        </w:rPr>
        <w:t xml:space="preserve"> </w:t>
      </w:r>
      <w:r>
        <w:rPr>
          <w:color w:val="2B4150"/>
          <w:spacing w:val="-2"/>
          <w:w w:val="115"/>
        </w:rPr>
        <w:t>the</w:t>
      </w:r>
      <w:r>
        <w:rPr>
          <w:color w:val="2B4150"/>
          <w:spacing w:val="-7"/>
          <w:w w:val="115"/>
        </w:rPr>
        <w:t xml:space="preserve"> </w:t>
      </w:r>
      <w:r>
        <w:rPr>
          <w:color w:val="2B4150"/>
          <w:spacing w:val="-2"/>
          <w:w w:val="115"/>
        </w:rPr>
        <w:t>solution</w:t>
      </w:r>
      <w:r>
        <w:rPr>
          <w:color w:val="2B4150"/>
          <w:spacing w:val="-7"/>
          <w:w w:val="115"/>
        </w:rPr>
        <w:t xml:space="preserve"> </w:t>
      </w:r>
      <w:r>
        <w:rPr>
          <w:color w:val="2B4150"/>
          <w:spacing w:val="-2"/>
          <w:w w:val="115"/>
        </w:rPr>
        <w:t>architecture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spacing w:val="-2"/>
          <w:w w:val="115"/>
        </w:rPr>
        <w:t>for</w:t>
      </w:r>
      <w:r>
        <w:rPr>
          <w:color w:val="2B4150"/>
          <w:spacing w:val="-5"/>
          <w:w w:val="115"/>
        </w:rPr>
        <w:t xml:space="preserve"> </w:t>
      </w:r>
      <w:r>
        <w:rPr>
          <w:color w:val="2B4150"/>
          <w:spacing w:val="-2"/>
          <w:w w:val="115"/>
        </w:rPr>
        <w:t xml:space="preserve">the </w:t>
      </w:r>
      <w:r>
        <w:rPr>
          <w:b/>
          <w:color w:val="2B4150"/>
          <w:spacing w:val="-2"/>
          <w:w w:val="115"/>
        </w:rPr>
        <w:t xml:space="preserve">MicroGoal </w:t>
      </w:r>
      <w:r>
        <w:rPr>
          <w:b/>
          <w:color w:val="2B4150"/>
          <w:w w:val="110"/>
        </w:rPr>
        <w:t>Backend</w:t>
      </w:r>
      <w:r>
        <w:rPr>
          <w:b/>
          <w:color w:val="2B4150"/>
          <w:spacing w:val="-1"/>
          <w:w w:val="110"/>
        </w:rPr>
        <w:t xml:space="preserve"> </w:t>
      </w:r>
      <w:r>
        <w:rPr>
          <w:b/>
          <w:color w:val="2B4150"/>
          <w:w w:val="110"/>
        </w:rPr>
        <w:t>API</w:t>
      </w:r>
      <w:r>
        <w:rPr>
          <w:color w:val="2B4150"/>
          <w:w w:val="110"/>
        </w:rPr>
        <w:t>,</w:t>
      </w:r>
      <w:r>
        <w:rPr>
          <w:color w:val="2B4150"/>
          <w:spacing w:val="-1"/>
          <w:w w:val="110"/>
        </w:rPr>
        <w:t xml:space="preserve"> </w:t>
      </w:r>
      <w:r>
        <w:rPr>
          <w:color w:val="2B4150"/>
          <w:w w:val="110"/>
        </w:rPr>
        <w:t>detailing the technical stack, component responsibilities, and system</w:t>
      </w:r>
      <w:r>
        <w:rPr>
          <w:color w:val="2B4150"/>
          <w:spacing w:val="-1"/>
          <w:w w:val="110"/>
        </w:rPr>
        <w:t xml:space="preserve"> </w:t>
      </w:r>
      <w:r>
        <w:rPr>
          <w:color w:val="2B4150"/>
          <w:w w:val="110"/>
        </w:rPr>
        <w:t xml:space="preserve">design </w:t>
      </w:r>
      <w:r>
        <w:rPr>
          <w:color w:val="2B4150"/>
          <w:w w:val="115"/>
        </w:rPr>
        <w:t>principles that enable secure, scalable goal tracking functionality.</w:t>
      </w:r>
    </w:p>
    <w:p>
      <w:pPr>
        <w:spacing w:line="343" w:lineRule="auto"/>
        <w:jc w:val="both"/>
        <w:sectPr>
          <w:type w:val="continuous"/>
          <w:pgSz w:w="11920" w:h="16840"/>
          <w:pgMar w:top="700" w:right="600" w:bottom="280" w:left="600" w:header="720" w:footer="720" w:gutter="0"/>
          <w:docGrid w:linePitch="312" w:charSpace="0"/>
        </w:sectPr>
      </w:pPr>
    </w:p>
    <w:p>
      <w:pPr>
        <w:pStyle w:val="1"/>
        <w:spacing w:line="269" w:lineRule="auto"/>
      </w:pPr>
      <w:r>
        <w:rPr>
          <w:color w:val="124E73"/>
          <w:w w:val="104"/>
        </w:rPr>
        <w:t xml:space="preserve">Goals of the Solution </w:t>
      </w:r>
      <w:r>
        <w:rPr>
          <w:color w:val="124E73"/>
          <w:spacing w:val="-2"/>
          <w:w w:val="104"/>
        </w:rPr>
        <w:t>Architecture</w:t>
      </w:r>
    </w:p>
    <w:p>
      <w:pPr>
        <w:pStyle w:val="15"/>
        <w:spacing w:before="575" w:line="343" w:lineRule="auto"/>
        <w:ind w:left="165" w:right="259"/>
      </w:pPr>
      <w:r>
        <w:rPr>
          <w:color w:val="2B4150"/>
          <w:w w:val="115"/>
        </w:rPr>
        <w:t>The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solution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architecture</w:t>
      </w:r>
      <w:r>
        <w:rPr>
          <w:color w:val="2B4150"/>
          <w:spacing w:val="-19"/>
          <w:w w:val="115"/>
        </w:rPr>
        <w:t xml:space="preserve"> </w:t>
      </w:r>
      <w:r>
        <w:rPr>
          <w:color w:val="2B4150"/>
          <w:w w:val="115"/>
        </w:rPr>
        <w:t>identifies</w:t>
      </w:r>
      <w:r>
        <w:rPr>
          <w:color w:val="2B4150"/>
          <w:spacing w:val="-11"/>
          <w:w w:val="115"/>
        </w:rPr>
        <w:t xml:space="preserve"> </w:t>
      </w:r>
      <w:r>
        <w:rPr>
          <w:color w:val="2B4150"/>
          <w:w w:val="115"/>
        </w:rPr>
        <w:t>the</w:t>
      </w:r>
      <w:r>
        <w:rPr>
          <w:color w:val="2B4150"/>
          <w:spacing w:val="-16"/>
          <w:w w:val="115"/>
        </w:rPr>
        <w:t xml:space="preserve"> </w:t>
      </w:r>
      <w:r>
        <w:rPr>
          <w:color w:val="2B4150"/>
          <w:w w:val="115"/>
        </w:rPr>
        <w:t>optimal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w w:val="115"/>
        </w:rPr>
        <w:t>technical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stack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and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design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w w:val="115"/>
        </w:rPr>
        <w:t>patterns</w:t>
      </w:r>
      <w:r>
        <w:rPr>
          <w:color w:val="2B4150"/>
          <w:spacing w:val="-17"/>
          <w:w w:val="115"/>
        </w:rPr>
        <w:t xml:space="preserve"> </w:t>
      </w:r>
      <w:r>
        <w:rPr>
          <w:color w:val="2B4150"/>
          <w:w w:val="115"/>
        </w:rPr>
        <w:t>to</w:t>
      </w:r>
      <w:r>
        <w:rPr>
          <w:color w:val="2B4150"/>
          <w:spacing w:val="-11"/>
          <w:w w:val="115"/>
        </w:rPr>
        <w:t xml:space="preserve"> </w:t>
      </w:r>
      <w:r>
        <w:rPr>
          <w:color w:val="2B4150"/>
          <w:w w:val="115"/>
        </w:rPr>
        <w:t>deliver a</w:t>
      </w:r>
      <w:r>
        <w:rPr>
          <w:color w:val="2B4150"/>
          <w:spacing w:val="-1"/>
          <w:w w:val="115"/>
        </w:rPr>
        <w:t xml:space="preserve"> </w:t>
      </w:r>
      <w:r>
        <w:rPr>
          <w:color w:val="2B4150"/>
          <w:w w:val="115"/>
        </w:rPr>
        <w:t>secure,</w:t>
      </w:r>
      <w:r>
        <w:rPr>
          <w:color w:val="2B4150"/>
          <w:spacing w:val="-5"/>
          <w:w w:val="115"/>
        </w:rPr>
        <w:t xml:space="preserve"> </w:t>
      </w:r>
      <w:r>
        <w:rPr>
          <w:color w:val="2B4150"/>
          <w:w w:val="115"/>
        </w:rPr>
        <w:t>scalable,</w:t>
      </w:r>
      <w:r>
        <w:rPr>
          <w:color w:val="2B4150"/>
          <w:spacing w:val="-5"/>
          <w:w w:val="115"/>
        </w:rPr>
        <w:t xml:space="preserve"> </w:t>
      </w:r>
      <w:r>
        <w:rPr>
          <w:color w:val="2B4150"/>
          <w:w w:val="115"/>
        </w:rPr>
        <w:t>and</w:t>
      </w:r>
      <w:r>
        <w:rPr>
          <w:color w:val="2B4150"/>
          <w:spacing w:val="-2"/>
          <w:w w:val="115"/>
        </w:rPr>
        <w:t xml:space="preserve"> </w:t>
      </w:r>
      <w:r>
        <w:rPr>
          <w:color w:val="2B4150"/>
          <w:w w:val="115"/>
        </w:rPr>
        <w:t>maintainable</w:t>
      </w:r>
      <w:r>
        <w:rPr>
          <w:color w:val="2B4150"/>
          <w:spacing w:val="-6"/>
          <w:w w:val="115"/>
        </w:rPr>
        <w:t xml:space="preserve"> </w:t>
      </w:r>
      <w:r>
        <w:rPr>
          <w:color w:val="2B4150"/>
          <w:w w:val="115"/>
        </w:rPr>
        <w:t>backend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w w:val="115"/>
        </w:rPr>
        <w:t>system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w w:val="115"/>
        </w:rPr>
        <w:t>for</w:t>
      </w:r>
      <w:r>
        <w:rPr>
          <w:color w:val="2B4150"/>
          <w:spacing w:val="-1"/>
          <w:w w:val="115"/>
        </w:rPr>
        <w:t xml:space="preserve"> </w:t>
      </w:r>
      <w:r>
        <w:rPr>
          <w:color w:val="2B4150"/>
          <w:w w:val="115"/>
        </w:rPr>
        <w:t>user</w:t>
      </w:r>
      <w:r>
        <w:rPr>
          <w:color w:val="2B4150"/>
          <w:spacing w:val="-2"/>
          <w:w w:val="115"/>
        </w:rPr>
        <w:t xml:space="preserve"> </w:t>
      </w:r>
      <w:r>
        <w:rPr>
          <w:color w:val="2B4150"/>
          <w:w w:val="115"/>
        </w:rPr>
        <w:t>authentication</w:t>
      </w:r>
      <w:r>
        <w:rPr>
          <w:color w:val="2B4150"/>
          <w:spacing w:val="-6"/>
          <w:w w:val="115"/>
        </w:rPr>
        <w:t xml:space="preserve"> </w:t>
      </w:r>
      <w:r>
        <w:rPr>
          <w:color w:val="2B4150"/>
          <w:w w:val="115"/>
        </w:rPr>
        <w:t>and</w:t>
      </w:r>
      <w:r>
        <w:rPr>
          <w:color w:val="2B4150"/>
          <w:spacing w:val="-2"/>
          <w:w w:val="115"/>
        </w:rPr>
        <w:t xml:space="preserve"> </w:t>
      </w:r>
      <w:r>
        <w:rPr>
          <w:color w:val="2B4150"/>
          <w:w w:val="115"/>
        </w:rPr>
        <w:t xml:space="preserve">goal </w:t>
      </w:r>
      <w:r>
        <w:rPr>
          <w:color w:val="2B4150"/>
          <w:spacing w:val="-2"/>
          <w:w w:val="120"/>
        </w:rPr>
        <w:t>tracking.</w:t>
      </w:r>
    </w:p>
    <w:p>
      <w:pPr>
        <w:pStyle w:val="15"/>
        <w:spacing w:before="3"/>
        <w:rPr>
          <w:sz w:val="17"/>
        </w:rPr>
      </w:pPr>
      <w:r>
        <mc:AlternateContent>
          <mc:Choice Requires="wps">
            <w:drawing>
              <wp:anchor distT="0" distB="0" distL="0" distR="0" simplePos="0" relativeHeight="77" behindDoc="1" locked="0" layoutInCell="1" hidden="0" allowOverlap="1">
                <wp:simplePos x="0" y="0"/>
                <wp:positionH relativeFrom="page">
                  <wp:posOffset>485775</wp:posOffset>
                </wp:positionH>
                <wp:positionV relativeFrom="paragraph">
                  <wp:posOffset>140970</wp:posOffset>
                </wp:positionV>
                <wp:extent cx="3208020" cy="1971040"/>
                <wp:effectExtent l="0" t="0" r="0" b="0"/>
                <wp:wrapTopAndBottom/>
                <wp:docPr id="34" name="组合 34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5" name="组合 35"/>
                      <wpg:cNvGrpSpPr/>
                      <wpg:grpSpPr>
                        <a:xfrm rot="0">
                          <a:off x="0" y="0"/>
                          <a:ext cx="3208020" cy="1971040"/>
                          <a:chOff x="0" y="0"/>
                          <a:chExt cx="3208020" cy="197104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36" name="矩形 36"/>
                        <wps:cNvSpPr/>
                        <wps:spPr>
                          <a:xfrm rot="0">
                            <a:off x="0" y="0"/>
                            <a:ext cx="3208020" cy="1971040"/>
                          </a:xfrm>
                          <a:prstGeom prst="rect"/>
                          <a:solidFill>
                            <a:srgbClr val="F3EDE2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37" name="矩形 37"/>
                        <wps:cNvSpPr/>
                        <wps:spPr>
                          <a:xfrm rot="0">
                            <a:off x="172084" y="173355"/>
                            <a:ext cx="521335" cy="520065"/>
                          </a:xfrm>
                          <a:prstGeom prst="rect"/>
                          <a:solidFill>
                            <a:srgbClr val="315F7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39" name="图片 39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320675" y="328929"/>
                            <a:ext cx="225425" cy="20891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40" name="文本框 40"/>
                        <wps:cNvSpPr/>
                        <wps:spPr>
                          <a:xfrm rot="0">
                            <a:off x="0" y="0"/>
                            <a:ext cx="3208020" cy="197104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41">
                          <w:txbxContent>
                            <w:p>
                              <w:pPr>
                                <w:rPr>
                                  <w:i/>
                                  <w:sz w:val="38"/>
                                </w:rPr>
                              </w:pPr>
                            </w:p>
                            <w:p>
                              <w:pPr>
                                <w:rPr>
                                  <w:i/>
                                  <w:sz w:val="38"/>
                                </w:rPr>
                              </w:pPr>
                            </w:p>
                            <w:p>
                              <w:pPr>
                                <w:spacing w:before="5"/>
                                <w:rPr>
                                  <w:i/>
                                  <w:sz w:val="42"/>
                                </w:rPr>
                              </w:pPr>
                            </w:p>
                            <w:p>
                              <w:pPr>
                                <w:ind w:left="272"/>
                                <w:rPr>
                                  <w:rFonts w:ascii="Arial" w:hAnsi="Arial"/>
                                  <w:sz w:val="3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sz w:val="34"/>
                                </w:rPr>
                                <w:t>Node.js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13"/>
                                  <w:w w:val="10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-2"/>
                                  <w:w w:val="104"/>
                                  <w:sz w:val="34"/>
                                </w:rPr>
                                <w:t>Runtime</w:t>
                              </w:r>
                            </w:p>
                            <w:p>
                              <w:pPr>
                                <w:spacing w:before="273" w:line="346" w:lineRule="auto"/>
                                <w:ind w:left="272"/>
                                <w:rPr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Non-blocking</w:t>
                              </w:r>
                              <w:r>
                                <w:rPr>
                                  <w:i/>
                                  <w:color w:val="2B4150"/>
                                  <w:spacing w:val="-18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I/O</w:t>
                              </w:r>
                              <w:r>
                                <w:rPr>
                                  <w:i/>
                                  <w:color w:val="2B4150"/>
                                  <w:spacing w:val="-17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i/>
                                  <w:color w:val="2B4150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fast</w:t>
                              </w:r>
                              <w:r>
                                <w:rPr>
                                  <w:i/>
                                  <w:color w:val="2B4150"/>
                                  <w:spacing w:val="-20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event</w:t>
                              </w:r>
                              <w:r>
                                <w:rPr>
                                  <w:i/>
                                  <w:color w:val="2B4150"/>
                                  <w:spacing w:val="-18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loop</w:t>
                              </w:r>
                              <w:r>
                                <w:rPr>
                                  <w:i/>
                                  <w:color w:val="2B4150"/>
                                  <w:spacing w:val="-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 xml:space="preserve">for </w:t>
                              </w:r>
                              <w:r>
                                <w:rPr>
                                  <w:i/>
                                  <w:color w:val="2B4150"/>
                                  <w:w w:val="120"/>
                                  <w:sz w:val="27"/>
                                </w:rPr>
                                <w:t>efficient request handling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42" o:spid="_x0000_s42" coordorigin="765,4864" coordsize="5052,3104" style="position:absolute;&#10;margin-left:38.25pt;&#10;margin-top:11.100005pt;&#10;width:252.59999pt;&#10;height:155.20001pt;&#10;z-index:77;&#10;mso-position-horizontal:absolute;&#10;mso-position-horizontal-relative:page;&#10;mso-position-vertical:absolute;&#10;mso-wrap-distance-left:0.0pt;&#10;mso-wrap-distance-right:0.0pt;">
                <v:rect type="#_x0000_t1" id="矩形 43" o:spid="_x0000_s43" style="position:absolute;&#10;left:765;&#10;top:4864;&#10;width:5051;&#10;height:3104;" fillcolor="#F3EDE2" stroked="f" strokeweight="1.0pt">
                  <v:stroke color="#000000"/>
                </v:rect>
                <v:rect type="#_x0000_t1" id="矩形 44" o:spid="_x0000_s44" style="position:absolute;&#10;left:1036;&#10;top:5137;&#10;width:821;&#10;height:818;" fillcolor="#315F7A" stroked="f" strokeweight="1.0pt">
                  <v:stroke color="#000000"/>
                </v:rect>
                <v:shape type="#_x0000_t75" id="图片 45" o:spid="_x0000_s45" style="position:absolute;&#10;left:1270;&#10;top:5382;&#10;width:355;&#10;height:328;" filled="f" stroked="f" strokeweight="1.0pt">
                  <v:imagedata r:id="rId3" o:title="6978077431772899072860"/>
                  <o:lock aspectratio="t"/>
                  <v:stroke color="#000000"/>
                </v:shape>
                <v:shape type="#_x0000_t202" id="文本框 46" o:spid="_x0000_s46" style="position:absolute;&#10;left:765;&#10;top:4864;&#10;width:5051;&#10;height:3104;&#10;mso-wrap-style:square;" filled="f" stroked="f" strokeweight="1.0pt">
                  <v:textbox id="855" inset="0mm,0mm,0mm,0mm" o:insetmode="custom" style="layout-flow:horizontal;&#10;v-text-anchor:top;">
                    <w:txbxContent>
                      <w:p>
                        <w:pPr>
                          <w:rPr>
                            <w:i/>
                            <w:sz w:val="38"/>
                          </w:rPr>
                        </w:pPr>
                      </w:p>
                      <w:p>
                        <w:pPr>
                          <w:rPr>
                            <w:i/>
                            <w:sz w:val="38"/>
                          </w:rPr>
                        </w:pPr>
                      </w:p>
                      <w:p>
                        <w:pPr>
                          <w:spacing w:before="5"/>
                          <w:rPr>
                            <w:i/>
                            <w:sz w:val="42"/>
                          </w:rPr>
                        </w:pPr>
                      </w:p>
                      <w:p>
                        <w:pPr>
                          <w:ind w:left="272"/>
                          <w:rPr>
                            <w:rFonts w:ascii="Arial" w:hAnsi="Arial"/>
                            <w:sz w:val="34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sz w:val="34"/>
                          </w:rPr>
                          <w:t>Node.js</w:t>
                        </w:r>
                        <w:r>
                          <w:rPr>
                            <w:rFonts w:ascii="Arial" w:hAnsi="Arial"/>
                            <w:color w:val="2B4150"/>
                            <w:spacing w:val="13"/>
                            <w:w w:val="10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B4150"/>
                            <w:spacing w:val="-2"/>
                            <w:w w:val="104"/>
                            <w:sz w:val="34"/>
                          </w:rPr>
                          <w:t>Runtime</w:t>
                        </w:r>
                      </w:p>
                      <w:p>
                        <w:pPr>
                          <w:spacing w:before="273" w:line="346" w:lineRule="auto"/>
                          <w:ind w:left="272"/>
                          <w:rPr>
                            <w:i/>
                            <w:sz w:val="27"/>
                          </w:rPr>
                        </w:pP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Non-blocking</w:t>
                        </w:r>
                        <w:r>
                          <w:rPr>
                            <w:i/>
                            <w:color w:val="2B4150"/>
                            <w:spacing w:val="-18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I/O</w:t>
                        </w:r>
                        <w:r>
                          <w:rPr>
                            <w:i/>
                            <w:color w:val="2B4150"/>
                            <w:spacing w:val="-17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with</w:t>
                        </w:r>
                        <w:r>
                          <w:rPr>
                            <w:i/>
                            <w:color w:val="2B4150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fast</w:t>
                        </w:r>
                        <w:r>
                          <w:rPr>
                            <w:i/>
                            <w:color w:val="2B4150"/>
                            <w:spacing w:val="-20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event</w:t>
                        </w:r>
                        <w:r>
                          <w:rPr>
                            <w:i/>
                            <w:color w:val="2B4150"/>
                            <w:spacing w:val="-18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loop</w:t>
                        </w:r>
                        <w:r>
                          <w:rPr>
                            <w:i/>
                            <w:color w:val="2B4150"/>
                            <w:spacing w:val="-1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 xml:space="preserve">for </w:t>
                        </w:r>
                        <w:r>
                          <w:rPr>
                            <w:i/>
                            <w:color w:val="2B4150"/>
                            <w:w w:val="120"/>
                            <w:sz w:val="27"/>
                          </w:rPr>
                          <w:t>efficient request handling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78" behindDoc="1" locked="0" layoutInCell="1" hidden="0" allowOverlap="1">
                <wp:simplePos x="0" y="0"/>
                <wp:positionH relativeFrom="page">
                  <wp:posOffset>3867784</wp:posOffset>
                </wp:positionH>
                <wp:positionV relativeFrom="paragraph">
                  <wp:posOffset>140970</wp:posOffset>
                </wp:positionV>
                <wp:extent cx="3208020" cy="1971040"/>
                <wp:effectExtent l="0" t="0" r="0" b="0"/>
                <wp:wrapTopAndBottom/>
                <wp:docPr id="47" name="组合 4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48" name="组合 48"/>
                      <wpg:cNvGrpSpPr/>
                      <wpg:grpSpPr>
                        <a:xfrm rot="0">
                          <a:off x="0" y="0"/>
                          <a:ext cx="3208020" cy="1971040"/>
                          <a:chOff x="0" y="0"/>
                          <a:chExt cx="3208020" cy="197104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49" name="矩形 49"/>
                        <wps:cNvSpPr/>
                        <wps:spPr>
                          <a:xfrm rot="0">
                            <a:off x="0" y="0"/>
                            <a:ext cx="3208020" cy="1971040"/>
                          </a:xfrm>
                          <a:prstGeom prst="rect"/>
                          <a:solidFill>
                            <a:srgbClr val="F3EDE2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50" name="矩形 50"/>
                        <wps:cNvSpPr/>
                        <wps:spPr>
                          <a:xfrm rot="0">
                            <a:off x="173355" y="173355"/>
                            <a:ext cx="520065" cy="520065"/>
                          </a:xfrm>
                          <a:prstGeom prst="rect"/>
                          <a:solidFill>
                            <a:srgbClr val="315F7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52" name="图片 5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326390" y="332740"/>
                            <a:ext cx="213995" cy="20256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53" name="文本框 53"/>
                        <wps:cNvSpPr/>
                        <wps:spPr>
                          <a:xfrm rot="0">
                            <a:off x="0" y="0"/>
                            <a:ext cx="3208020" cy="197104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54">
                          <w:txbxContent>
                            <w:p>
                              <w:pPr>
                                <w:rPr>
                                  <w:i/>
                                  <w:sz w:val="38"/>
                                </w:rPr>
                              </w:pPr>
                            </w:p>
                            <w:p>
                              <w:pPr>
                                <w:rPr>
                                  <w:i/>
                                  <w:sz w:val="38"/>
                                </w:rPr>
                              </w:pPr>
                            </w:p>
                            <w:p>
                              <w:pPr>
                                <w:spacing w:before="5"/>
                                <w:rPr>
                                  <w:i/>
                                  <w:sz w:val="42"/>
                                </w:rPr>
                              </w:pPr>
                            </w:p>
                            <w:p>
                              <w:pPr>
                                <w:ind w:left="273"/>
                                <w:rPr>
                                  <w:rFonts w:ascii="Arial" w:hAnsi="Arial"/>
                                  <w:sz w:val="3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w w:val="95"/>
                                  <w:sz w:val="34"/>
                                </w:rPr>
                                <w:t>Express.js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34"/>
                                  <w:w w:val="10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-2"/>
                                  <w:w w:val="104"/>
                                  <w:sz w:val="34"/>
                                </w:rPr>
                                <w:t>Framework</w:t>
                              </w:r>
                            </w:p>
                            <w:p>
                              <w:pPr>
                                <w:spacing w:before="273" w:line="346" w:lineRule="auto"/>
                                <w:ind w:left="273"/>
                                <w:rPr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5"/>
                                  <w:sz w:val="27"/>
                                </w:rPr>
                                <w:t>RESTful</w:t>
                              </w:r>
                              <w:r>
                                <w:rPr>
                                  <w:i/>
                                  <w:color w:val="2B4150"/>
                                  <w:spacing w:val="-17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5"/>
                                  <w:sz w:val="27"/>
                                </w:rPr>
                                <w:t>API</w:t>
                              </w:r>
                              <w:r>
                                <w:rPr>
                                  <w:i/>
                                  <w:color w:val="2B4150"/>
                                  <w:spacing w:val="-1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5"/>
                                  <w:sz w:val="27"/>
                                </w:rPr>
                                <w:t>routing</w:t>
                              </w:r>
                              <w:r>
                                <w:rPr>
                                  <w:i/>
                                  <w:color w:val="2B4150"/>
                                  <w:spacing w:val="-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5"/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i/>
                                  <w:color w:val="2B4150"/>
                                  <w:spacing w:val="-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5"/>
                                  <w:sz w:val="27"/>
                                </w:rPr>
                                <w:t xml:space="preserve">middleware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pipeline</w:t>
                              </w:r>
                              <w:r>
                                <w:rPr>
                                  <w:i/>
                                  <w:color w:val="2B4150"/>
                                  <w:spacing w:val="-10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2B4150"/>
                                  <w:spacing w:val="-1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clear</w:t>
                              </w:r>
                              <w:r>
                                <w:rPr>
                                  <w:i/>
                                  <w:color w:val="2B4150"/>
                                  <w:spacing w:val="-1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endpoint</w:t>
                              </w:r>
                              <w:r>
                                <w:rPr>
                                  <w:i/>
                                  <w:color w:val="2B4150"/>
                                  <w:spacing w:val="-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structure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55" o:spid="_x0000_s55" coordorigin="6090,4864" coordsize="5052,3104" style="position:absolute;&#10;margin-left:304.55pt;&#10;margin-top:11.100005pt;&#10;width:252.6pt;&#10;height:155.20001pt;&#10;z-index:78;&#10;mso-position-horizontal:absolute;&#10;mso-position-horizontal-relative:page;&#10;mso-position-vertical:absolute;&#10;mso-wrap-distance-left:0.0pt;&#10;mso-wrap-distance-right:0.0pt;">
                <v:rect type="#_x0000_t1" id="矩形 56" o:spid="_x0000_s56" style="position:absolute;&#10;left:6090;&#10;top:4864;&#10;width:5052;&#10;height:3104;" fillcolor="#F3EDE2" stroked="f" strokeweight="1.0pt">
                  <v:stroke color="#000000"/>
                </v:rect>
                <v:rect type="#_x0000_t1" id="矩形 57" o:spid="_x0000_s57" style="position:absolute;&#10;left:6364;&#10;top:5137;&#10;width:818;&#10;height:818;" fillcolor="#315F7A" stroked="f" strokeweight="1.0pt">
                  <v:stroke color="#000000"/>
                </v:rect>
                <v:shape type="#_x0000_t75" id="图片 58" o:spid="_x0000_s58" style="position:absolute;&#10;left:6605;&#10;top:5388;&#10;width:337;&#10;height:319;" filled="f" stroked="f" strokeweight="1.0pt">
                  <v:imagedata r:id="rId5" o:title="1929336011772899072878"/>
                  <o:lock aspectratio="t"/>
                  <v:stroke color="#000000"/>
                </v:shape>
                <v:shape type="#_x0000_t202" id="文本框 59" o:spid="_x0000_s59" style="position:absolute;&#10;left:6090;&#10;top:4864;&#10;width:5052;&#10;height:3104;&#10;mso-wrap-style:square;" filled="f" stroked="f" strokeweight="1.0pt">
                  <v:textbox id="857" inset="0mm,0mm,0mm,0mm" o:insetmode="custom" style="layout-flow:horizontal;&#10;v-text-anchor:top;">
                    <w:txbxContent>
                      <w:p>
                        <w:pPr>
                          <w:rPr>
                            <w:i/>
                            <w:sz w:val="38"/>
                          </w:rPr>
                        </w:pPr>
                      </w:p>
                      <w:p>
                        <w:pPr>
                          <w:rPr>
                            <w:i/>
                            <w:sz w:val="38"/>
                          </w:rPr>
                        </w:pPr>
                      </w:p>
                      <w:p>
                        <w:pPr>
                          <w:spacing w:before="5"/>
                          <w:rPr>
                            <w:i/>
                            <w:sz w:val="42"/>
                          </w:rPr>
                        </w:pPr>
                      </w:p>
                      <w:p>
                        <w:pPr>
                          <w:ind w:left="273"/>
                          <w:rPr>
                            <w:rFonts w:ascii="Arial" w:hAnsi="Arial"/>
                            <w:sz w:val="34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w w:val="95"/>
                            <w:sz w:val="34"/>
                          </w:rPr>
                          <w:t>Express.js</w:t>
                        </w:r>
                        <w:r>
                          <w:rPr>
                            <w:rFonts w:ascii="Arial" w:hAnsi="Arial"/>
                            <w:color w:val="2B4150"/>
                            <w:spacing w:val="34"/>
                            <w:w w:val="10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B4150"/>
                            <w:spacing w:val="-2"/>
                            <w:w w:val="104"/>
                            <w:sz w:val="34"/>
                          </w:rPr>
                          <w:t>Framework</w:t>
                        </w:r>
                      </w:p>
                      <w:p>
                        <w:pPr>
                          <w:spacing w:before="273" w:line="346" w:lineRule="auto"/>
                          <w:ind w:left="273"/>
                          <w:rPr>
                            <w:i/>
                            <w:sz w:val="27"/>
                          </w:rPr>
                        </w:pPr>
                        <w:r>
                          <w:rPr>
                            <w:i/>
                            <w:color w:val="2B4150"/>
                            <w:spacing w:val="-2"/>
                            <w:w w:val="115"/>
                            <w:sz w:val="27"/>
                          </w:rPr>
                          <w:t>RESTful</w:t>
                        </w:r>
                        <w:r>
                          <w:rPr>
                            <w:i/>
                            <w:color w:val="2B4150"/>
                            <w:spacing w:val="-17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spacing w:val="-2"/>
                            <w:w w:val="115"/>
                            <w:sz w:val="27"/>
                          </w:rPr>
                          <w:t>API</w:t>
                        </w:r>
                        <w:r>
                          <w:rPr>
                            <w:i/>
                            <w:color w:val="2B4150"/>
                            <w:spacing w:val="-1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spacing w:val="-2"/>
                            <w:w w:val="115"/>
                            <w:sz w:val="27"/>
                          </w:rPr>
                          <w:t>routing</w:t>
                        </w:r>
                        <w:r>
                          <w:rPr>
                            <w:i/>
                            <w:color w:val="2B4150"/>
                            <w:spacing w:val="-1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spacing w:val="-2"/>
                            <w:w w:val="115"/>
                            <w:sz w:val="27"/>
                          </w:rPr>
                          <w:t>with</w:t>
                        </w:r>
                        <w:r>
                          <w:rPr>
                            <w:i/>
                            <w:color w:val="2B4150"/>
                            <w:spacing w:val="-1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spacing w:val="-2"/>
                            <w:w w:val="115"/>
                            <w:sz w:val="27"/>
                          </w:rPr>
                          <w:t xml:space="preserve">middleware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pipeline</w:t>
                        </w:r>
                        <w:r>
                          <w:rPr>
                            <w:i/>
                            <w:color w:val="2B4150"/>
                            <w:spacing w:val="-10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and</w:t>
                        </w:r>
                        <w:r>
                          <w:rPr>
                            <w:i/>
                            <w:color w:val="2B4150"/>
                            <w:spacing w:val="-16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clear</w:t>
                        </w:r>
                        <w:r>
                          <w:rPr>
                            <w:i/>
                            <w:color w:val="2B4150"/>
                            <w:spacing w:val="-16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endpoint</w:t>
                        </w:r>
                        <w:r>
                          <w:rPr>
                            <w:i/>
                            <w:color w:val="2B4150"/>
                            <w:spacing w:val="-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structure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79" behindDoc="1" locked="0" layoutInCell="1" hidden="0" allowOverlap="1">
                <wp:simplePos x="0" y="0"/>
                <wp:positionH relativeFrom="page">
                  <wp:posOffset>485775</wp:posOffset>
                </wp:positionH>
                <wp:positionV relativeFrom="paragraph">
                  <wp:posOffset>2284730</wp:posOffset>
                </wp:positionV>
                <wp:extent cx="3208020" cy="1971040"/>
                <wp:effectExtent l="0" t="0" r="0" b="0"/>
                <wp:wrapTopAndBottom/>
                <wp:docPr id="60" name="组合 6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61" name="组合 61"/>
                      <wpg:cNvGrpSpPr/>
                      <wpg:grpSpPr>
                        <a:xfrm rot="0">
                          <a:off x="0" y="0"/>
                          <a:ext cx="3208020" cy="1971040"/>
                          <a:chOff x="0" y="0"/>
                          <a:chExt cx="3208020" cy="197104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62" name="矩形 62"/>
                        <wps:cNvSpPr/>
                        <wps:spPr>
                          <a:xfrm rot="0">
                            <a:off x="0" y="0"/>
                            <a:ext cx="3208020" cy="1971040"/>
                          </a:xfrm>
                          <a:prstGeom prst="rect"/>
                          <a:solidFill>
                            <a:srgbClr val="F3EDE2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63" name="矩形 63"/>
                        <wps:cNvSpPr/>
                        <wps:spPr>
                          <a:xfrm rot="0">
                            <a:off x="172084" y="172719"/>
                            <a:ext cx="521335" cy="521334"/>
                          </a:xfrm>
                          <a:prstGeom prst="rect"/>
                          <a:solidFill>
                            <a:srgbClr val="315F7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65" name="图片 6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335915" y="320674"/>
                            <a:ext cx="194309" cy="22542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66" name="文本框 66"/>
                        <wps:cNvSpPr/>
                        <wps:spPr>
                          <a:xfrm rot="0">
                            <a:off x="0" y="0"/>
                            <a:ext cx="3208020" cy="197104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67">
                          <w:txbxContent>
                            <w:p>
                              <w:pPr>
                                <w:rPr>
                                  <w:i/>
                                  <w:sz w:val="38"/>
                                </w:rPr>
                              </w:pPr>
                            </w:p>
                            <w:p>
                              <w:pPr>
                                <w:rPr>
                                  <w:i/>
                                  <w:sz w:val="38"/>
                                </w:rPr>
                              </w:pPr>
                            </w:p>
                            <w:p>
                              <w:pPr>
                                <w:spacing w:before="5"/>
                                <w:rPr>
                                  <w:i/>
                                  <w:sz w:val="42"/>
                                </w:rPr>
                              </w:pPr>
                            </w:p>
                            <w:p>
                              <w:pPr>
                                <w:ind w:left="272"/>
                                <w:rPr>
                                  <w:rFonts w:ascii="Arial" w:hAnsi="Arial"/>
                                  <w:sz w:val="3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w w:val="110"/>
                                  <w:sz w:val="34"/>
                                </w:rPr>
                                <w:t>MongoDB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19"/>
                                  <w:w w:val="11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-2"/>
                                  <w:w w:val="110"/>
                                  <w:sz w:val="34"/>
                                </w:rPr>
                                <w:t>Storage</w:t>
                              </w:r>
                            </w:p>
                            <w:p>
                              <w:pPr>
                                <w:spacing w:before="273" w:line="346" w:lineRule="auto"/>
                                <w:ind w:left="272" w:right="608"/>
                                <w:rPr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7"/>
                                </w:rPr>
                                <w:t xml:space="preserve">NoSQL flexibility with schema-friendly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document-based</w:t>
                              </w:r>
                              <w:r>
                                <w:rPr>
                                  <w:i/>
                                  <w:color w:val="2B4150"/>
                                  <w:spacing w:val="-14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persistence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68" o:spid="_x0000_s68" coordorigin="765,8240" coordsize="5052,3104" style="position:absolute;&#10;margin-left:38.25pt;&#10;margin-top:179.90001pt;&#10;width:252.59999pt;&#10;height:155.20001pt;&#10;z-index:79;&#10;mso-position-horizontal:absolute;&#10;mso-position-horizontal-relative:page;&#10;mso-position-vertical:absolute;&#10;mso-wrap-distance-left:0.0pt;&#10;mso-wrap-distance-right:0.0pt;">
                <v:rect type="#_x0000_t1" id="矩形 69" o:spid="_x0000_s69" style="position:absolute;&#10;left:765;&#10;top:8240;&#10;width:5051;&#10;height:3103;" fillcolor="#F3EDE2" stroked="f" strokeweight="1.0pt">
                  <v:stroke color="#000000"/>
                </v:rect>
                <v:rect type="#_x0000_t1" id="矩形 70" o:spid="_x0000_s70" style="position:absolute;&#10;left:1036;&#10;top:8512;&#10;width:821;&#10;height:820;" fillcolor="#315F7A" stroked="f" strokeweight="1.0pt">
                  <v:stroke color="#000000"/>
                </v:rect>
                <v:shape type="#_x0000_t75" id="图片 71" o:spid="_x0000_s71" style="position:absolute;&#10;left:1294;&#10;top:8745;&#10;width:305;&#10;height:354;" filled="f" stroked="f" strokeweight="1.0pt">
                  <v:imagedata r:id="rId7" o:title="5588060251772899072897"/>
                  <o:lock aspectratio="t"/>
                  <v:stroke color="#000000"/>
                </v:shape>
                <v:shape type="#_x0000_t202" id="文本框 72" o:spid="_x0000_s72" style="position:absolute;&#10;left:765;&#10;top:8240;&#10;width:5051;&#10;height:3103;&#10;mso-wrap-style:square;" filled="f" stroked="f" strokeweight="1.0pt">
                  <v:textbox id="859" inset="0mm,0mm,0mm,0mm" o:insetmode="custom" style="layout-flow:horizontal;&#10;v-text-anchor:top;">
                    <w:txbxContent>
                      <w:p>
                        <w:pPr>
                          <w:rPr>
                            <w:i/>
                            <w:sz w:val="38"/>
                          </w:rPr>
                        </w:pPr>
                      </w:p>
                      <w:p>
                        <w:pPr>
                          <w:rPr>
                            <w:i/>
                            <w:sz w:val="38"/>
                          </w:rPr>
                        </w:pPr>
                      </w:p>
                      <w:p>
                        <w:pPr>
                          <w:spacing w:before="5"/>
                          <w:rPr>
                            <w:i/>
                            <w:sz w:val="42"/>
                          </w:rPr>
                        </w:pPr>
                      </w:p>
                      <w:p>
                        <w:pPr>
                          <w:ind w:left="272"/>
                          <w:rPr>
                            <w:rFonts w:ascii="Arial" w:hAnsi="Arial"/>
                            <w:sz w:val="34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w w:val="110"/>
                            <w:sz w:val="34"/>
                          </w:rPr>
                          <w:t>MongoDB</w:t>
                        </w:r>
                        <w:r>
                          <w:rPr>
                            <w:rFonts w:ascii="Arial" w:hAnsi="Arial"/>
                            <w:color w:val="2B4150"/>
                            <w:spacing w:val="19"/>
                            <w:w w:val="110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B4150"/>
                            <w:spacing w:val="-2"/>
                            <w:w w:val="110"/>
                            <w:sz w:val="34"/>
                          </w:rPr>
                          <w:t>Storage</w:t>
                        </w:r>
                      </w:p>
                      <w:p>
                        <w:pPr>
                          <w:spacing w:before="273" w:line="346" w:lineRule="auto"/>
                          <w:ind w:left="272" w:right="608"/>
                          <w:rPr>
                            <w:i/>
                            <w:sz w:val="27"/>
                          </w:rPr>
                        </w:pPr>
                        <w:r>
                          <w:rPr>
                            <w:i/>
                            <w:color w:val="2B4150"/>
                            <w:w w:val="110"/>
                            <w:sz w:val="27"/>
                          </w:rPr>
                          <w:t xml:space="preserve">NoSQL flexibility with schema-friendly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document-based</w:t>
                        </w:r>
                        <w:r>
                          <w:rPr>
                            <w:i/>
                            <w:color w:val="2B4150"/>
                            <w:spacing w:val="-14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persistence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80" behindDoc="1" locked="0" layoutInCell="1" hidden="0" allowOverlap="1">
                <wp:simplePos x="0" y="0"/>
                <wp:positionH relativeFrom="page">
                  <wp:posOffset>3867784</wp:posOffset>
                </wp:positionH>
                <wp:positionV relativeFrom="paragraph">
                  <wp:posOffset>2284730</wp:posOffset>
                </wp:positionV>
                <wp:extent cx="3208020" cy="1971040"/>
                <wp:effectExtent l="0" t="0" r="0" b="0"/>
                <wp:wrapTopAndBottom/>
                <wp:docPr id="73" name="组合 73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74" name="组合 74"/>
                      <wpg:cNvGrpSpPr/>
                      <wpg:grpSpPr>
                        <a:xfrm rot="0">
                          <a:off x="0" y="0"/>
                          <a:ext cx="3208020" cy="1971040"/>
                          <a:chOff x="0" y="0"/>
                          <a:chExt cx="3208020" cy="197104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75" name="矩形 75"/>
                        <wps:cNvSpPr/>
                        <wps:spPr>
                          <a:xfrm rot="0">
                            <a:off x="0" y="0"/>
                            <a:ext cx="3208020" cy="1971040"/>
                          </a:xfrm>
                          <a:prstGeom prst="rect"/>
                          <a:solidFill>
                            <a:srgbClr val="F3EDE2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76" name="矩形 76"/>
                        <wps:cNvSpPr/>
                        <wps:spPr>
                          <a:xfrm rot="0">
                            <a:off x="173355" y="172719"/>
                            <a:ext cx="520065" cy="521334"/>
                          </a:xfrm>
                          <a:prstGeom prst="rect"/>
                          <a:solidFill>
                            <a:srgbClr val="315F7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78" name="图片 7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340360" y="320674"/>
                            <a:ext cx="186690" cy="22542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79" name="文本框 79"/>
                        <wps:cNvSpPr/>
                        <wps:spPr>
                          <a:xfrm rot="0">
                            <a:off x="0" y="0"/>
                            <a:ext cx="3208020" cy="197104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80">
                          <w:txbxContent>
                            <w:p>
                              <w:pPr>
                                <w:rPr>
                                  <w:i/>
                                  <w:sz w:val="38"/>
                                </w:rPr>
                              </w:pPr>
                            </w:p>
                            <w:p>
                              <w:pPr>
                                <w:rPr>
                                  <w:i/>
                                  <w:sz w:val="38"/>
                                </w:rPr>
                              </w:pPr>
                            </w:p>
                            <w:p>
                              <w:pPr>
                                <w:spacing w:before="5"/>
                                <w:rPr>
                                  <w:i/>
                                  <w:sz w:val="42"/>
                                </w:rPr>
                              </w:pPr>
                            </w:p>
                            <w:p>
                              <w:pPr>
                                <w:ind w:left="273"/>
                                <w:rPr>
                                  <w:rFonts w:ascii="Arial" w:hAnsi="Arial"/>
                                  <w:sz w:val="3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sz w:val="34"/>
                                </w:rPr>
                                <w:t>JWT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3"/>
                                  <w:w w:val="11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-2"/>
                                  <w:w w:val="110"/>
                                  <w:sz w:val="34"/>
                                </w:rPr>
                                <w:t>Authentication</w:t>
                              </w:r>
                            </w:p>
                            <w:p>
                              <w:pPr>
                                <w:spacing w:before="273" w:line="346" w:lineRule="auto"/>
                                <w:ind w:left="273"/>
                                <w:rPr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Stateless, secure token-based authentication</w:t>
                              </w:r>
                              <w:r>
                                <w:rPr>
                                  <w:i/>
                                  <w:color w:val="2B4150"/>
                                  <w:spacing w:val="-7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i/>
                                  <w:color w:val="2B4150"/>
                                  <w:spacing w:val="-7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encrypted</w:t>
                              </w:r>
                              <w:r>
                                <w:rPr>
                                  <w:i/>
                                  <w:color w:val="2B4150"/>
                                  <w:spacing w:val="-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claims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81" o:spid="_x0000_s81" coordorigin="6090,8240" coordsize="5052,3104" style="position:absolute;&#10;margin-left:304.55pt;&#10;margin-top:179.90001pt;&#10;width:252.6pt;&#10;height:155.20001pt;&#10;z-index:80;&#10;mso-position-horizontal:absolute;&#10;mso-position-horizontal-relative:page;&#10;mso-position-vertical:absolute;&#10;mso-wrap-distance-left:0.0pt;&#10;mso-wrap-distance-right:0.0pt;">
                <v:rect type="#_x0000_t1" id="矩形 82" o:spid="_x0000_s82" style="position:absolute;&#10;left:6090;&#10;top:8240;&#10;width:5052;&#10;height:3103;" fillcolor="#F3EDE2" stroked="f" strokeweight="1.0pt">
                  <v:stroke color="#000000"/>
                </v:rect>
                <v:rect type="#_x0000_t1" id="矩形 83" o:spid="_x0000_s83" style="position:absolute;&#10;left:6364;&#10;top:8512;&#10;width:818;&#10;height:820;" fillcolor="#315F7A" stroked="f" strokeweight="1.0pt">
                  <v:stroke color="#000000"/>
                </v:rect>
                <v:shape type="#_x0000_t75" id="图片 84" o:spid="_x0000_s84" style="position:absolute;&#10;left:6627;&#10;top:8745;&#10;width:294;&#10;height:354;" filled="f" stroked="f" strokeweight="1.0pt">
                  <v:imagedata r:id="rId9" o:title="9653726571772899072915"/>
                  <o:lock aspectratio="t"/>
                  <v:stroke color="#000000"/>
                </v:shape>
                <v:shape type="#_x0000_t202" id="文本框 85" o:spid="_x0000_s85" style="position:absolute;&#10;left:6090;&#10;top:8240;&#10;width:5052;&#10;height:3103;&#10;mso-wrap-style:square;" filled="f" stroked="f" strokeweight="1.0pt">
                  <v:textbox id="861" inset="0mm,0mm,0mm,0mm" o:insetmode="custom" style="layout-flow:horizontal;&#10;v-text-anchor:top;">
                    <w:txbxContent>
                      <w:p>
                        <w:pPr>
                          <w:rPr>
                            <w:i/>
                            <w:sz w:val="38"/>
                          </w:rPr>
                        </w:pPr>
                      </w:p>
                      <w:p>
                        <w:pPr>
                          <w:rPr>
                            <w:i/>
                            <w:sz w:val="38"/>
                          </w:rPr>
                        </w:pPr>
                      </w:p>
                      <w:p>
                        <w:pPr>
                          <w:spacing w:before="5"/>
                          <w:rPr>
                            <w:i/>
                            <w:sz w:val="42"/>
                          </w:rPr>
                        </w:pPr>
                      </w:p>
                      <w:p>
                        <w:pPr>
                          <w:ind w:left="273"/>
                          <w:rPr>
                            <w:rFonts w:ascii="Arial" w:hAnsi="Arial"/>
                            <w:sz w:val="34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sz w:val="34"/>
                          </w:rPr>
                          <w:t>JWT</w:t>
                        </w:r>
                        <w:r>
                          <w:rPr>
                            <w:rFonts w:ascii="Arial" w:hAnsi="Arial"/>
                            <w:color w:val="2B4150"/>
                            <w:spacing w:val="3"/>
                            <w:w w:val="110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B4150"/>
                            <w:spacing w:val="-2"/>
                            <w:w w:val="110"/>
                            <w:sz w:val="34"/>
                          </w:rPr>
                          <w:t>Authentication</w:t>
                        </w:r>
                      </w:p>
                      <w:p>
                        <w:pPr>
                          <w:spacing w:before="273" w:line="346" w:lineRule="auto"/>
                          <w:ind w:left="273"/>
                          <w:rPr>
                            <w:i/>
                            <w:sz w:val="27"/>
                          </w:rPr>
                        </w:pP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Stateless, secure token-based authentication</w:t>
                        </w:r>
                        <w:r>
                          <w:rPr>
                            <w:i/>
                            <w:color w:val="2B4150"/>
                            <w:spacing w:val="-7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with</w:t>
                        </w:r>
                        <w:r>
                          <w:rPr>
                            <w:i/>
                            <w:color w:val="2B4150"/>
                            <w:spacing w:val="-7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encrypted</w:t>
                        </w:r>
                        <w:r>
                          <w:rPr>
                            <w:i/>
                            <w:color w:val="2B4150"/>
                            <w:spacing w:val="-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claims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5"/>
        <w:spacing w:before="8"/>
        <w:rPr>
          <w:sz w:val="21"/>
        </w:rPr>
      </w:pPr>
    </w:p>
    <w:p>
      <w:pPr>
        <w:pStyle w:val="15"/>
        <w:rPr>
          <w:sz w:val="20"/>
        </w:rPr>
      </w:pPr>
    </w:p>
    <w:p>
      <w:pPr>
        <w:pStyle w:val="15"/>
        <w:spacing w:before="11"/>
        <w:rPr>
          <w:sz w:val="22"/>
        </w:rPr>
      </w:pPr>
    </w:p>
    <w:p>
      <w:pPr>
        <w:sectPr>
          <w:pgSz w:w="11920" w:h="16840"/>
          <w:pgMar w:top="700" w:right="600" w:bottom="0" w:left="600" w:header="720" w:footer="720" w:gutter="0"/>
          <w:docGrid w:linePitch="312" w:charSpace="0"/>
        </w:sectPr>
      </w:pPr>
    </w:p>
    <w:p>
      <w:pPr>
        <w:pStyle w:val="2"/>
      </w:pPr>
      <w:r>
        <mc:AlternateContent>
          <mc:Choice Requires="wps">
            <w:drawing>
              <wp:anchor distT="0" distB="0" distL="114298" distR="114298" simplePos="0" relativeHeight="3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86" name="矩形 86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FFBF5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87" o:spid="_x0000_s87" fillcolor="#FFFBF5" stroked="f" strokeweight="1.0pt" style="position:absolute;&#10;margin-left:0.0pt;&#10;margin-top:0.0pt;&#10;width:595.45pt;&#10;height:841.7pt;&#10;z-index:-52;&#10;mso-position-horizontal:absolute;&#10;mso-position-horizontal-relative:page;&#10;mso-position-vertical:absolute;&#10;mso-position-vertical-relative:page;&#10;mso-wrap-distance-left:8.999863pt;&#10;mso-wrap-distance-right:8.999863pt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81" behindDoc="0" locked="0" layoutInCell="1" hidden="0" allowOverlap="1">
                <wp:simplePos x="0" y="0"/>
                <wp:positionH relativeFrom="page">
                  <wp:posOffset>5682614</wp:posOffset>
                </wp:positionH>
                <wp:positionV relativeFrom="page">
                  <wp:posOffset>10123806</wp:posOffset>
                </wp:positionV>
                <wp:extent cx="1880869" cy="521334"/>
                <wp:effectExtent l="0" t="0" r="0" b="0"/>
                <wp:wrapNone/>
                <wp:docPr id="88" name="组合 88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89" name="组合 89"/>
                      <wpg:cNvGrpSpPr/>
                      <wpg:grpSpPr>
                        <a:xfrm rot="0">
                          <a:off x="0" y="0"/>
                          <a:ext cx="1880869" cy="521334"/>
                          <a:chOff x="0" y="0"/>
                          <a:chExt cx="1880869" cy="52133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91" name="图片 91">
                            <a:hlinkClick r:id="rId11"/>
                          </pic:cNvPr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88265" y="8509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92" name="矩形 92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solidFill>
                            <a:srgbClr val="FFFF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93" name="矩形 93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FFBF5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94" o:spid="_x0000_s94" coordorigin="8948,15943" coordsize="2961,820" style="position:absolute;&#10;margin-left:447.44998pt;&#10;margin-top:797.1501pt;&#10;width:148.09999pt;&#10;height:41.049973pt;&#10;z-index:81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图片 95" o:spid="_x0000_s95" style="position:absolute;&#10;left:9088;&#10;top:16077;&#10;width:2712;&#10;height:648;" filled="f" stroked="f" strokeweight="1.0pt" href="https://gamma.app/?utm_source=made-with-gamma">
                  <v:imagedata r:id="rId12" o:title="4283888561772899072947"/>
                  <o:lock aspectratio="t"/>
                  <v:stroke color="#000000"/>
                </v:shape>
                <v:rect type="#_x0000_t1" id="矩形 96" o:spid="_x0000_s96" style="position:absolute;&#10;left:8948;&#10;top:15943;&#10;width:2961;&#10;height:820;" fillcolor="#FFFFFF" stroked="f" strokeweight="1.0pt">
                  <v:stroke color="#000000"/>
                </v:rect>
                <v:rect type="#_x0000_t1" id="矩形 97" o:spid="_x0000_s97" style="position:absolute;&#10;left:8948;&#10;top:15943;&#10;width:2961;&#10;height:820;" filled="f" stroked="t" strokeweight="1.0pt">
                  <v:stroke color="#FFFBF5"/>
                </v:rect>
              </v:group>
            </w:pict>
          </mc:Fallback>
        </mc:AlternateContent>
      </w:r>
      <w:r>
        <w:rPr>
          <w:color w:val="124E73"/>
          <w:w w:val="104"/>
        </w:rPr>
        <w:t>Key</w:t>
      </w:r>
      <w:r>
        <w:rPr>
          <w:color w:val="124E73"/>
          <w:spacing w:val="9"/>
          <w:w w:val="104"/>
        </w:rPr>
        <w:t xml:space="preserve"> </w:t>
      </w:r>
      <w:r>
        <w:rPr>
          <w:color w:val="124E73"/>
          <w:spacing w:val="-2"/>
          <w:w w:val="104"/>
        </w:rPr>
        <w:t>Technologies</w:t>
      </w:r>
    </w:p>
    <w:p>
      <w:pPr>
        <w:pStyle w:val="15"/>
        <w:spacing w:before="3"/>
        <w:rPr>
          <w:rFonts w:ascii="Arial" w:hAnsi="Arial"/>
          <w:i w:val="0"/>
          <w:sz w:val="33"/>
        </w:rPr>
      </w:pPr>
    </w:p>
    <w:p>
      <w:pPr>
        <w:pStyle w:val="16"/>
        <w:numPr>
          <w:ilvl w:val="0"/>
          <w:numId w:val="1"/>
        </w:numPr>
        <w:tabs>
          <w:tab w:val="left" w:pos="705"/>
          <w:tab w:val="left" w:pos="706"/>
        </w:tabs>
        <w:spacing w:line="346" w:lineRule="auto"/>
        <w:ind w:right="38"/>
        <w:rPr>
          <w:i/>
          <w:sz w:val="27"/>
        </w:rPr>
      </w:pPr>
      <w:r>
        <w:rPr>
          <w:i/>
          <w:color w:val="2B4150"/>
          <w:w w:val="110"/>
          <w:sz w:val="27"/>
        </w:rPr>
        <w:t xml:space="preserve">Mongoose for schema modeling and </w:t>
      </w:r>
      <w:r>
        <w:rPr>
          <w:i/>
          <w:color w:val="2B4150"/>
          <w:spacing w:val="-2"/>
          <w:w w:val="115"/>
          <w:sz w:val="27"/>
        </w:rPr>
        <w:t>validation</w:t>
      </w:r>
    </w:p>
    <w:p>
      <w:pPr>
        <w:pStyle w:val="16"/>
        <w:numPr>
          <w:ilvl w:val="0"/>
          <w:numId w:val="1"/>
        </w:numPr>
        <w:tabs>
          <w:tab w:val="left" w:pos="705"/>
          <w:tab w:val="left" w:pos="706"/>
        </w:tabs>
        <w:spacing w:line="303" w:lineRule="exact"/>
        <w:ind w:left="705" w:hanging="541"/>
        <w:rPr>
          <w:i/>
          <w:sz w:val="27"/>
        </w:rPr>
      </w:pPr>
      <w:r>
        <w:rPr>
          <w:i/>
          <w:color w:val="2B4150"/>
          <w:w w:val="110"/>
          <w:sz w:val="27"/>
        </w:rPr>
        <w:t>Bcrypt</w:t>
      </w:r>
      <w:r>
        <w:rPr>
          <w:i/>
          <w:color w:val="2B4150"/>
          <w:spacing w:val="-5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for secure</w:t>
      </w:r>
      <w:r>
        <w:rPr>
          <w:i/>
          <w:color w:val="2B4150"/>
          <w:spacing w:val="-3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password</w:t>
      </w:r>
      <w:r>
        <w:rPr>
          <w:i/>
          <w:color w:val="2B4150"/>
          <w:spacing w:val="-3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hashing</w:t>
      </w:r>
    </w:p>
    <w:p>
      <w:pPr>
        <w:pStyle w:val="16"/>
        <w:numPr>
          <w:ilvl w:val="0"/>
          <w:numId w:val="1"/>
        </w:numPr>
        <w:tabs>
          <w:tab w:val="left" w:pos="705"/>
          <w:tab w:val="left" w:pos="706"/>
        </w:tabs>
        <w:spacing w:before="132"/>
        <w:ind w:left="705" w:hanging="541"/>
        <w:rPr>
          <w:i/>
          <w:sz w:val="27"/>
        </w:rPr>
      </w:pPr>
      <w:r>
        <w:rPr>
          <w:i/>
          <w:color w:val="2B4150"/>
          <w:w w:val="110"/>
          <w:sz w:val="27"/>
        </w:rPr>
        <w:t>Thunder</w:t>
      </w:r>
      <w:r>
        <w:rPr>
          <w:i/>
          <w:color w:val="2B4150"/>
          <w:spacing w:val="-14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Client</w:t>
      </w:r>
      <w:r>
        <w:rPr>
          <w:i/>
          <w:color w:val="2B4150"/>
          <w:spacing w:val="-9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for</w:t>
      </w:r>
      <w:r>
        <w:rPr>
          <w:i/>
          <w:color w:val="2B4150"/>
          <w:spacing w:val="-10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API</w:t>
      </w:r>
      <w:r>
        <w:rPr>
          <w:i/>
          <w:color w:val="2B4150"/>
          <w:spacing w:val="-13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testing</w:t>
      </w:r>
    </w:p>
    <w:p>
      <w:pPr>
        <w:pStyle w:val="2"/>
      </w:pPr>
      <w:r>
        <w:br w:type="column"/>
      </w:r>
      <w:r>
        <w:rPr>
          <w:color w:val="124E73"/>
        </w:rPr>
        <w:t>Technical</w:t>
      </w:r>
      <w:r>
        <w:rPr>
          <w:color w:val="124E73"/>
          <w:spacing w:val="-1"/>
        </w:rPr>
        <w:t xml:space="preserve"> </w:t>
      </w:r>
      <w:r>
        <w:rPr>
          <w:color w:val="124E73"/>
          <w:spacing w:val="-2"/>
          <w:w w:val="104"/>
        </w:rPr>
        <w:t>Rationale</w:t>
      </w:r>
    </w:p>
    <w:p>
      <w:pPr>
        <w:pStyle w:val="15"/>
        <w:spacing w:before="3"/>
        <w:rPr>
          <w:rFonts w:ascii="Arial" w:hAnsi="Arial"/>
          <w:i w:val="0"/>
          <w:sz w:val="33"/>
        </w:rPr>
      </w:pPr>
    </w:p>
    <w:p>
      <w:pPr>
        <w:pStyle w:val="15"/>
        <w:spacing w:line="343" w:lineRule="auto"/>
        <w:ind w:left="165" w:right="331"/>
      </w:pPr>
      <w:r>
        <w:rPr>
          <w:color w:val="2B4150"/>
          <w:w w:val="115"/>
        </w:rPr>
        <w:t>This</w:t>
      </w:r>
      <w:r>
        <w:rPr>
          <w:color w:val="2B4150"/>
          <w:spacing w:val="-19"/>
          <w:w w:val="115"/>
        </w:rPr>
        <w:t xml:space="preserve"> </w:t>
      </w:r>
      <w:r>
        <w:rPr>
          <w:color w:val="2B4150"/>
          <w:w w:val="115"/>
        </w:rPr>
        <w:t>lightweight,</w:t>
      </w:r>
      <w:r>
        <w:rPr>
          <w:color w:val="2B4150"/>
          <w:spacing w:val="-22"/>
          <w:w w:val="115"/>
        </w:rPr>
        <w:t xml:space="preserve"> </w:t>
      </w:r>
      <w:r>
        <w:rPr>
          <w:color w:val="2B4150"/>
          <w:w w:val="115"/>
        </w:rPr>
        <w:t>fast</w:t>
      </w:r>
      <w:r>
        <w:rPr>
          <w:color w:val="2B4150"/>
          <w:spacing w:val="-17"/>
          <w:w w:val="115"/>
        </w:rPr>
        <w:t xml:space="preserve"> </w:t>
      </w:r>
      <w:r>
        <w:rPr>
          <w:color w:val="2B4150"/>
          <w:w w:val="115"/>
        </w:rPr>
        <w:t>stack</w:t>
      </w:r>
      <w:r>
        <w:rPr>
          <w:color w:val="2B4150"/>
          <w:spacing w:val="-19"/>
          <w:w w:val="115"/>
        </w:rPr>
        <w:t xml:space="preserve"> </w:t>
      </w:r>
      <w:r>
        <w:rPr>
          <w:color w:val="2B4150"/>
          <w:w w:val="115"/>
        </w:rPr>
        <w:t>is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optimized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for micro-goal tracking with horizontal scalability and rapid development cycles.</w:t>
      </w:r>
    </w:p>
    <w:p>
      <w:pPr>
        <w:spacing w:line="343" w:lineRule="auto"/>
        <w:sectPr>
          <w:type w:val="continuous"/>
          <w:pgSz w:w="11920" w:h="16840"/>
          <w:pgMar w:top="700" w:right="600" w:bottom="280" w:left="600" w:header="720" w:footer="720" w:gutter="0"/>
          <w:cols w:num="2" w:space="789" w:equalWidth="0">
            <w:col w:w="4741" w:space="789"/>
            <w:col w:w="5190"/>
          </w:cols>
          <w:docGrid w:linePitch="312" w:charSpace="0"/>
        </w:sectPr>
      </w:pPr>
    </w:p>
    <w:p>
      <w:pPr>
        <w:spacing w:before="39"/>
        <w:ind w:left="145"/>
        <w:rPr>
          <w:rFonts w:ascii="Arial" w:hAnsi="Arial"/>
          <w:sz w:val="66"/>
        </w:rPr>
      </w:pPr>
      <w:r>
        <mc:AlternateContent>
          <mc:Choice Requires="wps">
            <w:drawing>
              <wp:anchor distT="0" distB="0" distL="114298" distR="114298" simplePos="0" relativeHeight="4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98" name="矩形 98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FFBF5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99" o:spid="_x0000_s99" fillcolor="#FFFBF5" stroked="f" strokeweight="1.0pt" style="position:absolute;&#10;margin-left:0.0pt;&#10;margin-top:0.0pt;&#10;width:595.45pt;&#10;height:841.7pt;&#10;z-index:-51;&#10;mso-position-horizontal:absolute;&#10;mso-position-horizontal-relative:page;&#10;mso-position-vertical:absolute;&#10;mso-position-vertical-relative:page;&#10;mso-wrap-distance-left:8.999863pt;&#10;mso-wrap-distance-right:8.999863pt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83" behindDoc="0" locked="0" layoutInCell="1" hidden="0" allowOverlap="1">
                <wp:simplePos x="0" y="0"/>
                <wp:positionH relativeFrom="page">
                  <wp:posOffset>5682614</wp:posOffset>
                </wp:positionH>
                <wp:positionV relativeFrom="page">
                  <wp:posOffset>10123806</wp:posOffset>
                </wp:positionV>
                <wp:extent cx="1880869" cy="521334"/>
                <wp:effectExtent l="0" t="0" r="0" b="0"/>
                <wp:wrapNone/>
                <wp:docPr id="100" name="组合 10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01" name="组合 101"/>
                      <wpg:cNvGrpSpPr/>
                      <wpg:grpSpPr>
                        <a:xfrm rot="0">
                          <a:off x="0" y="0"/>
                          <a:ext cx="1880869" cy="521334"/>
                          <a:chOff x="0" y="0"/>
                          <a:chExt cx="1880869" cy="52133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103" name="图片 103">
                            <a:hlinkClick r:id="rId14"/>
                          </pic:cNvPr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88265" y="8509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04" name="矩形 104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solidFill>
                            <a:srgbClr val="FFFF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05" name="矩形 105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FFBF5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106" o:spid="_x0000_s106" coordorigin="8948,15943" coordsize="2961,820" style="position:absolute;&#10;margin-left:447.44998pt;&#10;margin-top:797.1501pt;&#10;width:148.09999pt;&#10;height:41.049973pt;&#10;z-index:83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图片 107" o:spid="_x0000_s107" style="position:absolute;&#10;left:9088;&#10;top:16077;&#10;width:2712;&#10;height:648;" filled="f" stroked="f" strokeweight="1.0pt" href="https://gamma.app/?utm_source=made-with-gamma">
                  <v:imagedata r:id="rId15" o:title="5703587901772899073014"/>
                  <o:lock aspectratio="t"/>
                  <v:stroke color="#000000"/>
                </v:shape>
                <v:rect type="#_x0000_t1" id="矩形 108" o:spid="_x0000_s108" style="position:absolute;&#10;left:8948;&#10;top:15943;&#10;width:2961;&#10;height:820;" fillcolor="#FFFFFF" stroked="f" strokeweight="1.0pt">
                  <v:stroke color="#000000"/>
                </v:rect>
                <v:rect type="#_x0000_t1" id="矩形 109" o:spid="_x0000_s109" style="position:absolute;&#10;left:8948;&#10;top:15943;&#10;width:2961;&#10;height:820;" filled="f" stroked="t" strokeweight="1.0pt">
                  <v:stroke color="#FFFBF5"/>
                </v:rect>
              </v:group>
            </w:pict>
          </mc:Fallback>
        </mc:AlternateContent>
      </w:r>
      <w:r>
        <w:rPr>
          <w:rFonts w:ascii="Arial" w:hAnsi="Arial"/>
          <w:color w:val="124E73"/>
          <w:w w:val="104"/>
          <w:sz w:val="66"/>
        </w:rPr>
        <w:t>High-Level</w:t>
      </w:r>
      <w:r>
        <w:rPr>
          <w:rFonts w:ascii="Arial" w:hAnsi="Arial"/>
          <w:color w:val="124E73"/>
          <w:spacing w:val="12"/>
          <w:w w:val="104"/>
          <w:sz w:val="66"/>
        </w:rPr>
        <w:t xml:space="preserve"> </w:t>
      </w:r>
      <w:r>
        <w:rPr>
          <w:rFonts w:ascii="Arial" w:hAnsi="Arial"/>
          <w:color w:val="124E73"/>
          <w:w w:val="104"/>
          <w:sz w:val="66"/>
        </w:rPr>
        <w:t>System</w:t>
      </w:r>
      <w:r>
        <w:rPr>
          <w:rFonts w:ascii="Arial" w:hAnsi="Arial"/>
          <w:color w:val="124E73"/>
          <w:spacing w:val="15"/>
          <w:w w:val="104"/>
          <w:sz w:val="66"/>
        </w:rPr>
        <w:t xml:space="preserve"> </w:t>
      </w:r>
      <w:r>
        <w:rPr>
          <w:rFonts w:ascii="Arial" w:hAnsi="Arial"/>
          <w:color w:val="124E73"/>
          <w:spacing w:val="-2"/>
          <w:w w:val="104"/>
          <w:sz w:val="66"/>
        </w:rPr>
        <w:t>Structure</w:t>
      </w:r>
    </w:p>
    <w:p>
      <w:pPr>
        <w:pStyle w:val="15"/>
        <w:rPr>
          <w:rFonts w:ascii="Arial" w:hAnsi="Arial"/>
          <w:i w:val="0"/>
          <w:sz w:val="20"/>
        </w:rPr>
      </w:pPr>
    </w:p>
    <w:p>
      <w:pPr>
        <w:pStyle w:val="15"/>
        <w:spacing w:before="4"/>
        <w:rPr>
          <w:rFonts w:ascii="Arial" w:hAnsi="Arial"/>
          <w:i w:val="0"/>
          <w:sz w:val="29"/>
        </w:rPr>
      </w:pPr>
      <w:r>
        <mc:AlternateContent>
          <mc:Choice Requires="wps">
            <w:drawing>
              <wp:anchor distT="0" distB="0" distL="0" distR="0" simplePos="0" relativeHeight="82" behindDoc="1" locked="0" layoutInCell="1" hidden="0" allowOverlap="1">
                <wp:simplePos x="0" y="0"/>
                <wp:positionH relativeFrom="page">
                  <wp:posOffset>1304290</wp:posOffset>
                </wp:positionH>
                <wp:positionV relativeFrom="paragraph">
                  <wp:posOffset>229235</wp:posOffset>
                </wp:positionV>
                <wp:extent cx="4953000" cy="3644265"/>
                <wp:effectExtent l="0" t="0" r="0" b="0"/>
                <wp:wrapTopAndBottom/>
                <wp:docPr id="110" name="组合 110" descr="preencoded.png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11" name="组合 111"/>
                      <wpg:cNvGrpSpPr/>
                      <wpg:grpSpPr>
                        <a:xfrm rot="0">
                          <a:off x="0" y="0"/>
                          <a:ext cx="4953000" cy="3644265"/>
                          <a:chOff x="0" y="0"/>
                          <a:chExt cx="4953000" cy="364426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113" name="图片 11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953000" cy="364426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14" name="文本框 114"/>
                        <wps:cNvSpPr/>
                        <wps:spPr>
                          <a:xfrm rot="0">
                            <a:off x="982979" y="505460"/>
                            <a:ext cx="892175" cy="35052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15">
                          <w:txbxContent>
                            <w:p>
                              <w:pPr>
                                <w:spacing w:line="251" w:lineRule="exact"/>
                                <w:ind w:left="74"/>
                                <w:rPr>
                                  <w:rFonts w:ascii="Arial" w:hAnsi="Arial"/>
                                  <w:sz w:val="23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FFFFFF"/>
                                  <w:spacing w:val="-2"/>
                                  <w:w w:val="115"/>
                                  <w:sz w:val="23"/>
                                </w:rPr>
                                <w:t>Mongoose</w:t>
                              </w:r>
                            </w:p>
                            <w:p>
                              <w:pPr>
                                <w:spacing w:before="33"/>
                                <w:rPr>
                                  <w:rFonts w:ascii="Arial" w:hAnsi="Arial"/>
                                  <w:sz w:val="23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FFFFFF"/>
                                  <w:w w:val="75"/>
                                  <w:sz w:val="23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color w:val="FFFFFF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FFFFFF"/>
                                  <w:spacing w:val="-2"/>
                                  <w:sz w:val="23"/>
                                </w:rPr>
                                <w:t>MongoDB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" name="文本框 116"/>
                        <wps:cNvSpPr/>
                        <wps:spPr>
                          <a:xfrm rot="0">
                            <a:off x="2322830" y="1222375"/>
                            <a:ext cx="845185" cy="16192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17">
                          <w:txbxContent>
                            <w:p>
                              <w:pPr>
                                <w:spacing w:line="251" w:lineRule="exact"/>
                                <w:rPr>
                                  <w:rFonts w:ascii="Arial" w:hAnsi="Arial"/>
                                  <w:sz w:val="23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FFFFFF"/>
                                  <w:sz w:val="23"/>
                                </w:rPr>
                                <w:t>Express</w:t>
                              </w:r>
                              <w:r>
                                <w:rPr>
                                  <w:rFonts w:ascii="Arial" w:hAnsi="Arial"/>
                                  <w:color w:val="FFFFFF"/>
                                  <w:spacing w:val="2"/>
                                  <w:w w:val="10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FFFFFF"/>
                                  <w:spacing w:val="-5"/>
                                  <w:w w:val="104"/>
                                  <w:sz w:val="23"/>
                                </w:rPr>
                                <w:t>API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" name="文本框 118"/>
                        <wps:cNvSpPr/>
                        <wps:spPr>
                          <a:xfrm rot="0">
                            <a:off x="739140" y="2181225"/>
                            <a:ext cx="692785" cy="16192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19">
                          <w:txbxContent>
                            <w:p>
                              <w:pPr>
                                <w:spacing w:line="251" w:lineRule="exact"/>
                                <w:rPr>
                                  <w:rFonts w:ascii="Arial" w:hAnsi="Arial"/>
                                  <w:sz w:val="23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FFFFFF"/>
                                  <w:w w:val="95"/>
                                  <w:sz w:val="23"/>
                                </w:rPr>
                                <w:t>Client</w:t>
                              </w:r>
                              <w:r>
                                <w:rPr>
                                  <w:rFonts w:ascii="Arial" w:hAnsi="Arial"/>
                                  <w:color w:val="FFFFFF"/>
                                  <w:spacing w:val="-5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FFFFFF"/>
                                  <w:spacing w:val="-5"/>
                                  <w:w w:val="104"/>
                                  <w:sz w:val="23"/>
                                </w:rPr>
                                <w:t>App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" name="文本框 120"/>
                        <wps:cNvSpPr/>
                        <wps:spPr>
                          <a:xfrm rot="0">
                            <a:off x="3691890" y="2077084"/>
                            <a:ext cx="871855" cy="35052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21">
                          <w:txbxContent>
                            <w:p>
                              <w:pPr>
                                <w:spacing w:line="251" w:lineRule="exact"/>
                                <w:ind w:right="14"/>
                                <w:jc w:val="center"/>
                                <w:rPr>
                                  <w:rFonts w:ascii="Arial" w:hAnsi="Arial"/>
                                  <w:sz w:val="23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FFFFFF"/>
                                  <w:spacing w:val="-4"/>
                                  <w:w w:val="110"/>
                                  <w:sz w:val="23"/>
                                </w:rPr>
                                <w:t>Auth</w:t>
                              </w:r>
                            </w:p>
                            <w:p>
                              <w:pPr>
                                <w:spacing w:before="33"/>
                                <w:ind w:right="18"/>
                                <w:jc w:val="center"/>
                                <w:rPr>
                                  <w:rFonts w:ascii="Arial" w:hAnsi="Arial"/>
                                  <w:sz w:val="23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FFFFFF"/>
                                  <w:spacing w:val="-2"/>
                                  <w:w w:val="115"/>
                                  <w:sz w:val="23"/>
                                </w:rPr>
                                <w:t>Middleware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" name="文本框 122"/>
                        <wps:cNvSpPr/>
                        <wps:spPr>
                          <a:xfrm rot="0">
                            <a:off x="2480310" y="2809875"/>
                            <a:ext cx="555625" cy="16192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23">
                          <w:txbxContent>
                            <w:p>
                              <w:pPr>
                                <w:spacing w:line="251" w:lineRule="exact"/>
                                <w:rPr>
                                  <w:rFonts w:ascii="Arial" w:hAnsi="Arial"/>
                                  <w:sz w:val="23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FFFFFF"/>
                                  <w:spacing w:val="-2"/>
                                  <w:w w:val="104"/>
                                  <w:sz w:val="23"/>
                                </w:rPr>
                                <w:t>Routers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124" o:spid="_x0000_s124" coordorigin="2054,2069" coordsize="7800,5739" alt="preencoded.png" style="position:absolute;&#10;margin-left:102.700005pt;&#10;margin-top:18.05pt;&#10;width:390.0pt;&#10;height:286.95pt;&#10;z-index:82;&#10;mso-position-horizontal:absolute;&#10;mso-position-horizontal-relative:page;&#10;mso-position-vertical:absolute;&#10;mso-wrap-distance-left:0.0pt;&#10;mso-wrap-distance-right:0.0pt;">
                <v:shape type="#_x0000_t75" id="图片 125" o:spid="_x0000_s125" alt="preencoded.png" style="position:absolute;&#10;left:2054;&#10;top:2069;&#10;width:7800;&#10;height:5739;" filled="f" stroked="f" strokeweight="1.0pt">
                  <v:imagedata r:id="rId17" o:title="3926912171772899073042"/>
                  <o:lock aspectratio="t"/>
                  <v:stroke color="#000000"/>
                </v:shape>
                <v:shape type="#_x0000_t202" id="文本框 126" o:spid="_x0000_s126" style="position:absolute;&#10;left:3602;&#10;top:2865;&#10;width:1404;&#10;height:552;&#10;mso-wrap-style:square;" filled="f" stroked="f" strokeweight="1.0pt">
                  <v:textbox id="865" inset="0mm,0mm,0mm,0mm" o:insetmode="custom" style="layout-flow:horizontal;&#10;v-text-anchor:top;">
                    <w:txbxContent>
                      <w:p>
                        <w:pPr>
                          <w:spacing w:line="251" w:lineRule="exact"/>
                          <w:ind w:left="74"/>
                          <w:rPr>
                            <w:rFonts w:ascii="Arial" w:hAnsi="Arial"/>
                            <w:sz w:val="23"/>
                          </w:rPr>
                        </w:pPr>
                        <w:r>
                          <w:rPr>
                            <w:rFonts w:ascii="Arial" w:hAnsi="Arial"/>
                            <w:color w:val="FFFFFF"/>
                            <w:spacing w:val="-2"/>
                            <w:w w:val="115"/>
                            <w:sz w:val="23"/>
                          </w:rPr>
                          <w:t>Mongoose</w:t>
                        </w:r>
                      </w:p>
                      <w:p>
                        <w:pPr>
                          <w:spacing w:before="33"/>
                          <w:rPr>
                            <w:rFonts w:ascii="Arial" w:hAnsi="Arial"/>
                            <w:sz w:val="23"/>
                          </w:rPr>
                        </w:pPr>
                        <w:r>
                          <w:rPr>
                            <w:rFonts w:ascii="Arial" w:hAnsi="Arial"/>
                            <w:color w:val="FFFFFF"/>
                            <w:w w:val="75"/>
                            <w:sz w:val="23"/>
                          </w:rPr>
                          <w:t>→</w:t>
                        </w:r>
                        <w:r>
                          <w:rPr>
                            <w:rFonts w:ascii="Arial" w:hAnsi="Arial"/>
                            <w:color w:val="FFFFFF"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FFFFFF"/>
                            <w:spacing w:val="-2"/>
                            <w:sz w:val="23"/>
                          </w:rPr>
                          <w:t>MongoDB</w:t>
                        </w:r>
                      </w:p>
                    </w:txbxContent>
                  </v:textbox>
                  <v:stroke color="#000000"/>
                </v:shape>
                <v:shape type="#_x0000_t202" id="文本框 127" o:spid="_x0000_s127" style="position:absolute;&#10;left:5712;&#10;top:3994;&#10;width:1330;&#10;height:254;&#10;mso-wrap-style:square;" filled="f" stroked="f" strokeweight="1.0pt">
                  <v:textbox id="866" inset="0mm,0mm,0mm,0mm" o:insetmode="custom" style="layout-flow:horizontal;&#10;v-text-anchor:top;">
                    <w:txbxContent>
                      <w:p>
                        <w:pPr>
                          <w:spacing w:line="251" w:lineRule="exact"/>
                          <w:rPr>
                            <w:rFonts w:ascii="Arial" w:hAnsi="Arial"/>
                            <w:sz w:val="23"/>
                          </w:rPr>
                        </w:pPr>
                        <w:r>
                          <w:rPr>
                            <w:rFonts w:ascii="Arial" w:hAnsi="Arial"/>
                            <w:color w:val="FFFFFF"/>
                            <w:sz w:val="23"/>
                          </w:rPr>
                          <w:t>Express</w:t>
                        </w:r>
                        <w:r>
                          <w:rPr>
                            <w:rFonts w:ascii="Arial" w:hAnsi="Arial"/>
                            <w:color w:val="FFFFFF"/>
                            <w:spacing w:val="2"/>
                            <w:w w:val="10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FFFFFF"/>
                            <w:spacing w:val="-5"/>
                            <w:w w:val="104"/>
                            <w:sz w:val="23"/>
                          </w:rPr>
                          <w:t>API</w:t>
                        </w:r>
                      </w:p>
                    </w:txbxContent>
                  </v:textbox>
                  <v:stroke color="#000000"/>
                </v:shape>
                <v:shape type="#_x0000_t202" id="文本框 128" o:spid="_x0000_s128" style="position:absolute;&#10;left:3218;&#10;top:5504;&#10;width:1091;&#10;height:255;&#10;mso-wrap-style:square;" filled="f" stroked="f" strokeweight="1.0pt">
                  <v:textbox id="867" inset="0mm,0mm,0mm,0mm" o:insetmode="custom" style="layout-flow:horizontal;&#10;v-text-anchor:top;">
                    <w:txbxContent>
                      <w:p>
                        <w:pPr>
                          <w:spacing w:line="251" w:lineRule="exact"/>
                          <w:rPr>
                            <w:rFonts w:ascii="Arial" w:hAnsi="Arial"/>
                            <w:sz w:val="23"/>
                          </w:rPr>
                        </w:pPr>
                        <w:r>
                          <w:rPr>
                            <w:rFonts w:ascii="Arial" w:hAnsi="Arial"/>
                            <w:color w:val="FFFFFF"/>
                            <w:w w:val="95"/>
                            <w:sz w:val="23"/>
                          </w:rPr>
                          <w:t>Client</w:t>
                        </w:r>
                        <w:r>
                          <w:rPr>
                            <w:rFonts w:ascii="Arial" w:hAnsi="Arial"/>
                            <w:color w:val="FFFFFF"/>
                            <w:spacing w:val="-5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FFFFFF"/>
                            <w:spacing w:val="-5"/>
                            <w:w w:val="104"/>
                            <w:sz w:val="23"/>
                          </w:rPr>
                          <w:t>App</w:t>
                        </w:r>
                      </w:p>
                    </w:txbxContent>
                  </v:textbox>
                  <v:stroke color="#000000"/>
                </v:shape>
                <v:shape type="#_x0000_t202" id="文本框 129" o:spid="_x0000_s129" style="position:absolute;&#10;left:7867;&#10;top:5340;&#10;width:1373;&#10;height:552;&#10;mso-wrap-style:square;" filled="f" stroked="f" strokeweight="1.0pt">
                  <v:textbox id="868" inset="0mm,0mm,0mm,0mm" o:insetmode="custom" style="layout-flow:horizontal;&#10;v-text-anchor:top;">
                    <w:txbxContent>
                      <w:p>
                        <w:pPr>
                          <w:spacing w:line="251" w:lineRule="exact"/>
                          <w:ind w:right="14"/>
                          <w:jc w:val="center"/>
                          <w:rPr>
                            <w:rFonts w:ascii="Arial" w:hAnsi="Arial"/>
                            <w:sz w:val="23"/>
                          </w:rPr>
                        </w:pPr>
                        <w:r>
                          <w:rPr>
                            <w:rFonts w:ascii="Arial" w:hAnsi="Arial"/>
                            <w:color w:val="FFFFFF"/>
                            <w:spacing w:val="-4"/>
                            <w:w w:val="110"/>
                            <w:sz w:val="23"/>
                          </w:rPr>
                          <w:t>Auth</w:t>
                        </w:r>
                      </w:p>
                      <w:p>
                        <w:pPr>
                          <w:spacing w:before="33"/>
                          <w:ind w:right="18"/>
                          <w:jc w:val="center"/>
                          <w:rPr>
                            <w:rFonts w:ascii="Arial" w:hAnsi="Arial"/>
                            <w:sz w:val="23"/>
                          </w:rPr>
                        </w:pPr>
                        <w:r>
                          <w:rPr>
                            <w:rFonts w:ascii="Arial" w:hAnsi="Arial"/>
                            <w:color w:val="FFFFFF"/>
                            <w:spacing w:val="-2"/>
                            <w:w w:val="115"/>
                            <w:sz w:val="23"/>
                          </w:rPr>
                          <w:t>Middleware</w:t>
                        </w:r>
                      </w:p>
                    </w:txbxContent>
                  </v:textbox>
                  <v:stroke color="#000000"/>
                </v:shape>
                <v:shape type="#_x0000_t202" id="文本框 130" o:spid="_x0000_s130" style="position:absolute;&#10;left:5960;&#10;top:6494;&#10;width:875;&#10;height:254;&#10;mso-wrap-style:square;" filled="f" stroked="f" strokeweight="1.0pt">
                  <v:textbox id="869" inset="0mm,0mm,0mm,0mm" o:insetmode="custom" style="layout-flow:horizontal;&#10;v-text-anchor:top;">
                    <w:txbxContent>
                      <w:p>
                        <w:pPr>
                          <w:spacing w:line="251" w:lineRule="exact"/>
                          <w:rPr>
                            <w:rFonts w:ascii="Arial" w:hAnsi="Arial"/>
                            <w:sz w:val="23"/>
                          </w:rPr>
                        </w:pPr>
                        <w:r>
                          <w:rPr>
                            <w:rFonts w:ascii="Arial" w:hAnsi="Arial"/>
                            <w:color w:val="FFFFFF"/>
                            <w:spacing w:val="-2"/>
                            <w:w w:val="104"/>
                            <w:sz w:val="23"/>
                          </w:rPr>
                          <w:t>Routers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5"/>
        <w:rPr>
          <w:rFonts w:ascii="Arial" w:hAnsi="Arial"/>
          <w:i w:val="0"/>
          <w:sz w:val="20"/>
        </w:rPr>
      </w:pPr>
    </w:p>
    <w:p>
      <w:pPr>
        <w:pStyle w:val="15"/>
        <w:spacing w:before="6"/>
        <w:rPr>
          <w:rFonts w:ascii="Arial" w:hAnsi="Arial"/>
          <w:i w:val="0"/>
          <w:sz w:val="21"/>
        </w:rPr>
      </w:pPr>
    </w:p>
    <w:p>
      <w:pPr>
        <w:pStyle w:val="3"/>
        <w:spacing w:before="82"/>
      </w:pPr>
      <w:r>
        <w:drawing>
          <wp:anchor distT="0" distB="0" distL="0" distR="0" simplePos="0" relativeHeight="84" behindDoc="0" locked="0" layoutInCell="1" hidden="0" allowOverlap="1">
            <wp:simplePos x="0" y="0"/>
            <wp:positionH relativeFrom="page">
              <wp:posOffset>473962</wp:posOffset>
            </wp:positionH>
            <wp:positionV relativeFrom="paragraph">
              <wp:posOffset>-117388</wp:posOffset>
            </wp:positionV>
            <wp:extent cx="845818" cy="5073396"/>
            <wp:effectExtent l="0" t="0" r="0" b="0"/>
            <wp:wrapNone/>
            <wp:docPr id="131" name="图片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3" name="图片 13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5818" cy="507339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color w:val="2B4150"/>
          <w:w w:val="95"/>
        </w:rPr>
        <w:t>Client</w:t>
      </w:r>
      <w:r>
        <w:rPr>
          <w:color w:val="2B4150"/>
          <w:spacing w:val="4"/>
        </w:rPr>
        <w:t xml:space="preserve"> </w:t>
      </w:r>
      <w:r>
        <w:rPr>
          <w:color w:val="2B4150"/>
          <w:spacing w:val="-2"/>
          <w:w w:val="95"/>
        </w:rPr>
        <w:t>Layer</w:t>
      </w:r>
    </w:p>
    <w:p>
      <w:pPr>
        <w:spacing w:before="258"/>
        <w:ind w:left="1737"/>
        <w:rPr>
          <w:i/>
          <w:sz w:val="26"/>
        </w:rPr>
      </w:pPr>
      <w:r>
        <w:rPr>
          <w:i/>
          <w:color w:val="2B4150"/>
          <w:w w:val="110"/>
          <w:sz w:val="26"/>
        </w:rPr>
        <w:t>Frontend</w:t>
      </w:r>
      <w:r>
        <w:rPr>
          <w:i/>
          <w:color w:val="2B4150"/>
          <w:spacing w:val="17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application</w:t>
      </w:r>
      <w:r>
        <w:rPr>
          <w:i/>
          <w:color w:val="2B4150"/>
          <w:spacing w:val="18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with</w:t>
      </w:r>
      <w:r>
        <w:rPr>
          <w:i/>
          <w:color w:val="2B4150"/>
          <w:spacing w:val="18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JWT</w:t>
      </w:r>
      <w:r>
        <w:rPr>
          <w:i/>
          <w:color w:val="2B4150"/>
          <w:spacing w:val="14"/>
          <w:w w:val="110"/>
          <w:sz w:val="26"/>
        </w:rPr>
        <w:t xml:space="preserve"> </w:t>
      </w:r>
      <w:r>
        <w:rPr>
          <w:i/>
          <w:color w:val="2B4150"/>
          <w:spacing w:val="-2"/>
          <w:w w:val="110"/>
          <w:sz w:val="26"/>
        </w:rPr>
        <w:t>tokens</w:t>
      </w:r>
    </w:p>
    <w:p>
      <w:pPr>
        <w:pStyle w:val="15"/>
        <w:rPr>
          <w:sz w:val="36"/>
        </w:rPr>
      </w:pPr>
    </w:p>
    <w:p>
      <w:pPr>
        <w:pStyle w:val="3"/>
      </w:pPr>
      <w:r>
        <w:rPr>
          <w:color w:val="2B4150"/>
        </w:rPr>
        <w:t>Express</w:t>
      </w:r>
      <w:r>
        <w:rPr>
          <w:color w:val="2B4150"/>
          <w:spacing w:val="12"/>
          <w:w w:val="104"/>
        </w:rPr>
        <w:t xml:space="preserve"> </w:t>
      </w:r>
      <w:r>
        <w:rPr>
          <w:color w:val="2B4150"/>
          <w:spacing w:val="-5"/>
          <w:w w:val="104"/>
        </w:rPr>
        <w:t>API</w:t>
      </w:r>
    </w:p>
    <w:p>
      <w:pPr>
        <w:spacing w:before="259"/>
        <w:ind w:left="1737"/>
        <w:rPr>
          <w:i/>
          <w:sz w:val="26"/>
        </w:rPr>
      </w:pPr>
      <w:r>
        <w:rPr>
          <w:i/>
          <w:color w:val="2B4150"/>
          <w:w w:val="110"/>
          <w:sz w:val="26"/>
        </w:rPr>
        <w:t>Routing,</w:t>
      </w:r>
      <w:r>
        <w:rPr>
          <w:i/>
          <w:color w:val="2B4150"/>
          <w:spacing w:val="22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middleware,</w:t>
      </w:r>
      <w:r>
        <w:rPr>
          <w:i/>
          <w:color w:val="2B4150"/>
          <w:spacing w:val="30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error</w:t>
      </w:r>
      <w:r>
        <w:rPr>
          <w:i/>
          <w:color w:val="2B4150"/>
          <w:spacing w:val="23"/>
          <w:w w:val="110"/>
          <w:sz w:val="26"/>
        </w:rPr>
        <w:t xml:space="preserve"> </w:t>
      </w:r>
      <w:r>
        <w:rPr>
          <w:i/>
          <w:color w:val="2B4150"/>
          <w:spacing w:val="-2"/>
          <w:w w:val="110"/>
          <w:sz w:val="26"/>
        </w:rPr>
        <w:t>handling</w:t>
      </w:r>
    </w:p>
    <w:p>
      <w:pPr>
        <w:pStyle w:val="15"/>
        <w:rPr>
          <w:sz w:val="36"/>
        </w:rPr>
      </w:pPr>
    </w:p>
    <w:p>
      <w:pPr>
        <w:pStyle w:val="3"/>
      </w:pPr>
      <w:r>
        <w:rPr>
          <w:color w:val="2B4150"/>
          <w:w w:val="110"/>
        </w:rPr>
        <w:t>Auth</w:t>
      </w:r>
      <w:r>
        <w:rPr>
          <w:color w:val="2B4150"/>
          <w:spacing w:val="-7"/>
          <w:w w:val="110"/>
        </w:rPr>
        <w:t xml:space="preserve"> </w:t>
      </w:r>
      <w:r>
        <w:rPr>
          <w:color w:val="2B4150"/>
          <w:spacing w:val="-2"/>
          <w:w w:val="115"/>
        </w:rPr>
        <w:t>Middleware</w:t>
      </w:r>
    </w:p>
    <w:p>
      <w:pPr>
        <w:spacing w:before="258"/>
        <w:ind w:left="1737"/>
        <w:rPr>
          <w:i/>
          <w:sz w:val="26"/>
        </w:rPr>
      </w:pPr>
      <w:r>
        <w:rPr>
          <w:i/>
          <w:color w:val="2B4150"/>
          <w:w w:val="110"/>
          <w:sz w:val="26"/>
        </w:rPr>
        <w:t>Token</w:t>
      </w:r>
      <w:r>
        <w:rPr>
          <w:i/>
          <w:color w:val="2B4150"/>
          <w:spacing w:val="6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verification</w:t>
      </w:r>
      <w:r>
        <w:rPr>
          <w:i/>
          <w:color w:val="2B4150"/>
          <w:spacing w:val="8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and</w:t>
      </w:r>
      <w:r>
        <w:rPr>
          <w:i/>
          <w:color w:val="2B4150"/>
          <w:spacing w:val="2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user</w:t>
      </w:r>
      <w:r>
        <w:rPr>
          <w:i/>
          <w:color w:val="2B4150"/>
          <w:spacing w:val="9"/>
          <w:w w:val="110"/>
          <w:sz w:val="26"/>
        </w:rPr>
        <w:t xml:space="preserve"> </w:t>
      </w:r>
      <w:r>
        <w:rPr>
          <w:i/>
          <w:color w:val="2B4150"/>
          <w:spacing w:val="-2"/>
          <w:w w:val="110"/>
          <w:sz w:val="26"/>
        </w:rPr>
        <w:t>context</w:t>
      </w:r>
    </w:p>
    <w:p>
      <w:pPr>
        <w:pStyle w:val="15"/>
        <w:rPr>
          <w:sz w:val="36"/>
        </w:rPr>
      </w:pPr>
    </w:p>
    <w:p>
      <w:pPr>
        <w:pStyle w:val="3"/>
      </w:pPr>
      <w:r>
        <w:rPr>
          <w:color w:val="2B4150"/>
          <w:spacing w:val="-2"/>
          <w:w w:val="115"/>
        </w:rPr>
        <w:t>Mongoose</w:t>
      </w:r>
    </w:p>
    <w:p>
      <w:pPr>
        <w:spacing w:before="258"/>
        <w:ind w:left="1737"/>
        <w:rPr>
          <w:i/>
          <w:sz w:val="26"/>
        </w:rPr>
      </w:pPr>
      <w:r>
        <w:rPr>
          <w:i/>
          <w:color w:val="2B4150"/>
          <w:w w:val="110"/>
          <w:sz w:val="26"/>
        </w:rPr>
        <w:t>Schema</w:t>
      </w:r>
      <w:r>
        <w:rPr>
          <w:i/>
          <w:color w:val="2B4150"/>
          <w:spacing w:val="15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validation</w:t>
      </w:r>
      <w:r>
        <w:rPr>
          <w:i/>
          <w:color w:val="2B4150"/>
          <w:spacing w:val="20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and</w:t>
      </w:r>
      <w:r>
        <w:rPr>
          <w:i/>
          <w:color w:val="2B4150"/>
          <w:spacing w:val="17"/>
          <w:w w:val="110"/>
          <w:sz w:val="26"/>
        </w:rPr>
        <w:t xml:space="preserve"> </w:t>
      </w:r>
      <w:r>
        <w:rPr>
          <w:i/>
          <w:color w:val="2B4150"/>
          <w:spacing w:val="-2"/>
          <w:w w:val="110"/>
          <w:sz w:val="26"/>
        </w:rPr>
        <w:t>persistence</w:t>
      </w:r>
    </w:p>
    <w:p>
      <w:pPr>
        <w:pStyle w:val="15"/>
        <w:rPr>
          <w:sz w:val="36"/>
        </w:rPr>
      </w:pPr>
    </w:p>
    <w:p>
      <w:pPr>
        <w:pStyle w:val="3"/>
      </w:pPr>
      <w:r>
        <w:rPr>
          <w:color w:val="2B4150"/>
          <w:spacing w:val="-2"/>
          <w:w w:val="115"/>
        </w:rPr>
        <w:t>MongoDB</w:t>
      </w:r>
    </w:p>
    <w:p>
      <w:pPr>
        <w:spacing w:before="258"/>
        <w:ind w:left="1737"/>
        <w:rPr>
          <w:i/>
          <w:sz w:val="26"/>
        </w:rPr>
      </w:pPr>
      <w:r>
        <w:rPr>
          <w:i/>
          <w:color w:val="2B4150"/>
          <w:w w:val="110"/>
          <w:sz w:val="26"/>
        </w:rPr>
        <w:t>Data</w:t>
      </w:r>
      <w:r>
        <w:rPr>
          <w:i/>
          <w:color w:val="2B4150"/>
          <w:spacing w:val="12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storage</w:t>
      </w:r>
      <w:r>
        <w:rPr>
          <w:i/>
          <w:color w:val="2B4150"/>
          <w:spacing w:val="9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and</w:t>
      </w:r>
      <w:r>
        <w:rPr>
          <w:i/>
          <w:color w:val="2B4150"/>
          <w:spacing w:val="10"/>
          <w:w w:val="110"/>
          <w:sz w:val="26"/>
        </w:rPr>
        <w:t xml:space="preserve"> </w:t>
      </w:r>
      <w:r>
        <w:rPr>
          <w:i/>
          <w:color w:val="2B4150"/>
          <w:spacing w:val="-2"/>
          <w:w w:val="110"/>
          <w:sz w:val="26"/>
        </w:rPr>
        <w:t>retrieval</w:t>
      </w:r>
    </w:p>
    <w:p>
      <w:pPr>
        <w:rPr>
          <w:sz w:val="26"/>
        </w:rPr>
        <w:sectPr>
          <w:pgSz w:w="11920" w:h="16840"/>
          <w:pgMar w:top="680" w:right="600" w:bottom="0" w:left="600" w:header="720" w:footer="720" w:gutter="0"/>
          <w:docGrid w:linePitch="312" w:charSpace="0"/>
        </w:sectPr>
      </w:pPr>
    </w:p>
    <w:p>
      <w:pPr>
        <w:spacing w:before="48"/>
        <w:ind w:left="117"/>
        <w:rPr>
          <w:rFonts w:ascii="Arial" w:hAnsi="Arial"/>
          <w:sz w:val="64"/>
        </w:rPr>
      </w:pPr>
      <w:r>
        <mc:AlternateContent>
          <mc:Choice Requires="wps">
            <w:drawing>
              <wp:anchor distT="0" distB="0" distL="114298" distR="114298" simplePos="0" relativeHeight="5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34" name="矩形 134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FFBF5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135" o:spid="_x0000_s135" fillcolor="#FFFBF5" stroked="f" strokeweight="1.0pt" style="position:absolute;&#10;margin-left:0.0pt;&#10;margin-top:0.0pt;&#10;width:595.45pt;&#10;height:841.7pt;&#10;z-index:-50;&#10;mso-position-horizontal:absolute;&#10;mso-position-horizontal-relative:page;&#10;mso-position-vertical:absolute;&#10;mso-position-vertical-relative:page;&#10;mso-wrap-distance-left:8.999863pt;&#10;mso-wrap-distance-right:8.999863pt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91" behindDoc="0" locked="0" layoutInCell="1" hidden="0" allowOverlap="1">
                <wp:simplePos x="0" y="0"/>
                <wp:positionH relativeFrom="page">
                  <wp:posOffset>5682614</wp:posOffset>
                </wp:positionH>
                <wp:positionV relativeFrom="page">
                  <wp:posOffset>10123806</wp:posOffset>
                </wp:positionV>
                <wp:extent cx="1880869" cy="521334"/>
                <wp:effectExtent l="0" t="0" r="0" b="0"/>
                <wp:wrapNone/>
                <wp:docPr id="136" name="组合 136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37" name="组合 137"/>
                      <wpg:cNvGrpSpPr/>
                      <wpg:grpSpPr>
                        <a:xfrm rot="0">
                          <a:off x="0" y="0"/>
                          <a:ext cx="1880869" cy="521334"/>
                          <a:chOff x="0" y="0"/>
                          <a:chExt cx="1880869" cy="52133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139" name="图片 139">
                            <a:hlinkClick r:id="rId20"/>
                          </pic:cNvPr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88265" y="8509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40" name="矩形 140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solidFill>
                            <a:srgbClr val="FFFF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41" name="矩形 141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FFBF5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142" o:spid="_x0000_s142" coordorigin="8948,15943" coordsize="2961,820" style="position:absolute;&#10;margin-left:447.44998pt;&#10;margin-top:797.1501pt;&#10;width:148.09999pt;&#10;height:41.049973pt;&#10;z-index:91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图片 143" o:spid="_x0000_s143" style="position:absolute;&#10;left:9088;&#10;top:16077;&#10;width:2712;&#10;height:648;" filled="f" stroked="f" strokeweight="1.0pt" href="https://gamma.app/?utm_source=made-with-gamma">
                  <v:imagedata r:id="rId21" o:title="5043306181772899073152"/>
                  <o:lock aspectratio="t"/>
                  <v:stroke color="#000000"/>
                </v:shape>
                <v:rect type="#_x0000_t1" id="矩形 144" o:spid="_x0000_s144" style="position:absolute;&#10;left:8948;&#10;top:15943;&#10;width:2961;&#10;height:820;" fillcolor="#FFFFFF" stroked="f" strokeweight="1.0pt">
                  <v:stroke color="#000000"/>
                </v:rect>
                <v:rect type="#_x0000_t1" id="矩形 145" o:spid="_x0000_s145" style="position:absolute;&#10;left:8948;&#10;top:15943;&#10;width:2961;&#10;height:820;" filled="f" stroked="t" strokeweight="1.0pt">
                  <v:stroke color="#FFFBF5"/>
                </v:rect>
              </v:group>
            </w:pict>
          </mc:Fallback>
        </mc:AlternateContent>
      </w:r>
      <w:r>
        <w:rPr>
          <w:rFonts w:ascii="Arial" w:hAnsi="Arial"/>
          <w:color w:val="124E73"/>
          <w:w w:val="104"/>
          <w:sz w:val="64"/>
        </w:rPr>
        <w:t>Component</w:t>
      </w:r>
      <w:r>
        <w:rPr>
          <w:rFonts w:ascii="Arial" w:hAnsi="Arial"/>
          <w:color w:val="124E73"/>
          <w:spacing w:val="44"/>
          <w:w w:val="104"/>
          <w:sz w:val="64"/>
        </w:rPr>
        <w:t xml:space="preserve"> </w:t>
      </w:r>
      <w:r>
        <w:rPr>
          <w:rFonts w:ascii="Arial" w:hAnsi="Arial"/>
          <w:color w:val="124E73"/>
          <w:spacing w:val="-2"/>
          <w:w w:val="104"/>
          <w:sz w:val="64"/>
        </w:rPr>
        <w:t>Responsibilities</w:t>
      </w:r>
    </w:p>
    <w:p>
      <w:pPr>
        <w:spacing w:before="603"/>
        <w:ind w:left="117"/>
        <w:rPr>
          <w:i/>
          <w:sz w:val="25"/>
        </w:rPr>
      </w:pPr>
      <w:r>
        <w:rPr>
          <w:i/>
          <w:color w:val="2B4150"/>
          <w:w w:val="110"/>
          <w:sz w:val="25"/>
        </w:rPr>
        <w:t>Each</w:t>
      </w:r>
      <w:r>
        <w:rPr>
          <w:i/>
          <w:color w:val="2B4150"/>
          <w:spacing w:val="21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architectural</w:t>
      </w:r>
      <w:r>
        <w:rPr>
          <w:i/>
          <w:color w:val="2B4150"/>
          <w:spacing w:val="20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component</w:t>
      </w:r>
      <w:r>
        <w:rPr>
          <w:i/>
          <w:color w:val="2B4150"/>
          <w:spacing w:val="25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has</w:t>
      </w:r>
      <w:r>
        <w:rPr>
          <w:i/>
          <w:color w:val="2B4150"/>
          <w:spacing w:val="20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clearly</w:t>
      </w:r>
      <w:r>
        <w:rPr>
          <w:i/>
          <w:color w:val="2B4150"/>
          <w:spacing w:val="25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defined</w:t>
      </w:r>
      <w:r>
        <w:rPr>
          <w:i/>
          <w:color w:val="2B4150"/>
          <w:spacing w:val="19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responsibilities</w:t>
      </w:r>
      <w:r>
        <w:rPr>
          <w:i/>
          <w:color w:val="2B4150"/>
          <w:spacing w:val="17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that</w:t>
      </w:r>
      <w:r>
        <w:rPr>
          <w:i/>
          <w:color w:val="2B4150"/>
          <w:spacing w:val="17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promote</w:t>
      </w:r>
      <w:r>
        <w:rPr>
          <w:i/>
          <w:color w:val="2B4150"/>
          <w:spacing w:val="16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separation</w:t>
      </w:r>
      <w:r>
        <w:rPr>
          <w:i/>
          <w:color w:val="2B4150"/>
          <w:spacing w:val="17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of</w:t>
      </w:r>
      <w:r>
        <w:rPr>
          <w:i/>
          <w:color w:val="2B4150"/>
          <w:spacing w:val="18"/>
          <w:w w:val="110"/>
          <w:sz w:val="25"/>
        </w:rPr>
        <w:t xml:space="preserve"> </w:t>
      </w:r>
      <w:r>
        <w:rPr>
          <w:i/>
          <w:color w:val="2B4150"/>
          <w:spacing w:val="-2"/>
          <w:w w:val="110"/>
          <w:sz w:val="25"/>
        </w:rPr>
        <w:t>concerns</w:t>
      </w:r>
    </w:p>
    <w:p>
      <w:pPr>
        <w:spacing w:before="119"/>
        <w:ind w:left="117"/>
        <w:rPr>
          <w:i/>
          <w:sz w:val="25"/>
        </w:rPr>
      </w:pPr>
      <w:r>
        <w:rPr>
          <w:i/>
          <w:color w:val="2B4150"/>
          <w:w w:val="115"/>
          <w:sz w:val="25"/>
        </w:rPr>
        <w:t>and</w:t>
      </w:r>
      <w:r>
        <w:rPr>
          <w:i/>
          <w:color w:val="2B4150"/>
          <w:spacing w:val="-7"/>
          <w:w w:val="115"/>
          <w:sz w:val="25"/>
        </w:rPr>
        <w:t xml:space="preserve"> </w:t>
      </w:r>
      <w:r>
        <w:rPr>
          <w:i/>
          <w:color w:val="2B4150"/>
          <w:spacing w:val="-2"/>
          <w:w w:val="120"/>
          <w:sz w:val="25"/>
        </w:rPr>
        <w:t>maintainability.</w:t>
      </w:r>
    </w:p>
    <w:p>
      <w:pPr>
        <w:pStyle w:val="15"/>
        <w:rPr>
          <w:sz w:val="24"/>
        </w:rPr>
      </w:pPr>
      <w:r>
        <mc:AlternateContent>
          <mc:Choice Requires="wps">
            <w:drawing>
              <wp:anchor distT="0" distB="0" distL="0" distR="0" simplePos="0" relativeHeight="85" behindDoc="1" locked="0" layoutInCell="1" hidden="0" allowOverlap="1">
                <wp:simplePos x="0" y="0"/>
                <wp:positionH relativeFrom="page">
                  <wp:posOffset>455930</wp:posOffset>
                </wp:positionH>
                <wp:positionV relativeFrom="paragraph">
                  <wp:posOffset>200025</wp:posOffset>
                </wp:positionV>
                <wp:extent cx="6650990" cy="1214755"/>
                <wp:effectExtent l="0" t="0" r="0" b="0"/>
                <wp:wrapTopAndBottom/>
                <wp:docPr id="146" name="组合 146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47" name="组合 147"/>
                      <wpg:cNvGrpSpPr/>
                      <wpg:grpSpPr>
                        <a:xfrm rot="0">
                          <a:off x="0" y="0"/>
                          <a:ext cx="6650990" cy="1214755"/>
                          <a:chOff x="0" y="0"/>
                          <a:chExt cx="6650990" cy="121475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48" name="矩形 148"/>
                        <wps:cNvSpPr/>
                        <wps:spPr>
                          <a:xfrm rot="0">
                            <a:off x="0" y="0"/>
                            <a:ext cx="6650990" cy="1214755"/>
                          </a:xfrm>
                          <a:prstGeom prst="rect"/>
                          <a:solidFill>
                            <a:srgbClr val="FFFBF5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49" name="矩形 149"/>
                        <wps:cNvSpPr/>
                        <wps:spPr>
                          <a:xfrm rot="0">
                            <a:off x="0" y="0"/>
                            <a:ext cx="6650990" cy="1214755"/>
                          </a:xfrm>
                          <a:prstGeom prst="rect"/>
                          <a:noFill/>
                          <a:ln w="19693" cmpd="sng" cap="flat">
                            <a:solidFill>
                              <a:srgbClr val="D9D3C8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50" name="文本框 150"/>
                        <wps:cNvSpPr/>
                        <wps:spPr>
                          <a:xfrm rot="0">
                            <a:off x="668654" y="17145"/>
                            <a:ext cx="5960745" cy="1180465"/>
                          </a:xfrm>
                          <a:prstGeom prst="rect"/>
                          <a:solidFill>
                            <a:srgbClr val="FFFBF5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51">
                          <w:txbxContent>
                            <w:p>
                              <w:pPr>
                                <w:spacing w:before="257"/>
                                <w:ind w:left="241"/>
                                <w:rPr>
                                  <w:rFonts w:ascii="Arial" w:hAnsi="Arial"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sz w:val="32"/>
                                </w:rPr>
                                <w:t>Express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16"/>
                                  <w:w w:val="10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-2"/>
                                  <w:w w:val="104"/>
                                  <w:sz w:val="32"/>
                                </w:rPr>
                                <w:t>Application</w:t>
                              </w:r>
                            </w:p>
                            <w:p>
                              <w:pPr>
                                <w:spacing w:before="235" w:line="338" w:lineRule="auto"/>
                                <w:ind w:left="241"/>
                                <w:rPr>
                                  <w:i/>
                                  <w:color w:val="000000"/>
                                  <w:sz w:val="25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Mounts</w:t>
                              </w:r>
                              <w:r>
                                <w:rPr>
                                  <w:i/>
                                  <w:color w:val="2B4150"/>
                                  <w:spacing w:val="-12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routers,</w:t>
                              </w:r>
                              <w:r>
                                <w:rPr>
                                  <w:i/>
                                  <w:color w:val="2B4150"/>
                                  <w:spacing w:val="-17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configures</w:t>
                              </w:r>
                              <w:r>
                                <w:rPr>
                                  <w:i/>
                                  <w:color w:val="2B4150"/>
                                  <w:spacing w:val="-9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CORS</w:t>
                              </w:r>
                              <w:r>
                                <w:rPr>
                                  <w:i/>
                                  <w:color w:val="2B4150"/>
                                  <w:spacing w:val="-11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headers,</w:t>
                              </w:r>
                              <w:r>
                                <w:rPr>
                                  <w:i/>
                                  <w:color w:val="2B4150"/>
                                  <w:spacing w:val="-13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applies</w:t>
                              </w:r>
                              <w:r>
                                <w:rPr>
                                  <w:i/>
                                  <w:color w:val="2B4150"/>
                                  <w:spacing w:val="-12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JSON</w:t>
                              </w:r>
                              <w:r>
                                <w:rPr>
                                  <w:i/>
                                  <w:color w:val="2B4150"/>
                                  <w:spacing w:val="-10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parsers,</w:t>
                              </w:r>
                              <w:r>
                                <w:rPr>
                                  <w:i/>
                                  <w:color w:val="2B4150"/>
                                  <w:spacing w:val="-14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2B4150"/>
                                  <w:spacing w:val="-12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centralizes</w:t>
                              </w:r>
                              <w:r>
                                <w:rPr>
                                  <w:i/>
                                  <w:color w:val="2B4150"/>
                                  <w:spacing w:val="-14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error handling middleware for consistent responses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" name="文本框 152"/>
                        <wps:cNvSpPr/>
                        <wps:spPr>
                          <a:xfrm rot="0">
                            <a:off x="22225" y="17145"/>
                            <a:ext cx="646429" cy="1180465"/>
                          </a:xfrm>
                          <a:prstGeom prst="rect"/>
                          <a:solidFill>
                            <a:srgbClr val="F3EDE2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53">
                          <w:txbxContent>
                            <w:p>
                              <w:pPr>
                                <w:spacing w:before="2"/>
                                <w:rPr>
                                  <w:i/>
                                  <w:color w:val="000000"/>
                                  <w:sz w:val="53"/>
                                </w:rPr>
                              </w:pPr>
                            </w:p>
                            <w:p>
                              <w:pPr>
                                <w:ind w:left="314"/>
                                <w:rPr>
                                  <w:rFonts w:ascii="Arial" w:hAnsi="Arial"/>
                                  <w:color w:val="000000"/>
                                  <w:sz w:val="3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w w:val="76"/>
                                  <w:sz w:val="38"/>
                                </w:rPr>
                                <w:t>1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154" o:spid="_x0000_s154" coordorigin="718,3486" coordsize="10474,1913" style="position:absolute;&#10;margin-left:35.9pt;&#10;margin-top:15.75pt;&#10;width:523.7pt;&#10;height:95.65pt;&#10;z-index:85;&#10;mso-position-horizontal:absolute;&#10;mso-position-horizontal-relative:page;&#10;mso-position-vertical:absolute;&#10;mso-wrap-distance-left:0.0pt;&#10;mso-wrap-distance-right:0.0pt;">
                <v:rect type="#_x0000_t1" id="矩形 155" o:spid="_x0000_s155" style="position:absolute;&#10;left:718;&#10;top:3486;&#10;width:10474;&#10;height:1913;" fillcolor="#FFFBF5" stroked="f" strokeweight="1.0pt">
                  <v:stroke color="#000000"/>
                </v:rect>
                <v:rect type="#_x0000_t1" id="矩形 156" o:spid="_x0000_s156" style="position:absolute;&#10;left:718;&#10;top:3486;&#10;width:10474;&#10;height:1913;" filled="f" stroked="t" strokeweight="1.5506362pt">
                  <v:stroke color="#D9D3C8"/>
                </v:rect>
                <v:shape type="#_x0000_t202" id="文本框 157" o:spid="_x0000_s157" style="position:absolute;&#10;left:1771;&#10;top:3513;&#10;width:9387;&#10;height:1859;&#10;mso-wrap-style:square;" fillcolor="#FFFBF5" stroked="f" strokeweight="1.0pt">
                  <v:textbox id="872" inset="0mm,0mm,0mm,0mm" o:insetmode="custom" style="layout-flow:horizontal;&#10;v-text-anchor:top;">
                    <w:txbxContent>
                      <w:p>
                        <w:pPr>
                          <w:spacing w:before="257"/>
                          <w:ind w:left="241"/>
                          <w:rPr>
                            <w:rFonts w:ascii="Arial" w:hAnsi="Arial"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sz w:val="32"/>
                          </w:rPr>
                          <w:t>Express</w:t>
                        </w:r>
                        <w:r>
                          <w:rPr>
                            <w:rFonts w:ascii="Arial" w:hAnsi="Arial"/>
                            <w:color w:val="2B4150"/>
                            <w:spacing w:val="16"/>
                            <w:w w:val="10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B4150"/>
                            <w:spacing w:val="-2"/>
                            <w:w w:val="104"/>
                            <w:sz w:val="32"/>
                          </w:rPr>
                          <w:t>Application</w:t>
                        </w:r>
                      </w:p>
                      <w:p>
                        <w:pPr>
                          <w:spacing w:before="235" w:line="338" w:lineRule="auto"/>
                          <w:ind w:left="241"/>
                          <w:rPr>
                            <w:i/>
                            <w:color w:val="000000"/>
                            <w:sz w:val="25"/>
                          </w:rPr>
                        </w:pP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Mounts</w:t>
                        </w:r>
                        <w:r>
                          <w:rPr>
                            <w:i/>
                            <w:color w:val="2B4150"/>
                            <w:spacing w:val="-12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routers,</w:t>
                        </w:r>
                        <w:r>
                          <w:rPr>
                            <w:i/>
                            <w:color w:val="2B4150"/>
                            <w:spacing w:val="-17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configures</w:t>
                        </w:r>
                        <w:r>
                          <w:rPr>
                            <w:i/>
                            <w:color w:val="2B4150"/>
                            <w:spacing w:val="-9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CORS</w:t>
                        </w:r>
                        <w:r>
                          <w:rPr>
                            <w:i/>
                            <w:color w:val="2B4150"/>
                            <w:spacing w:val="-11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headers,</w:t>
                        </w:r>
                        <w:r>
                          <w:rPr>
                            <w:i/>
                            <w:color w:val="2B4150"/>
                            <w:spacing w:val="-13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applies</w:t>
                        </w:r>
                        <w:r>
                          <w:rPr>
                            <w:i/>
                            <w:color w:val="2B4150"/>
                            <w:spacing w:val="-12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JSON</w:t>
                        </w:r>
                        <w:r>
                          <w:rPr>
                            <w:i/>
                            <w:color w:val="2B4150"/>
                            <w:spacing w:val="-10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parsers,</w:t>
                        </w:r>
                        <w:r>
                          <w:rPr>
                            <w:i/>
                            <w:color w:val="2B4150"/>
                            <w:spacing w:val="-14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and</w:t>
                        </w:r>
                        <w:r>
                          <w:rPr>
                            <w:i/>
                            <w:color w:val="2B4150"/>
                            <w:spacing w:val="-12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centralizes</w:t>
                        </w:r>
                        <w:r>
                          <w:rPr>
                            <w:i/>
                            <w:color w:val="2B4150"/>
                            <w:spacing w:val="-14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error handling middleware for consistent responses</w:t>
                        </w:r>
                      </w:p>
                    </w:txbxContent>
                  </v:textbox>
                  <v:stroke color="#000000"/>
                </v:shape>
                <v:shape type="#_x0000_t202" id="文本框 158" o:spid="_x0000_s158" style="position:absolute;&#10;left:753;&#10;top:3513;&#10;width:1017;&#10;height:1859;&#10;mso-wrap-style:square;" fillcolor="#F3EDE2" stroked="f" strokeweight="1.0pt">
                  <v:textbox id="873" inset="0mm,0mm,0mm,0mm" o:insetmode="custom" style="layout-flow:horizontal;&#10;v-text-anchor:top;">
                    <w:txbxContent>
                      <w:p>
                        <w:pPr>
                          <w:spacing w:before="2"/>
                          <w:rPr>
                            <w:i/>
                            <w:color w:val="000000"/>
                            <w:sz w:val="53"/>
                          </w:rPr>
                        </w:pPr>
                      </w:p>
                      <w:p>
                        <w:pPr>
                          <w:ind w:left="314"/>
                          <w:rPr>
                            <w:rFonts w:ascii="Arial" w:hAnsi="Arial"/>
                            <w:color w:val="000000"/>
                            <w:sz w:val="38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w w:val="76"/>
                            <w:sz w:val="38"/>
                          </w:rPr>
                          <w:t>1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86" behindDoc="1" locked="0" layoutInCell="1" hidden="0" allowOverlap="1">
                <wp:simplePos x="0" y="0"/>
                <wp:positionH relativeFrom="page">
                  <wp:posOffset>455930</wp:posOffset>
                </wp:positionH>
                <wp:positionV relativeFrom="paragraph">
                  <wp:posOffset>1567180</wp:posOffset>
                </wp:positionV>
                <wp:extent cx="6650990" cy="1213484"/>
                <wp:effectExtent l="0" t="0" r="0" b="0"/>
                <wp:wrapTopAndBottom/>
                <wp:docPr id="159" name="组合 159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60" name="组合 160"/>
                      <wpg:cNvGrpSpPr/>
                      <wpg:grpSpPr>
                        <a:xfrm rot="0">
                          <a:off x="0" y="0"/>
                          <a:ext cx="6650990" cy="1213484"/>
                          <a:chOff x="0" y="0"/>
                          <a:chExt cx="6650990" cy="121348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61" name="矩形 161"/>
                        <wps:cNvSpPr/>
                        <wps:spPr>
                          <a:xfrm rot="0">
                            <a:off x="0" y="0"/>
                            <a:ext cx="6650990" cy="1213484"/>
                          </a:xfrm>
                          <a:prstGeom prst="rect"/>
                          <a:solidFill>
                            <a:srgbClr val="FFFBF5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62" name="矩形 162"/>
                        <wps:cNvSpPr/>
                        <wps:spPr>
                          <a:xfrm rot="0">
                            <a:off x="0" y="0"/>
                            <a:ext cx="6650990" cy="1213484"/>
                          </a:xfrm>
                          <a:prstGeom prst="rect"/>
                          <a:noFill/>
                          <a:ln w="19693" cmpd="sng" cap="flat">
                            <a:solidFill>
                              <a:srgbClr val="D9D3C8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63" name="文本框 163"/>
                        <wps:cNvSpPr/>
                        <wps:spPr>
                          <a:xfrm rot="0">
                            <a:off x="668654" y="17144"/>
                            <a:ext cx="5960745" cy="1179195"/>
                          </a:xfrm>
                          <a:prstGeom prst="rect"/>
                          <a:solidFill>
                            <a:srgbClr val="FFFBF5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64">
                          <w:txbxContent>
                            <w:p>
                              <w:pPr>
                                <w:spacing w:before="256"/>
                                <w:ind w:left="241"/>
                                <w:rPr>
                                  <w:rFonts w:ascii="Arial" w:hAnsi="Arial"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w w:val="110"/>
                                  <w:sz w:val="32"/>
                                </w:rPr>
                                <w:t>Authentication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-22"/>
                                  <w:w w:val="1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-2"/>
                                  <w:w w:val="110"/>
                                  <w:sz w:val="32"/>
                                </w:rPr>
                                <w:t>Router</w:t>
                              </w:r>
                            </w:p>
                            <w:p>
                              <w:pPr>
                                <w:spacing w:before="235"/>
                                <w:ind w:left="241"/>
                                <w:rPr>
                                  <w:i/>
                                  <w:color w:val="000000"/>
                                  <w:sz w:val="25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Manages</w:t>
                              </w:r>
                              <w:r>
                                <w:rPr>
                                  <w:i/>
                                  <w:color w:val="2B4150"/>
                                  <w:spacing w:val="22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user</w:t>
                              </w:r>
                              <w:r>
                                <w:rPr>
                                  <w:i/>
                                  <w:color w:val="2B4150"/>
                                  <w:spacing w:val="15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registration</w:t>
                              </w:r>
                              <w:r>
                                <w:rPr>
                                  <w:i/>
                                  <w:color w:val="2B4150"/>
                                  <w:spacing w:val="11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with</w:t>
                              </w:r>
                              <w:r>
                                <w:rPr>
                                  <w:i/>
                                  <w:color w:val="2B4150"/>
                                  <w:spacing w:val="16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bcrypt</w:t>
                              </w:r>
                              <w:r>
                                <w:rPr>
                                  <w:i/>
                                  <w:color w:val="2B4150"/>
                                  <w:spacing w:val="15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password</w:t>
                              </w:r>
                              <w:r>
                                <w:rPr>
                                  <w:i/>
                                  <w:color w:val="2B4150"/>
                                  <w:spacing w:val="18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hashing</w:t>
                              </w:r>
                              <w:r>
                                <w:rPr>
                                  <w:i/>
                                  <w:color w:val="2B4150"/>
                                  <w:spacing w:val="16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2B4150"/>
                                  <w:spacing w:val="22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login</w:t>
                              </w:r>
                              <w:r>
                                <w:rPr>
                                  <w:i/>
                                  <w:color w:val="2B4150"/>
                                  <w:spacing w:val="18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endpoint</w:t>
                              </w:r>
                              <w:r>
                                <w:rPr>
                                  <w:i/>
                                  <w:color w:val="2B4150"/>
                                  <w:spacing w:val="18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spacing w:val="-4"/>
                                  <w:w w:val="110"/>
                                  <w:sz w:val="25"/>
                                </w:rPr>
                                <w:t>that</w:t>
                              </w:r>
                            </w:p>
                            <w:p>
                              <w:pPr>
                                <w:spacing w:before="118"/>
                                <w:ind w:left="241"/>
                                <w:rPr>
                                  <w:i/>
                                  <w:color w:val="000000"/>
                                  <w:sz w:val="25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issues</w:t>
                              </w:r>
                              <w:r>
                                <w:rPr>
                                  <w:i/>
                                  <w:color w:val="2B4150"/>
                                  <w:spacing w:val="-16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signed</w:t>
                              </w:r>
                              <w:r>
                                <w:rPr>
                                  <w:i/>
                                  <w:color w:val="2B4150"/>
                                  <w:spacing w:val="-13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JWT</w:t>
                              </w:r>
                              <w:r>
                                <w:rPr>
                                  <w:i/>
                                  <w:color w:val="2B4150"/>
                                  <w:spacing w:val="-10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tokens</w:t>
                              </w:r>
                              <w:r>
                                <w:rPr>
                                  <w:i/>
                                  <w:color w:val="2B4150"/>
                                  <w:spacing w:val="-15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with</w:t>
                              </w:r>
                              <w:r>
                                <w:rPr>
                                  <w:i/>
                                  <w:color w:val="2B4150"/>
                                  <w:spacing w:val="-14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0"/>
                                  <w:sz w:val="25"/>
                                </w:rPr>
                                <w:t>expiration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" name="文本框 165"/>
                        <wps:cNvSpPr/>
                        <wps:spPr>
                          <a:xfrm rot="0">
                            <a:off x="22225" y="17144"/>
                            <a:ext cx="646429" cy="1179195"/>
                          </a:xfrm>
                          <a:prstGeom prst="rect"/>
                          <a:solidFill>
                            <a:srgbClr val="F3EDE2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66">
                          <w:txbxContent>
                            <w:p>
                              <w:pPr>
                                <w:spacing w:before="1"/>
                                <w:rPr>
                                  <w:i/>
                                  <w:color w:val="000000"/>
                                  <w:sz w:val="53"/>
                                </w:rPr>
                              </w:pPr>
                            </w:p>
                            <w:p>
                              <w:pPr>
                                <w:ind w:left="314"/>
                                <w:rPr>
                                  <w:rFonts w:ascii="Arial" w:hAnsi="Arial"/>
                                  <w:color w:val="000000"/>
                                  <w:sz w:val="3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w w:val="96"/>
                                  <w:sz w:val="38"/>
                                </w:rPr>
                                <w:t>2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167" o:spid="_x0000_s167" coordorigin="718,5639" coordsize="10474,1910" style="position:absolute;&#10;margin-left:35.9pt;&#10;margin-top:123.4pt;&#10;width:523.7pt;&#10;height:95.549995pt;&#10;z-index:86;&#10;mso-position-horizontal:absolute;&#10;mso-position-horizontal-relative:page;&#10;mso-position-vertical:absolute;&#10;mso-wrap-distance-left:0.0pt;&#10;mso-wrap-distance-right:0.0pt;">
                <v:rect type="#_x0000_t1" id="矩形 168" o:spid="_x0000_s168" style="position:absolute;&#10;left:718;&#10;top:5639;&#10;width:10474;&#10;height:1911;" fillcolor="#FFFBF5" stroked="f" strokeweight="1.0pt">
                  <v:stroke color="#000000"/>
                </v:rect>
                <v:rect type="#_x0000_t1" id="矩形 169" o:spid="_x0000_s169" style="position:absolute;&#10;left:718;&#10;top:5639;&#10;width:10474;&#10;height:1911;" filled="f" stroked="t" strokeweight="1.5506362pt">
                  <v:stroke color="#D9D3C8"/>
                </v:rect>
                <v:shape type="#_x0000_t202" id="文本框 170" o:spid="_x0000_s170" style="position:absolute;&#10;left:1771;&#10;top:5666;&#10;width:9387;&#10;height:1856;&#10;mso-wrap-style:square;" fillcolor="#FFFBF5" stroked="f" strokeweight="1.0pt">
                  <v:textbox id="874" inset="0mm,0mm,0mm,0mm" o:insetmode="custom" style="layout-flow:horizontal;&#10;v-text-anchor:top;">
                    <w:txbxContent>
                      <w:p>
                        <w:pPr>
                          <w:spacing w:before="256"/>
                          <w:ind w:left="241"/>
                          <w:rPr>
                            <w:rFonts w:ascii="Arial" w:hAnsi="Arial"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w w:val="110"/>
                            <w:sz w:val="32"/>
                          </w:rPr>
                          <w:t>Authentication</w:t>
                        </w:r>
                        <w:r>
                          <w:rPr>
                            <w:rFonts w:ascii="Arial" w:hAnsi="Arial"/>
                            <w:color w:val="2B4150"/>
                            <w:spacing w:val="-22"/>
                            <w:w w:val="11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B4150"/>
                            <w:spacing w:val="-2"/>
                            <w:w w:val="110"/>
                            <w:sz w:val="32"/>
                          </w:rPr>
                          <w:t>Router</w:t>
                        </w:r>
                      </w:p>
                      <w:p>
                        <w:pPr>
                          <w:spacing w:before="235"/>
                          <w:ind w:left="241"/>
                          <w:rPr>
                            <w:i/>
                            <w:color w:val="000000"/>
                            <w:sz w:val="25"/>
                          </w:rPr>
                        </w:pP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Manages</w:t>
                        </w:r>
                        <w:r>
                          <w:rPr>
                            <w:i/>
                            <w:color w:val="2B4150"/>
                            <w:spacing w:val="22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user</w:t>
                        </w:r>
                        <w:r>
                          <w:rPr>
                            <w:i/>
                            <w:color w:val="2B4150"/>
                            <w:spacing w:val="15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registration</w:t>
                        </w:r>
                        <w:r>
                          <w:rPr>
                            <w:i/>
                            <w:color w:val="2B4150"/>
                            <w:spacing w:val="11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with</w:t>
                        </w:r>
                        <w:r>
                          <w:rPr>
                            <w:i/>
                            <w:color w:val="2B4150"/>
                            <w:spacing w:val="16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bcrypt</w:t>
                        </w:r>
                        <w:r>
                          <w:rPr>
                            <w:i/>
                            <w:color w:val="2B4150"/>
                            <w:spacing w:val="15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password</w:t>
                        </w:r>
                        <w:r>
                          <w:rPr>
                            <w:i/>
                            <w:color w:val="2B4150"/>
                            <w:spacing w:val="18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hashing</w:t>
                        </w:r>
                        <w:r>
                          <w:rPr>
                            <w:i/>
                            <w:color w:val="2B4150"/>
                            <w:spacing w:val="16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and</w:t>
                        </w:r>
                        <w:r>
                          <w:rPr>
                            <w:i/>
                            <w:color w:val="2B4150"/>
                            <w:spacing w:val="22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login</w:t>
                        </w:r>
                        <w:r>
                          <w:rPr>
                            <w:i/>
                            <w:color w:val="2B4150"/>
                            <w:spacing w:val="18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endpoint</w:t>
                        </w:r>
                        <w:r>
                          <w:rPr>
                            <w:i/>
                            <w:color w:val="2B4150"/>
                            <w:spacing w:val="18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spacing w:val="-4"/>
                            <w:w w:val="110"/>
                            <w:sz w:val="25"/>
                          </w:rPr>
                          <w:t>that</w:t>
                        </w:r>
                      </w:p>
                      <w:p>
                        <w:pPr>
                          <w:spacing w:before="118"/>
                          <w:ind w:left="241"/>
                          <w:rPr>
                            <w:i/>
                            <w:color w:val="000000"/>
                            <w:sz w:val="25"/>
                          </w:rPr>
                        </w:pP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issues</w:t>
                        </w:r>
                        <w:r>
                          <w:rPr>
                            <w:i/>
                            <w:color w:val="2B4150"/>
                            <w:spacing w:val="-16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signed</w:t>
                        </w:r>
                        <w:r>
                          <w:rPr>
                            <w:i/>
                            <w:color w:val="2B4150"/>
                            <w:spacing w:val="-13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JWT</w:t>
                        </w:r>
                        <w:r>
                          <w:rPr>
                            <w:i/>
                            <w:color w:val="2B4150"/>
                            <w:spacing w:val="-10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tokens</w:t>
                        </w:r>
                        <w:r>
                          <w:rPr>
                            <w:i/>
                            <w:color w:val="2B4150"/>
                            <w:spacing w:val="-15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with</w:t>
                        </w:r>
                        <w:r>
                          <w:rPr>
                            <w:i/>
                            <w:color w:val="2B4150"/>
                            <w:spacing w:val="-14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spacing w:val="-2"/>
                            <w:w w:val="110"/>
                            <w:sz w:val="25"/>
                          </w:rPr>
                          <w:t>expiration</w:t>
                        </w:r>
                      </w:p>
                    </w:txbxContent>
                  </v:textbox>
                  <v:stroke color="#000000"/>
                </v:shape>
                <v:shape type="#_x0000_t202" id="文本框 171" o:spid="_x0000_s171" style="position:absolute;&#10;left:753;&#10;top:5666;&#10;width:1017;&#10;height:1856;&#10;mso-wrap-style:square;" fillcolor="#F3EDE2" stroked="f" strokeweight="1.0pt">
                  <v:textbox id="875" inset="0mm,0mm,0mm,0mm" o:insetmode="custom" style="layout-flow:horizontal;&#10;v-text-anchor:top;">
                    <w:txbxContent>
                      <w:p>
                        <w:pPr>
                          <w:spacing w:before="1"/>
                          <w:rPr>
                            <w:i/>
                            <w:color w:val="000000"/>
                            <w:sz w:val="53"/>
                          </w:rPr>
                        </w:pPr>
                      </w:p>
                      <w:p>
                        <w:pPr>
                          <w:ind w:left="314"/>
                          <w:rPr>
                            <w:rFonts w:ascii="Arial" w:hAnsi="Arial"/>
                            <w:color w:val="000000"/>
                            <w:sz w:val="38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w w:val="96"/>
                            <w:sz w:val="38"/>
                          </w:rPr>
                          <w:t>2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87" behindDoc="1" locked="0" layoutInCell="1" hidden="0" allowOverlap="1">
                <wp:simplePos x="0" y="0"/>
                <wp:positionH relativeFrom="page">
                  <wp:posOffset>455930</wp:posOffset>
                </wp:positionH>
                <wp:positionV relativeFrom="paragraph">
                  <wp:posOffset>2933065</wp:posOffset>
                </wp:positionV>
                <wp:extent cx="6650990" cy="1214755"/>
                <wp:effectExtent l="0" t="0" r="0" b="0"/>
                <wp:wrapTopAndBottom/>
                <wp:docPr id="172" name="组合 17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73" name="组合 173"/>
                      <wpg:cNvGrpSpPr/>
                      <wpg:grpSpPr>
                        <a:xfrm rot="0">
                          <a:off x="0" y="0"/>
                          <a:ext cx="6650990" cy="1214755"/>
                          <a:chOff x="0" y="0"/>
                          <a:chExt cx="6650990" cy="121475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74" name="矩形 174"/>
                        <wps:cNvSpPr/>
                        <wps:spPr>
                          <a:xfrm rot="0">
                            <a:off x="0" y="0"/>
                            <a:ext cx="6650990" cy="1214755"/>
                          </a:xfrm>
                          <a:prstGeom prst="rect"/>
                          <a:solidFill>
                            <a:srgbClr val="FFFBF5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75" name="矩形 175"/>
                        <wps:cNvSpPr/>
                        <wps:spPr>
                          <a:xfrm rot="0">
                            <a:off x="0" y="0"/>
                            <a:ext cx="6650990" cy="1214755"/>
                          </a:xfrm>
                          <a:prstGeom prst="rect"/>
                          <a:noFill/>
                          <a:ln w="19693" cmpd="sng" cap="flat">
                            <a:solidFill>
                              <a:srgbClr val="D9D3C8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76" name="文本框 176"/>
                        <wps:cNvSpPr/>
                        <wps:spPr>
                          <a:xfrm rot="0">
                            <a:off x="668654" y="17145"/>
                            <a:ext cx="5960745" cy="1180464"/>
                          </a:xfrm>
                          <a:prstGeom prst="rect"/>
                          <a:solidFill>
                            <a:srgbClr val="FFFBF5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77">
                          <w:txbxContent>
                            <w:p>
                              <w:pPr>
                                <w:spacing w:before="257"/>
                                <w:ind w:left="241"/>
                                <w:rPr>
                                  <w:rFonts w:ascii="Arial" w:hAnsi="Arial"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w w:val="104"/>
                                  <w:sz w:val="32"/>
                                </w:rPr>
                                <w:t>Goals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25"/>
                                  <w:w w:val="10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-2"/>
                                  <w:w w:val="104"/>
                                  <w:sz w:val="32"/>
                                </w:rPr>
                                <w:t>Router</w:t>
                              </w:r>
                            </w:p>
                            <w:p>
                              <w:pPr>
                                <w:spacing w:before="236" w:line="338" w:lineRule="auto"/>
                                <w:ind w:left="241"/>
                                <w:rPr>
                                  <w:i/>
                                  <w:color w:val="000000"/>
                                  <w:sz w:val="25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 xml:space="preserve">CRUD operations for goal management including create, read, update, and delete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5"/>
                                </w:rPr>
                                <w:t>endpoints restricted to authenticated users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" name="文本框 178"/>
                        <wps:cNvSpPr/>
                        <wps:spPr>
                          <a:xfrm rot="0">
                            <a:off x="22225" y="17145"/>
                            <a:ext cx="646429" cy="1180464"/>
                          </a:xfrm>
                          <a:prstGeom prst="rect"/>
                          <a:solidFill>
                            <a:srgbClr val="F3EDE2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79">
                          <w:txbxContent>
                            <w:p>
                              <w:pPr>
                                <w:spacing w:before="3"/>
                                <w:rPr>
                                  <w:i/>
                                  <w:color w:val="000000"/>
                                  <w:sz w:val="53"/>
                                </w:rPr>
                              </w:pPr>
                            </w:p>
                            <w:p>
                              <w:pPr>
                                <w:ind w:left="314"/>
                                <w:rPr>
                                  <w:rFonts w:ascii="Arial" w:hAnsi="Arial"/>
                                  <w:color w:val="000000"/>
                                  <w:sz w:val="3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w w:val="95"/>
                                  <w:sz w:val="38"/>
                                </w:rPr>
                                <w:t>3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180" o:spid="_x0000_s180" coordorigin="718,7790" coordsize="10474,1913" style="position:absolute;&#10;margin-left:35.9pt;&#10;margin-top:230.95pt;&#10;width:523.7pt;&#10;height:95.65pt;&#10;z-index:87;&#10;mso-position-horizontal:absolute;&#10;mso-position-horizontal-relative:page;&#10;mso-position-vertical:absolute;&#10;mso-wrap-distance-left:0.0pt;&#10;mso-wrap-distance-right:0.0pt;">
                <v:rect type="#_x0000_t1" id="矩形 181" o:spid="_x0000_s181" style="position:absolute;&#10;left:718;&#10;top:7790;&#10;width:10474;&#10;height:1913;" fillcolor="#FFFBF5" stroked="f" strokeweight="1.0pt">
                  <v:stroke color="#000000"/>
                </v:rect>
                <v:rect type="#_x0000_t1" id="矩形 182" o:spid="_x0000_s182" style="position:absolute;&#10;left:718;&#10;top:7790;&#10;width:10474;&#10;height:1913;" filled="f" stroked="t" strokeweight="1.5506362pt">
                  <v:stroke color="#D9D3C8"/>
                </v:rect>
                <v:shape type="#_x0000_t202" id="文本框 183" o:spid="_x0000_s183" style="position:absolute;&#10;left:1771;&#10;top:7817;&#10;width:9387;&#10;height:1859;&#10;mso-wrap-style:square;" fillcolor="#FFFBF5" stroked="f" strokeweight="1.0pt">
                  <v:textbox id="876" inset="0mm,0mm,0mm,0mm" o:insetmode="custom" style="layout-flow:horizontal;&#10;v-text-anchor:top;">
                    <w:txbxContent>
                      <w:p>
                        <w:pPr>
                          <w:spacing w:before="257"/>
                          <w:ind w:left="241"/>
                          <w:rPr>
                            <w:rFonts w:ascii="Arial" w:hAnsi="Arial"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w w:val="104"/>
                            <w:sz w:val="32"/>
                          </w:rPr>
                          <w:t>Goals</w:t>
                        </w:r>
                        <w:r>
                          <w:rPr>
                            <w:rFonts w:ascii="Arial" w:hAnsi="Arial"/>
                            <w:color w:val="2B4150"/>
                            <w:spacing w:val="25"/>
                            <w:w w:val="10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B4150"/>
                            <w:spacing w:val="-2"/>
                            <w:w w:val="104"/>
                            <w:sz w:val="32"/>
                          </w:rPr>
                          <w:t>Router</w:t>
                        </w:r>
                      </w:p>
                      <w:p>
                        <w:pPr>
                          <w:spacing w:before="236" w:line="338" w:lineRule="auto"/>
                          <w:ind w:left="241"/>
                          <w:rPr>
                            <w:i/>
                            <w:color w:val="000000"/>
                            <w:sz w:val="25"/>
                          </w:rPr>
                        </w:pP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 xml:space="preserve">CRUD operations for goal management including create, read, update, and delete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5"/>
                          </w:rPr>
                          <w:t>endpoints restricted to authenticated users</w:t>
                        </w:r>
                      </w:p>
                    </w:txbxContent>
                  </v:textbox>
                  <v:stroke color="#000000"/>
                </v:shape>
                <v:shape type="#_x0000_t202" id="文本框 184" o:spid="_x0000_s184" style="position:absolute;&#10;left:753;&#10;top:7817;&#10;width:1017;&#10;height:1859;&#10;mso-wrap-style:square;" fillcolor="#F3EDE2" stroked="f" strokeweight="1.0pt">
                  <v:textbox id="877" inset="0mm,0mm,0mm,0mm" o:insetmode="custom" style="layout-flow:horizontal;&#10;v-text-anchor:top;">
                    <w:txbxContent>
                      <w:p>
                        <w:pPr>
                          <w:spacing w:before="3"/>
                          <w:rPr>
                            <w:i/>
                            <w:color w:val="000000"/>
                            <w:sz w:val="53"/>
                          </w:rPr>
                        </w:pPr>
                      </w:p>
                      <w:p>
                        <w:pPr>
                          <w:ind w:left="314"/>
                          <w:rPr>
                            <w:rFonts w:ascii="Arial" w:hAnsi="Arial"/>
                            <w:color w:val="000000"/>
                            <w:sz w:val="38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w w:val="95"/>
                            <w:sz w:val="38"/>
                          </w:rPr>
                          <w:t>3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88" behindDoc="1" locked="0" layoutInCell="1" hidden="0" allowOverlap="1">
                <wp:simplePos x="0" y="0"/>
                <wp:positionH relativeFrom="page">
                  <wp:posOffset>455930</wp:posOffset>
                </wp:positionH>
                <wp:positionV relativeFrom="paragraph">
                  <wp:posOffset>4299585</wp:posOffset>
                </wp:positionV>
                <wp:extent cx="6650990" cy="1213485"/>
                <wp:effectExtent l="0" t="0" r="0" b="0"/>
                <wp:wrapTopAndBottom/>
                <wp:docPr id="185" name="组合 18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86" name="组合 186"/>
                      <wpg:cNvGrpSpPr/>
                      <wpg:grpSpPr>
                        <a:xfrm rot="0">
                          <a:off x="0" y="0"/>
                          <a:ext cx="6650990" cy="1213485"/>
                          <a:chOff x="0" y="0"/>
                          <a:chExt cx="6650990" cy="121348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87" name="矩形 187"/>
                        <wps:cNvSpPr/>
                        <wps:spPr>
                          <a:xfrm rot="0">
                            <a:off x="0" y="0"/>
                            <a:ext cx="6650990" cy="1213485"/>
                          </a:xfrm>
                          <a:prstGeom prst="rect"/>
                          <a:solidFill>
                            <a:srgbClr val="FFFBF5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88" name="矩形 188"/>
                        <wps:cNvSpPr/>
                        <wps:spPr>
                          <a:xfrm rot="0">
                            <a:off x="0" y="0"/>
                            <a:ext cx="6650990" cy="1213485"/>
                          </a:xfrm>
                          <a:prstGeom prst="rect"/>
                          <a:noFill/>
                          <a:ln w="19693" cmpd="sng" cap="flat">
                            <a:solidFill>
                              <a:srgbClr val="D9D3C8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89" name="文本框 189"/>
                        <wps:cNvSpPr/>
                        <wps:spPr>
                          <a:xfrm rot="0">
                            <a:off x="668654" y="17144"/>
                            <a:ext cx="5960745" cy="1179195"/>
                          </a:xfrm>
                          <a:prstGeom prst="rect"/>
                          <a:solidFill>
                            <a:srgbClr val="FFFBF5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90">
                          <w:txbxContent>
                            <w:p>
                              <w:pPr>
                                <w:spacing w:before="257"/>
                                <w:ind w:left="241"/>
                                <w:rPr>
                                  <w:rFonts w:ascii="Arial" w:hAnsi="Arial"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w w:val="110"/>
                                  <w:sz w:val="32"/>
                                </w:rPr>
                                <w:t>Authentication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-22"/>
                                  <w:w w:val="1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-2"/>
                                  <w:w w:val="110"/>
                                  <w:sz w:val="32"/>
                                </w:rPr>
                                <w:t>Middleware</w:t>
                              </w:r>
                            </w:p>
                            <w:p>
                              <w:pPr>
                                <w:spacing w:before="235" w:line="338" w:lineRule="auto"/>
                                <w:ind w:left="241" w:right="511"/>
                                <w:rPr>
                                  <w:i/>
                                  <w:color w:val="000000"/>
                                  <w:sz w:val="25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 xml:space="preserve">Validates Bearer tokens in authorization header, attaches authenticated user context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5"/>
                                </w:rPr>
                                <w:t>to request object for downstream handlers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1" name="文本框 191"/>
                        <wps:cNvSpPr/>
                        <wps:spPr>
                          <a:xfrm rot="0">
                            <a:off x="22225" y="17144"/>
                            <a:ext cx="646429" cy="1179195"/>
                          </a:xfrm>
                          <a:prstGeom prst="rect"/>
                          <a:solidFill>
                            <a:srgbClr val="F3EDE2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92">
                          <w:txbxContent>
                            <w:p>
                              <w:pPr>
                                <w:spacing w:before="2"/>
                                <w:rPr>
                                  <w:i/>
                                  <w:color w:val="000000"/>
                                  <w:sz w:val="53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14"/>
                                <w:rPr>
                                  <w:rFonts w:ascii="Arial" w:hAnsi="Arial"/>
                                  <w:color w:val="000000"/>
                                  <w:sz w:val="3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w w:val="115"/>
                                  <w:sz w:val="38"/>
                                </w:rPr>
                                <w:t>4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193" o:spid="_x0000_s193" coordorigin="718,9942" coordsize="10474,1911" style="position:absolute;&#10;margin-left:35.9pt;&#10;margin-top:338.55002pt;&#10;width:523.7pt;&#10;height:95.55pt;&#10;z-index:88;&#10;mso-position-horizontal:absolute;&#10;mso-position-horizontal-relative:page;&#10;mso-position-vertical:absolute;&#10;mso-wrap-distance-left:0.0pt;&#10;mso-wrap-distance-right:0.0pt;">
                <v:rect type="#_x0000_t1" id="矩形 194" o:spid="_x0000_s194" style="position:absolute;&#10;left:718;&#10;top:9942;&#10;width:10474;&#10;height:1910;" fillcolor="#FFFBF5" stroked="f" strokeweight="1.0pt">
                  <v:stroke color="#000000"/>
                </v:rect>
                <v:rect type="#_x0000_t1" id="矩形 195" o:spid="_x0000_s195" style="position:absolute;&#10;left:718;&#10;top:9942;&#10;width:10474;&#10;height:1910;" filled="f" stroked="t" strokeweight="1.5506362pt">
                  <v:stroke color="#D9D3C8"/>
                </v:rect>
                <v:shape type="#_x0000_t202" id="文本框 196" o:spid="_x0000_s196" style="position:absolute;&#10;left:1771;&#10;top:9969;&#10;width:9387;&#10;height:1856;&#10;mso-wrap-style:square;" fillcolor="#FFFBF5" stroked="f" strokeweight="1.0pt">
                  <v:textbox id="878" inset="0mm,0mm,0mm,0mm" o:insetmode="custom" style="layout-flow:horizontal;&#10;v-text-anchor:top;">
                    <w:txbxContent>
                      <w:p>
                        <w:pPr>
                          <w:spacing w:before="257"/>
                          <w:ind w:left="241"/>
                          <w:rPr>
                            <w:rFonts w:ascii="Arial" w:hAnsi="Arial"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w w:val="110"/>
                            <w:sz w:val="32"/>
                          </w:rPr>
                          <w:t>Authentication</w:t>
                        </w:r>
                        <w:r>
                          <w:rPr>
                            <w:rFonts w:ascii="Arial" w:hAnsi="Arial"/>
                            <w:color w:val="2B4150"/>
                            <w:spacing w:val="-22"/>
                            <w:w w:val="11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B4150"/>
                            <w:spacing w:val="-2"/>
                            <w:w w:val="110"/>
                            <w:sz w:val="32"/>
                          </w:rPr>
                          <w:t>Middleware</w:t>
                        </w:r>
                      </w:p>
                      <w:p>
                        <w:pPr>
                          <w:spacing w:before="235" w:line="338" w:lineRule="auto"/>
                          <w:ind w:left="241" w:right="511"/>
                          <w:rPr>
                            <w:i/>
                            <w:color w:val="000000"/>
                            <w:sz w:val="25"/>
                          </w:rPr>
                        </w:pP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 xml:space="preserve">Validates Bearer tokens in authorization header, attaches authenticated user context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5"/>
                          </w:rPr>
                          <w:t>to request object for downstream handlers</w:t>
                        </w:r>
                      </w:p>
                    </w:txbxContent>
                  </v:textbox>
                  <v:stroke color="#000000"/>
                </v:shape>
                <v:shape type="#_x0000_t202" id="文本框 197" o:spid="_x0000_s197" style="position:absolute;&#10;left:753;&#10;top:9969;&#10;width:1017;&#10;height:1856;&#10;mso-wrap-style:square;" fillcolor="#F3EDE2" stroked="f" strokeweight="1.0pt">
                  <v:textbox id="879" inset="0mm,0mm,0mm,0mm" o:insetmode="custom" style="layout-flow:horizontal;&#10;v-text-anchor:top;">
                    <w:txbxContent>
                      <w:p>
                        <w:pPr>
                          <w:spacing w:before="2"/>
                          <w:rPr>
                            <w:i/>
                            <w:color w:val="000000"/>
                            <w:sz w:val="53"/>
                          </w:rPr>
                        </w:pPr>
                      </w:p>
                      <w:p>
                        <w:pPr>
                          <w:spacing w:before="1"/>
                          <w:ind w:left="314"/>
                          <w:rPr>
                            <w:rFonts w:ascii="Arial" w:hAnsi="Arial"/>
                            <w:color w:val="000000"/>
                            <w:sz w:val="38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w w:val="115"/>
                            <w:sz w:val="38"/>
                          </w:rPr>
                          <w:t>4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89" behindDoc="1" locked="0" layoutInCell="1" hidden="0" allowOverlap="1">
                <wp:simplePos x="0" y="0"/>
                <wp:positionH relativeFrom="page">
                  <wp:posOffset>455930</wp:posOffset>
                </wp:positionH>
                <wp:positionV relativeFrom="paragraph">
                  <wp:posOffset>5665470</wp:posOffset>
                </wp:positionV>
                <wp:extent cx="6650990" cy="1214755"/>
                <wp:effectExtent l="0" t="0" r="0" b="0"/>
                <wp:wrapTopAndBottom/>
                <wp:docPr id="198" name="组合 198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99" name="组合 199"/>
                      <wpg:cNvGrpSpPr/>
                      <wpg:grpSpPr>
                        <a:xfrm rot="0">
                          <a:off x="0" y="0"/>
                          <a:ext cx="6650990" cy="1214755"/>
                          <a:chOff x="0" y="0"/>
                          <a:chExt cx="6650990" cy="121475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00" name="矩形 200"/>
                        <wps:cNvSpPr/>
                        <wps:spPr>
                          <a:xfrm rot="0">
                            <a:off x="0" y="0"/>
                            <a:ext cx="6650990" cy="1214755"/>
                          </a:xfrm>
                          <a:prstGeom prst="rect"/>
                          <a:solidFill>
                            <a:srgbClr val="FFFBF5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01" name="矩形 201"/>
                        <wps:cNvSpPr/>
                        <wps:spPr>
                          <a:xfrm rot="0">
                            <a:off x="0" y="0"/>
                            <a:ext cx="6650990" cy="1214755"/>
                          </a:xfrm>
                          <a:prstGeom prst="rect"/>
                          <a:noFill/>
                          <a:ln w="19693" cmpd="sng" cap="flat">
                            <a:solidFill>
                              <a:srgbClr val="D9D3C8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02" name="文本框 202"/>
                        <wps:cNvSpPr/>
                        <wps:spPr>
                          <a:xfrm rot="0">
                            <a:off x="668654" y="17144"/>
                            <a:ext cx="5960745" cy="1180465"/>
                          </a:xfrm>
                          <a:prstGeom prst="rect"/>
                          <a:solidFill>
                            <a:srgbClr val="FFFBF5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203">
                          <w:txbxContent>
                            <w:p>
                              <w:pPr>
                                <w:spacing w:before="259"/>
                                <w:ind w:left="241"/>
                                <w:rPr>
                                  <w:rFonts w:ascii="Arial" w:hAnsi="Arial"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spacing w:val="-2"/>
                                  <w:w w:val="95"/>
                                  <w:sz w:val="32"/>
                                </w:rPr>
                                <w:t>Error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-10"/>
                                  <w:w w:val="9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-2"/>
                                  <w:w w:val="104"/>
                                  <w:sz w:val="32"/>
                                </w:rPr>
                                <w:t>Middleware</w:t>
                              </w:r>
                            </w:p>
                            <w:p>
                              <w:pPr>
                                <w:spacing w:before="235"/>
                                <w:ind w:left="241"/>
                                <w:rPr>
                                  <w:i/>
                                  <w:color w:val="000000"/>
                                  <w:sz w:val="25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Centralized</w:t>
                              </w:r>
                              <w:r>
                                <w:rPr>
                                  <w:i/>
                                  <w:color w:val="2B4150"/>
                                  <w:spacing w:val="22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error</w:t>
                              </w:r>
                              <w:r>
                                <w:rPr>
                                  <w:i/>
                                  <w:color w:val="2B4150"/>
                                  <w:spacing w:val="21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response</w:t>
                              </w:r>
                              <w:r>
                                <w:rPr>
                                  <w:i/>
                                  <w:color w:val="2B4150"/>
                                  <w:spacing w:val="21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formatting,</w:t>
                              </w:r>
                              <w:r>
                                <w:rPr>
                                  <w:i/>
                                  <w:color w:val="2B4150"/>
                                  <w:spacing w:val="20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structured</w:t>
                              </w:r>
                              <w:r>
                                <w:rPr>
                                  <w:i/>
                                  <w:color w:val="2B4150"/>
                                  <w:spacing w:val="17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logging,</w:t>
                              </w:r>
                              <w:r>
                                <w:rPr>
                                  <w:i/>
                                  <w:color w:val="2B4150"/>
                                  <w:spacing w:val="27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2B4150"/>
                                  <w:spacing w:val="29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standardized</w:t>
                              </w:r>
                              <w:r>
                                <w:rPr>
                                  <w:i/>
                                  <w:color w:val="2B4150"/>
                                  <w:spacing w:val="23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0"/>
                                  <w:sz w:val="25"/>
                                </w:rPr>
                                <w:t>error</w:t>
                              </w:r>
                            </w:p>
                            <w:p>
                              <w:pPr>
                                <w:spacing w:before="119"/>
                                <w:ind w:left="241"/>
                                <w:rPr>
                                  <w:i/>
                                  <w:color w:val="000000"/>
                                  <w:sz w:val="25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payload</w:t>
                              </w:r>
                              <w:r>
                                <w:rPr>
                                  <w:i/>
                                  <w:color w:val="2B4150"/>
                                  <w:spacing w:val="15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generation</w:t>
                              </w:r>
                              <w:r>
                                <w:rPr>
                                  <w:i/>
                                  <w:color w:val="2B4150"/>
                                  <w:spacing w:val="8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with</w:t>
                              </w:r>
                              <w:r>
                                <w:rPr>
                                  <w:i/>
                                  <w:color w:val="2B4150"/>
                                  <w:spacing w:val="9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>success</w:t>
                              </w:r>
                              <w:r>
                                <w:rPr>
                                  <w:i/>
                                  <w:color w:val="2B4150"/>
                                  <w:spacing w:val="11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0"/>
                                  <w:sz w:val="25"/>
                                </w:rPr>
                                <w:t>flags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" name="文本框 204"/>
                        <wps:cNvSpPr/>
                        <wps:spPr>
                          <a:xfrm rot="0">
                            <a:off x="22225" y="17144"/>
                            <a:ext cx="646429" cy="1180465"/>
                          </a:xfrm>
                          <a:prstGeom prst="rect"/>
                          <a:solidFill>
                            <a:srgbClr val="F3EDE2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205">
                          <w:txbxContent>
                            <w:p>
                              <w:pPr>
                                <w:spacing w:before="4"/>
                                <w:rPr>
                                  <w:i/>
                                  <w:color w:val="000000"/>
                                  <w:sz w:val="53"/>
                                </w:rPr>
                              </w:pPr>
                            </w:p>
                            <w:p>
                              <w:pPr>
                                <w:ind w:left="314"/>
                                <w:rPr>
                                  <w:rFonts w:ascii="Arial" w:hAnsi="Arial"/>
                                  <w:color w:val="000000"/>
                                  <w:sz w:val="3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w w:val="101"/>
                                  <w:sz w:val="38"/>
                                </w:rPr>
                                <w:t>5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206" o:spid="_x0000_s206" coordorigin="718,12093" coordsize="10474,1913" style="position:absolute;&#10;margin-left:35.9pt;&#10;margin-top:446.1pt;&#10;width:523.7pt;&#10;height:95.65pt;&#10;z-index:89;&#10;mso-position-horizontal:absolute;&#10;mso-position-horizontal-relative:page;&#10;mso-position-vertical:absolute;&#10;mso-wrap-distance-left:0.0pt;&#10;mso-wrap-distance-right:0.0pt;">
                <v:rect type="#_x0000_t1" id="矩形 207" o:spid="_x0000_s207" style="position:absolute;&#10;left:718;&#10;top:12093;&#10;width:10474;&#10;height:1913;" fillcolor="#FFFBF5" stroked="f" strokeweight="1.0pt">
                  <v:stroke color="#000000"/>
                </v:rect>
                <v:rect type="#_x0000_t1" id="矩形 208" o:spid="_x0000_s208" style="position:absolute;&#10;left:718;&#10;top:12093;&#10;width:10474;&#10;height:1913;" filled="f" stroked="t" strokeweight="1.5506362pt">
                  <v:stroke color="#D9D3C8"/>
                </v:rect>
                <v:shape type="#_x0000_t202" id="文本框 209" o:spid="_x0000_s209" style="position:absolute;&#10;left:1771;&#10;top:12120;&#10;width:9387;&#10;height:1859;&#10;mso-wrap-style:square;" fillcolor="#FFFBF5" stroked="f" strokeweight="1.0pt">
                  <v:textbox id="880" inset="0mm,0mm,0mm,0mm" o:insetmode="custom" style="layout-flow:horizontal;&#10;v-text-anchor:top;">
                    <w:txbxContent>
                      <w:p>
                        <w:pPr>
                          <w:spacing w:before="259"/>
                          <w:ind w:left="241"/>
                          <w:rPr>
                            <w:rFonts w:ascii="Arial" w:hAnsi="Arial"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spacing w:val="-2"/>
                            <w:w w:val="95"/>
                            <w:sz w:val="32"/>
                          </w:rPr>
                          <w:t>Error</w:t>
                        </w:r>
                        <w:r>
                          <w:rPr>
                            <w:rFonts w:ascii="Arial" w:hAnsi="Arial"/>
                            <w:color w:val="2B4150"/>
                            <w:spacing w:val="-10"/>
                            <w:w w:val="95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B4150"/>
                            <w:spacing w:val="-2"/>
                            <w:w w:val="104"/>
                            <w:sz w:val="32"/>
                          </w:rPr>
                          <w:t>Middleware</w:t>
                        </w:r>
                      </w:p>
                      <w:p>
                        <w:pPr>
                          <w:spacing w:before="235"/>
                          <w:ind w:left="241"/>
                          <w:rPr>
                            <w:i/>
                            <w:color w:val="000000"/>
                            <w:sz w:val="25"/>
                          </w:rPr>
                        </w:pP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Centralized</w:t>
                        </w:r>
                        <w:r>
                          <w:rPr>
                            <w:i/>
                            <w:color w:val="2B4150"/>
                            <w:spacing w:val="22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error</w:t>
                        </w:r>
                        <w:r>
                          <w:rPr>
                            <w:i/>
                            <w:color w:val="2B4150"/>
                            <w:spacing w:val="21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response</w:t>
                        </w:r>
                        <w:r>
                          <w:rPr>
                            <w:i/>
                            <w:color w:val="2B4150"/>
                            <w:spacing w:val="21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formatting,</w:t>
                        </w:r>
                        <w:r>
                          <w:rPr>
                            <w:i/>
                            <w:color w:val="2B4150"/>
                            <w:spacing w:val="20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structured</w:t>
                        </w:r>
                        <w:r>
                          <w:rPr>
                            <w:i/>
                            <w:color w:val="2B4150"/>
                            <w:spacing w:val="17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logging,</w:t>
                        </w:r>
                        <w:r>
                          <w:rPr>
                            <w:i/>
                            <w:color w:val="2B4150"/>
                            <w:spacing w:val="27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and</w:t>
                        </w:r>
                        <w:r>
                          <w:rPr>
                            <w:i/>
                            <w:color w:val="2B4150"/>
                            <w:spacing w:val="29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standardized</w:t>
                        </w:r>
                        <w:r>
                          <w:rPr>
                            <w:i/>
                            <w:color w:val="2B4150"/>
                            <w:spacing w:val="23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spacing w:val="-2"/>
                            <w:w w:val="110"/>
                            <w:sz w:val="25"/>
                          </w:rPr>
                          <w:t>error</w:t>
                        </w:r>
                      </w:p>
                      <w:p>
                        <w:pPr>
                          <w:spacing w:before="119"/>
                          <w:ind w:left="241"/>
                          <w:rPr>
                            <w:i/>
                            <w:color w:val="000000"/>
                            <w:sz w:val="25"/>
                          </w:rPr>
                        </w:pP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payload</w:t>
                        </w:r>
                        <w:r>
                          <w:rPr>
                            <w:i/>
                            <w:color w:val="2B4150"/>
                            <w:spacing w:val="15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generation</w:t>
                        </w:r>
                        <w:r>
                          <w:rPr>
                            <w:i/>
                            <w:color w:val="2B4150"/>
                            <w:spacing w:val="8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with</w:t>
                        </w:r>
                        <w:r>
                          <w:rPr>
                            <w:i/>
                            <w:color w:val="2B4150"/>
                            <w:spacing w:val="9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>success</w:t>
                        </w:r>
                        <w:r>
                          <w:rPr>
                            <w:i/>
                            <w:color w:val="2B4150"/>
                            <w:spacing w:val="11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spacing w:val="-2"/>
                            <w:w w:val="110"/>
                            <w:sz w:val="25"/>
                          </w:rPr>
                          <w:t>flags</w:t>
                        </w:r>
                      </w:p>
                    </w:txbxContent>
                  </v:textbox>
                  <v:stroke color="#000000"/>
                </v:shape>
                <v:shape type="#_x0000_t202" id="文本框 210" o:spid="_x0000_s210" style="position:absolute;&#10;left:753;&#10;top:12120;&#10;width:1017;&#10;height:1859;&#10;mso-wrap-style:square;" fillcolor="#F3EDE2" stroked="f" strokeweight="1.0pt">
                  <v:textbox id="881" inset="0mm,0mm,0mm,0mm" o:insetmode="custom" style="layout-flow:horizontal;&#10;v-text-anchor:top;">
                    <w:txbxContent>
                      <w:p>
                        <w:pPr>
                          <w:spacing w:before="4"/>
                          <w:rPr>
                            <w:i/>
                            <w:color w:val="000000"/>
                            <w:sz w:val="53"/>
                          </w:rPr>
                        </w:pPr>
                      </w:p>
                      <w:p>
                        <w:pPr>
                          <w:ind w:left="314"/>
                          <w:rPr>
                            <w:rFonts w:ascii="Arial" w:hAnsi="Arial"/>
                            <w:color w:val="000000"/>
                            <w:sz w:val="38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w w:val="101"/>
                            <w:sz w:val="38"/>
                          </w:rPr>
                          <w:t>5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90" behindDoc="1" locked="0" layoutInCell="1" hidden="0" allowOverlap="1">
                <wp:simplePos x="0" y="0"/>
                <wp:positionH relativeFrom="page">
                  <wp:posOffset>455930</wp:posOffset>
                </wp:positionH>
                <wp:positionV relativeFrom="paragraph">
                  <wp:posOffset>7031990</wp:posOffset>
                </wp:positionV>
                <wp:extent cx="6650990" cy="1214755"/>
                <wp:effectExtent l="0" t="0" r="0" b="0"/>
                <wp:wrapTopAndBottom/>
                <wp:docPr id="211" name="组合 211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12" name="组合 212"/>
                      <wpg:cNvGrpSpPr/>
                      <wpg:grpSpPr>
                        <a:xfrm rot="0">
                          <a:off x="0" y="0"/>
                          <a:ext cx="6650990" cy="1214755"/>
                          <a:chOff x="0" y="0"/>
                          <a:chExt cx="6650990" cy="121475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13" name="矩形 213"/>
                        <wps:cNvSpPr/>
                        <wps:spPr>
                          <a:xfrm rot="0">
                            <a:off x="0" y="0"/>
                            <a:ext cx="6650990" cy="1214755"/>
                          </a:xfrm>
                          <a:prstGeom prst="rect"/>
                          <a:solidFill>
                            <a:srgbClr val="FFFBF5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14" name="矩形 214"/>
                        <wps:cNvSpPr/>
                        <wps:spPr>
                          <a:xfrm rot="0">
                            <a:off x="0" y="0"/>
                            <a:ext cx="6650990" cy="1214755"/>
                          </a:xfrm>
                          <a:prstGeom prst="rect"/>
                          <a:noFill/>
                          <a:ln w="19693" cmpd="sng" cap="flat">
                            <a:solidFill>
                              <a:srgbClr val="D9D3C8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15" name="文本框 215"/>
                        <wps:cNvSpPr/>
                        <wps:spPr>
                          <a:xfrm rot="0">
                            <a:off x="668654" y="17144"/>
                            <a:ext cx="5960745" cy="1180465"/>
                          </a:xfrm>
                          <a:prstGeom prst="rect"/>
                          <a:solidFill>
                            <a:srgbClr val="FFFBF5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216">
                          <w:txbxContent>
                            <w:p>
                              <w:pPr>
                                <w:spacing w:before="258"/>
                                <w:ind w:left="241"/>
                                <w:rPr>
                                  <w:rFonts w:ascii="Arial" w:hAnsi="Arial"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w w:val="110"/>
                                  <w:sz w:val="32"/>
                                </w:rPr>
                                <w:t>Mongoose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48"/>
                                  <w:w w:val="1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-2"/>
                                  <w:w w:val="110"/>
                                  <w:sz w:val="32"/>
                                </w:rPr>
                                <w:t>Models</w:t>
                              </w:r>
                            </w:p>
                            <w:p>
                              <w:pPr>
                                <w:spacing w:before="235" w:line="338" w:lineRule="auto"/>
                                <w:ind w:left="241"/>
                                <w:rPr>
                                  <w:i/>
                                  <w:color w:val="000000"/>
                                  <w:sz w:val="25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w w:val="110"/>
                                  <w:sz w:val="25"/>
                                </w:rPr>
                                <w:t xml:space="preserve">Defines User and Goal schemas with validation rules, relationships, and database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5"/>
                                </w:rPr>
                                <w:t>persistence</w:t>
                              </w:r>
                              <w:r>
                                <w:rPr>
                                  <w:i/>
                                  <w:color w:val="2B4150"/>
                                  <w:spacing w:val="-12"/>
                                  <w:w w:val="1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5"/>
                                </w:rPr>
                                <w:t>methods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7" name="文本框 217"/>
                        <wps:cNvSpPr/>
                        <wps:spPr>
                          <a:xfrm rot="0">
                            <a:off x="22225" y="17144"/>
                            <a:ext cx="646429" cy="1180465"/>
                          </a:xfrm>
                          <a:prstGeom prst="rect"/>
                          <a:solidFill>
                            <a:srgbClr val="F3EDE2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218">
                          <w:txbxContent>
                            <w:p>
                              <w:pPr>
                                <w:spacing w:before="3"/>
                                <w:rPr>
                                  <w:i/>
                                  <w:color w:val="000000"/>
                                  <w:sz w:val="53"/>
                                </w:rPr>
                              </w:pPr>
                            </w:p>
                            <w:p>
                              <w:pPr>
                                <w:ind w:left="314"/>
                                <w:rPr>
                                  <w:rFonts w:ascii="Arial" w:hAnsi="Arial"/>
                                  <w:color w:val="000000"/>
                                  <w:sz w:val="3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w w:val="108"/>
                                  <w:sz w:val="38"/>
                                </w:rPr>
                                <w:t>6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219" o:spid="_x0000_s219" coordorigin="718,14245" coordsize="10474,1913" style="position:absolute;&#10;margin-left:35.9pt;&#10;margin-top:553.7pt;&#10;width:523.7pt;&#10;height:95.65pt;&#10;z-index:90;&#10;mso-position-horizontal:absolute;&#10;mso-position-horizontal-relative:page;&#10;mso-position-vertical:absolute;&#10;mso-wrap-distance-left:0.0pt;&#10;mso-wrap-distance-right:0.0pt;">
                <v:rect type="#_x0000_t1" id="矩形 220" o:spid="_x0000_s220" style="position:absolute;&#10;left:718;&#10;top:14245;&#10;width:10474;&#10;height:1913;" fillcolor="#FFFBF5" stroked="f" strokeweight="1.0pt">
                  <v:stroke color="#000000"/>
                </v:rect>
                <v:rect type="#_x0000_t1" id="矩形 221" o:spid="_x0000_s221" style="position:absolute;&#10;left:718;&#10;top:14245;&#10;width:10474;&#10;height:1913;" filled="f" stroked="t" strokeweight="1.5506362pt">
                  <v:stroke color="#D9D3C8"/>
                </v:rect>
                <v:shape type="#_x0000_t202" id="文本框 222" o:spid="_x0000_s222" style="position:absolute;&#10;left:1771;&#10;top:14272;&#10;width:9387;&#10;height:1859;&#10;mso-wrap-style:square;" fillcolor="#FFFBF5" stroked="f" strokeweight="1.0pt">
                  <v:textbox id="882" inset="0mm,0mm,0mm,0mm" o:insetmode="custom" style="layout-flow:horizontal;&#10;v-text-anchor:top;">
                    <w:txbxContent>
                      <w:p>
                        <w:pPr>
                          <w:spacing w:before="258"/>
                          <w:ind w:left="241"/>
                          <w:rPr>
                            <w:rFonts w:ascii="Arial" w:hAnsi="Arial"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w w:val="110"/>
                            <w:sz w:val="32"/>
                          </w:rPr>
                          <w:t>Mongoose</w:t>
                        </w:r>
                        <w:r>
                          <w:rPr>
                            <w:rFonts w:ascii="Arial" w:hAnsi="Arial"/>
                            <w:color w:val="2B4150"/>
                            <w:spacing w:val="48"/>
                            <w:w w:val="11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B4150"/>
                            <w:spacing w:val="-2"/>
                            <w:w w:val="110"/>
                            <w:sz w:val="32"/>
                          </w:rPr>
                          <w:t>Models</w:t>
                        </w:r>
                      </w:p>
                      <w:p>
                        <w:pPr>
                          <w:spacing w:before="235" w:line="338" w:lineRule="auto"/>
                          <w:ind w:left="241"/>
                          <w:rPr>
                            <w:i/>
                            <w:color w:val="000000"/>
                            <w:sz w:val="25"/>
                          </w:rPr>
                        </w:pPr>
                        <w:r>
                          <w:rPr>
                            <w:i/>
                            <w:color w:val="2B4150"/>
                            <w:w w:val="110"/>
                            <w:sz w:val="25"/>
                          </w:rPr>
                          <w:t xml:space="preserve">Defines User and Goal schemas with validation rules, relationships, and database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5"/>
                          </w:rPr>
                          <w:t>persistence</w:t>
                        </w:r>
                        <w:r>
                          <w:rPr>
                            <w:i/>
                            <w:color w:val="2B4150"/>
                            <w:spacing w:val="-12"/>
                            <w:w w:val="115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5"/>
                          </w:rPr>
                          <w:t>methods</w:t>
                        </w:r>
                      </w:p>
                    </w:txbxContent>
                  </v:textbox>
                  <v:stroke color="#000000"/>
                </v:shape>
                <v:shape type="#_x0000_t202" id="文本框 223" o:spid="_x0000_s223" style="position:absolute;&#10;left:753;&#10;top:14272;&#10;width:1017;&#10;height:1859;&#10;mso-wrap-style:square;" fillcolor="#F3EDE2" stroked="f" strokeweight="1.0pt">
                  <v:textbox id="883" inset="0mm,0mm,0mm,0mm" o:insetmode="custom" style="layout-flow:horizontal;&#10;v-text-anchor:top;">
                    <w:txbxContent>
                      <w:p>
                        <w:pPr>
                          <w:spacing w:before="3"/>
                          <w:rPr>
                            <w:i/>
                            <w:color w:val="000000"/>
                            <w:sz w:val="53"/>
                          </w:rPr>
                        </w:pPr>
                      </w:p>
                      <w:p>
                        <w:pPr>
                          <w:ind w:left="314"/>
                          <w:rPr>
                            <w:rFonts w:ascii="Arial" w:hAnsi="Arial"/>
                            <w:color w:val="000000"/>
                            <w:sz w:val="38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w w:val="108"/>
                            <w:sz w:val="38"/>
                          </w:rPr>
                          <w:t>6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5"/>
        <w:rPr>
          <w:sz w:val="16"/>
        </w:rPr>
      </w:pPr>
    </w:p>
    <w:p>
      <w:pPr>
        <w:pStyle w:val="15"/>
        <w:rPr>
          <w:sz w:val="16"/>
        </w:rPr>
      </w:pPr>
    </w:p>
    <w:p>
      <w:pPr>
        <w:pStyle w:val="15"/>
        <w:rPr>
          <w:sz w:val="16"/>
        </w:rPr>
      </w:pPr>
    </w:p>
    <w:p>
      <w:pPr>
        <w:pStyle w:val="15"/>
        <w:rPr>
          <w:sz w:val="16"/>
        </w:rPr>
      </w:pPr>
    </w:p>
    <w:p>
      <w:pPr>
        <w:pStyle w:val="15"/>
        <w:rPr>
          <w:sz w:val="16"/>
        </w:rPr>
      </w:pPr>
    </w:p>
    <w:p>
      <w:pPr>
        <w:rPr>
          <w:sz w:val="16"/>
        </w:rPr>
        <w:sectPr>
          <w:pgSz w:w="11920" w:h="16840"/>
          <w:pgMar w:top="640" w:right="600" w:bottom="0" w:left="600" w:header="720" w:footer="720" w:gutter="0"/>
          <w:docGrid w:linePitch="312" w:charSpace="0"/>
        </w:sectPr>
      </w:pPr>
    </w:p>
    <w:p>
      <w:pPr>
        <w:pStyle w:val="1"/>
        <w:spacing w:line="269" w:lineRule="auto"/>
      </w:pPr>
      <w:r>
        <w:rPr>
          <w:color w:val="124E73"/>
          <w:w w:val="104"/>
        </w:rPr>
        <w:t xml:space="preserve">Request Flow and Data </w:t>
      </w:r>
      <w:r>
        <w:rPr>
          <w:color w:val="124E73"/>
          <w:spacing w:val="-2"/>
          <w:w w:val="104"/>
        </w:rPr>
        <w:t>Processing</w:t>
      </w:r>
    </w:p>
    <w:p>
      <w:pPr>
        <w:pStyle w:val="15"/>
        <w:spacing w:before="575" w:line="346" w:lineRule="auto"/>
        <w:ind w:left="165" w:right="259"/>
      </w:pPr>
      <w:r>
        <w:rPr>
          <w:color w:val="2B4150"/>
          <w:spacing w:val="-2"/>
          <w:w w:val="115"/>
        </w:rPr>
        <w:t>The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spacing w:val="-2"/>
          <w:w w:val="115"/>
        </w:rPr>
        <w:t>following</w:t>
      </w:r>
      <w:r>
        <w:rPr>
          <w:color w:val="2B4150"/>
          <w:spacing w:val="-9"/>
          <w:w w:val="115"/>
        </w:rPr>
        <w:t xml:space="preserve"> </w:t>
      </w:r>
      <w:r>
        <w:rPr>
          <w:color w:val="2B4150"/>
          <w:spacing w:val="-2"/>
          <w:w w:val="115"/>
        </w:rPr>
        <w:t>sequence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spacing w:val="-2"/>
          <w:w w:val="115"/>
        </w:rPr>
        <w:t>illustrates</w:t>
      </w:r>
      <w:r>
        <w:rPr>
          <w:color w:val="2B4150"/>
          <w:spacing w:val="-17"/>
          <w:w w:val="115"/>
        </w:rPr>
        <w:t xml:space="preserve"> </w:t>
      </w:r>
      <w:r>
        <w:rPr>
          <w:color w:val="2B4150"/>
          <w:spacing w:val="-2"/>
          <w:w w:val="115"/>
        </w:rPr>
        <w:t>the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spacing w:val="-2"/>
          <w:w w:val="115"/>
        </w:rPr>
        <w:t>complete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spacing w:val="-2"/>
          <w:w w:val="115"/>
        </w:rPr>
        <w:t>flow</w:t>
      </w:r>
      <w:r>
        <w:rPr>
          <w:color w:val="2B4150"/>
          <w:spacing w:val="-9"/>
          <w:w w:val="115"/>
        </w:rPr>
        <w:t xml:space="preserve"> </w:t>
      </w:r>
      <w:r>
        <w:rPr>
          <w:color w:val="2B4150"/>
          <w:spacing w:val="-2"/>
          <w:w w:val="115"/>
        </w:rPr>
        <w:t>when</w:t>
      </w:r>
      <w:r>
        <w:rPr>
          <w:color w:val="2B4150"/>
          <w:spacing w:val="-11"/>
          <w:w w:val="115"/>
        </w:rPr>
        <w:t xml:space="preserve"> </w:t>
      </w:r>
      <w:r>
        <w:rPr>
          <w:color w:val="2B4150"/>
          <w:spacing w:val="-2"/>
          <w:w w:val="115"/>
        </w:rPr>
        <w:t>an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spacing w:val="-2"/>
          <w:w w:val="115"/>
        </w:rPr>
        <w:t>authenticated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spacing w:val="-2"/>
          <w:w w:val="115"/>
        </w:rPr>
        <w:t>client</w:t>
      </w:r>
      <w:r>
        <w:rPr>
          <w:color w:val="2B4150"/>
          <w:spacing w:val="-6"/>
          <w:w w:val="115"/>
        </w:rPr>
        <w:t xml:space="preserve"> </w:t>
      </w:r>
      <w:r>
        <w:rPr>
          <w:color w:val="2B4150"/>
          <w:spacing w:val="-2"/>
          <w:w w:val="115"/>
        </w:rPr>
        <w:t xml:space="preserve">accesses </w:t>
      </w:r>
      <w:r>
        <w:rPr>
          <w:color w:val="2B4150"/>
          <w:w w:val="120"/>
        </w:rPr>
        <w:t>goal</w:t>
      </w:r>
      <w:r>
        <w:rPr>
          <w:color w:val="2B4150"/>
          <w:spacing w:val="-2"/>
          <w:w w:val="120"/>
        </w:rPr>
        <w:t xml:space="preserve"> </w:t>
      </w:r>
      <w:r>
        <w:rPr>
          <w:color w:val="2B4150"/>
          <w:w w:val="120"/>
        </w:rPr>
        <w:t>management</w:t>
      </w:r>
      <w:r>
        <w:rPr>
          <w:color w:val="2B4150"/>
          <w:spacing w:val="-5"/>
          <w:w w:val="120"/>
        </w:rPr>
        <w:t xml:space="preserve"> </w:t>
      </w:r>
      <w:r>
        <w:rPr>
          <w:color w:val="2B4150"/>
          <w:w w:val="120"/>
        </w:rPr>
        <w:t>endpoints:</w:t>
      </w:r>
    </w:p>
    <w:p>
      <w:pPr>
        <w:pStyle w:val="15"/>
        <w:spacing w:before="9"/>
        <w:rPr>
          <w:sz w:val="21"/>
        </w:rPr>
      </w:pPr>
    </w:p>
    <w:p>
      <w:pPr>
        <w:rPr>
          <w:sz w:val="21"/>
        </w:rPr>
        <w:sectPr>
          <w:pgSz w:w="11920" w:h="16840"/>
          <w:pgMar w:top="700" w:right="600" w:bottom="0" w:left="600" w:header="720" w:footer="720" w:gutter="0"/>
          <w:docGrid w:linePitch="312" w:charSpace="0"/>
        </w:sectPr>
      </w:pPr>
    </w:p>
    <w:p>
      <w:pPr>
        <w:spacing w:before="46"/>
        <w:ind w:left="165"/>
        <w:rPr>
          <w:rFonts w:ascii="Calibri" w:hAnsi="Calibri"/>
          <w:sz w:val="27"/>
        </w:rPr>
      </w:pPr>
      <w:r>
        <w:rPr>
          <w:rFonts w:ascii="Calibri" w:hAnsi="Calibri"/>
          <w:color w:val="2B4150"/>
          <w:spacing w:val="-5"/>
          <w:sz w:val="27"/>
        </w:rPr>
        <w:t>01</w:t>
      </w:r>
    </w:p>
    <w:p>
      <w:pPr>
        <w:pStyle w:val="15"/>
        <w:spacing w:line="36" w:lineRule="exact"/>
        <w:ind w:left="165" w:right="-87"/>
        <w:rPr>
          <w:rFonts w:ascii="Calibri" w:hAnsi="Calibri"/>
          <w:i w:val="0"/>
          <w:sz w:val="3"/>
        </w:rPr>
      </w:pPr>
      <w:r>
        <w:rPr>
          <w:rFonts w:ascii="Calibri" w:hAnsi="Calibri"/>
          <w:i w:val="0"/>
          <w:sz w:val="3"/>
        </w:rPr>
        <mc:AlternateContent>
          <mc:Choice Requires="wps">
            <w:drawing>
              <wp:inline distT="0" distB="0" distL="114298" distR="114298">
                <wp:extent cx="3208020" cy="22860"/>
                <wp:effectExtent l="0" t="0" r="0" b="0"/>
                <wp:docPr id="224" name="组合 224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25" name="组合 225"/>
                      <wpg:cNvGrpSpPr/>
                      <wpg:grpSpPr>
                        <a:xfrm rot="0">
                          <a:off x="0" y="0"/>
                          <a:ext cx="3208020" cy="22860"/>
                          <a:chOff x="0" y="0"/>
                          <a:chExt cx="3208020" cy="228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26" name="矩形 226"/>
                        <wps:cNvSpPr/>
                        <wps:spPr>
                          <a:xfrm rot="0">
                            <a:off x="0" y="0"/>
                            <a:ext cx="3208020" cy="22860"/>
                          </a:xfrm>
                          <a:prstGeom prst="rect"/>
                          <a:solidFill>
                            <a:srgbClr val="315F7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227" o:spid="_x0000_s227" coordorigin="765,4774" coordsize="5052,36" style="width:252.6pt;&#10;height:1.8000001pt;">
                <v:rect type="#_x0000_t1" id="矩形 228" o:spid="_x0000_s228" style="position:absolute;&#10;left:765;&#10;top:4774;&#10;width:5051;&#10;height:35;" fillcolor="#315F7A" stroked="f" strokeweight="1.0pt">
                  <v:stroke color="#000000"/>
                </v:rect>
                <w10:anchorLock/>
              </v:group>
            </w:pict>
          </mc:Fallback>
        </mc:AlternateContent>
      </w:r>
    </w:p>
    <w:p>
      <w:pPr>
        <w:pStyle w:val="2"/>
        <w:spacing w:before="192"/>
      </w:pPr>
      <w:r>
        <w:rPr>
          <w:color w:val="2B4150"/>
          <w:w w:val="95"/>
        </w:rPr>
        <w:t>Client</w:t>
      </w:r>
      <w:r>
        <w:rPr>
          <w:color w:val="2B4150"/>
          <w:spacing w:val="-7"/>
          <w:w w:val="104"/>
        </w:rPr>
        <w:t xml:space="preserve"> </w:t>
      </w:r>
      <w:r>
        <w:rPr>
          <w:color w:val="2B4150"/>
          <w:spacing w:val="-2"/>
          <w:w w:val="104"/>
        </w:rPr>
        <w:t>Request</w:t>
      </w:r>
    </w:p>
    <w:p>
      <w:pPr>
        <w:pStyle w:val="15"/>
        <w:spacing w:before="272"/>
        <w:ind w:left="165"/>
      </w:pPr>
      <w:r>
        <w:rPr>
          <w:color w:val="2B4150"/>
          <w:w w:val="110"/>
        </w:rPr>
        <w:t>Authorization</w:t>
      </w:r>
      <w:r>
        <w:rPr>
          <w:color w:val="2B4150"/>
          <w:spacing w:val="-1"/>
          <w:w w:val="110"/>
        </w:rPr>
        <w:t xml:space="preserve"> </w:t>
      </w:r>
      <w:r>
        <w:rPr>
          <w:color w:val="2B4150"/>
          <w:w w:val="110"/>
        </w:rPr>
        <w:t>header</w:t>
      </w:r>
      <w:r>
        <w:rPr>
          <w:color w:val="2B4150"/>
          <w:spacing w:val="5"/>
          <w:w w:val="110"/>
        </w:rPr>
        <w:t xml:space="preserve"> </w:t>
      </w:r>
      <w:r>
        <w:rPr>
          <w:color w:val="2B4150"/>
          <w:w w:val="110"/>
        </w:rPr>
        <w:t>with</w:t>
      </w:r>
      <w:r>
        <w:rPr>
          <w:color w:val="2B4150"/>
          <w:spacing w:val="1"/>
          <w:w w:val="110"/>
        </w:rPr>
        <w:t xml:space="preserve"> </w:t>
      </w:r>
      <w:r>
        <w:rPr>
          <w:color w:val="2B4150"/>
          <w:w w:val="110"/>
        </w:rPr>
        <w:t>Bearer</w:t>
      </w:r>
      <w:r>
        <w:rPr>
          <w:color w:val="2B4150"/>
          <w:spacing w:val="2"/>
          <w:w w:val="110"/>
        </w:rPr>
        <w:t xml:space="preserve"> </w:t>
      </w:r>
      <w:r>
        <w:rPr>
          <w:color w:val="2B4150"/>
          <w:w w:val="110"/>
        </w:rPr>
        <w:t>JWT</w:t>
      </w:r>
      <w:r>
        <w:rPr>
          <w:color w:val="2B4150"/>
          <w:spacing w:val="5"/>
          <w:w w:val="110"/>
        </w:rPr>
        <w:t xml:space="preserve"> </w:t>
      </w:r>
      <w:r>
        <w:rPr>
          <w:color w:val="2B4150"/>
          <w:w w:val="110"/>
        </w:rPr>
        <w:t>sent</w:t>
      </w:r>
      <w:r>
        <w:rPr>
          <w:color w:val="2B4150"/>
          <w:spacing w:val="6"/>
          <w:w w:val="110"/>
        </w:rPr>
        <w:t xml:space="preserve"> </w:t>
      </w:r>
      <w:r>
        <w:rPr>
          <w:color w:val="2B4150"/>
          <w:spacing w:val="-5"/>
          <w:w w:val="110"/>
        </w:rPr>
        <w:t>to</w:t>
      </w:r>
    </w:p>
    <w:p>
      <w:pPr>
        <w:pStyle w:val="15"/>
        <w:spacing w:before="137"/>
        <w:ind w:left="165"/>
      </w:pPr>
      <w:r>
        <w:rPr>
          <w:color w:val="2B4150"/>
          <w:w w:val="110"/>
        </w:rPr>
        <w:t>goals</w:t>
      </w:r>
      <w:r>
        <w:rPr>
          <w:color w:val="2B4150"/>
          <w:spacing w:val="-1"/>
          <w:w w:val="115"/>
        </w:rPr>
        <w:t xml:space="preserve"> </w:t>
      </w:r>
      <w:r>
        <w:rPr>
          <w:color w:val="2B4150"/>
          <w:spacing w:val="-2"/>
          <w:w w:val="115"/>
        </w:rPr>
        <w:t>endpoint</w:t>
      </w:r>
    </w:p>
    <w:p>
      <w:pPr>
        <w:spacing w:before="46"/>
        <w:ind w:left="165"/>
        <w:rPr>
          <w:rFonts w:ascii="Calibri" w:hAnsi="Calibri"/>
          <w:sz w:val="27"/>
        </w:rPr>
      </w:pPr>
      <w:r>
        <w:br w:type="column"/>
      </w:r>
      <w:r>
        <w:rPr>
          <w:rFonts w:ascii="Calibri" w:hAnsi="Calibri"/>
          <w:color w:val="2B4150"/>
          <w:spacing w:val="-5"/>
          <w:sz w:val="27"/>
        </w:rPr>
        <w:t>02</w:t>
      </w:r>
    </w:p>
    <w:p>
      <w:pPr>
        <w:pStyle w:val="15"/>
        <w:spacing w:line="36" w:lineRule="exact"/>
        <w:ind w:left="164"/>
        <w:rPr>
          <w:rFonts w:ascii="Calibri" w:hAnsi="Calibri"/>
          <w:i w:val="0"/>
          <w:sz w:val="3"/>
        </w:rPr>
      </w:pPr>
      <w:r>
        <w:rPr>
          <w:rFonts w:ascii="Calibri" w:hAnsi="Calibri"/>
          <w:i w:val="0"/>
          <w:sz w:val="3"/>
        </w:rPr>
        <mc:AlternateContent>
          <mc:Choice Requires="wps">
            <w:drawing>
              <wp:inline distT="0" distB="0" distL="114298" distR="114298">
                <wp:extent cx="3208020" cy="22860"/>
                <wp:effectExtent l="0" t="0" r="0" b="0"/>
                <wp:docPr id="229" name="组合 229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30" name="组合 230"/>
                      <wpg:cNvGrpSpPr/>
                      <wpg:grpSpPr>
                        <a:xfrm rot="0">
                          <a:off x="0" y="0"/>
                          <a:ext cx="3208020" cy="22860"/>
                          <a:chOff x="0" y="0"/>
                          <a:chExt cx="3208020" cy="228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31" name="矩形 231"/>
                        <wps:cNvSpPr/>
                        <wps:spPr>
                          <a:xfrm rot="0">
                            <a:off x="0" y="0"/>
                            <a:ext cx="3208020" cy="22860"/>
                          </a:xfrm>
                          <a:prstGeom prst="rect"/>
                          <a:solidFill>
                            <a:srgbClr val="315F7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232" o:spid="_x0000_s232" coordorigin="6090,4774" coordsize="5052,36" style="width:252.6pt;&#10;height:1.8000001pt;">
                <v:rect type="#_x0000_t1" id="矩形 233" o:spid="_x0000_s233" style="position:absolute;&#10;left:6090;&#10;top:4774;&#10;width:5052;&#10;height:35;" fillcolor="#315F7A" stroked="f" strokeweight="1.0pt">
                  <v:stroke color="#000000"/>
                </v:rect>
                <w10:anchorLock/>
              </v:group>
            </w:pict>
          </mc:Fallback>
        </mc:AlternateContent>
      </w:r>
    </w:p>
    <w:p>
      <w:pPr>
        <w:pStyle w:val="2"/>
        <w:spacing w:before="192"/>
      </w:pPr>
      <w:r>
        <w:rPr>
          <w:color w:val="2B4150"/>
          <w:w w:val="104"/>
        </w:rPr>
        <w:t>Token</w:t>
      </w:r>
      <w:r>
        <w:rPr>
          <w:color w:val="2B4150"/>
          <w:spacing w:val="18"/>
          <w:w w:val="104"/>
        </w:rPr>
        <w:t xml:space="preserve"> </w:t>
      </w:r>
      <w:r>
        <w:rPr>
          <w:color w:val="2B4150"/>
          <w:spacing w:val="-2"/>
          <w:w w:val="104"/>
        </w:rPr>
        <w:t>Verification</w:t>
      </w:r>
    </w:p>
    <w:p>
      <w:pPr>
        <w:pStyle w:val="15"/>
        <w:spacing w:before="272"/>
        <w:ind w:left="165"/>
      </w:pPr>
      <w:r>
        <w:rPr>
          <w:color w:val="2B4150"/>
          <w:w w:val="110"/>
        </w:rPr>
        <w:t>Auth</w:t>
      </w:r>
      <w:r>
        <w:rPr>
          <w:color w:val="2B4150"/>
          <w:spacing w:val="17"/>
          <w:w w:val="110"/>
        </w:rPr>
        <w:t xml:space="preserve"> </w:t>
      </w:r>
      <w:r>
        <w:rPr>
          <w:color w:val="2B4150"/>
          <w:w w:val="110"/>
        </w:rPr>
        <w:t>Middleware</w:t>
      </w:r>
      <w:r>
        <w:rPr>
          <w:color w:val="2B4150"/>
          <w:spacing w:val="26"/>
          <w:w w:val="110"/>
        </w:rPr>
        <w:t xml:space="preserve"> </w:t>
      </w:r>
      <w:r>
        <w:rPr>
          <w:color w:val="2B4150"/>
          <w:w w:val="110"/>
        </w:rPr>
        <w:t>validates</w:t>
      </w:r>
      <w:r>
        <w:rPr>
          <w:color w:val="2B4150"/>
          <w:spacing w:val="20"/>
          <w:w w:val="110"/>
        </w:rPr>
        <w:t xml:space="preserve"> </w:t>
      </w:r>
      <w:r>
        <w:rPr>
          <w:color w:val="2B4150"/>
          <w:w w:val="110"/>
        </w:rPr>
        <w:t>signature</w:t>
      </w:r>
      <w:r>
        <w:rPr>
          <w:color w:val="2B4150"/>
          <w:spacing w:val="18"/>
          <w:w w:val="110"/>
        </w:rPr>
        <w:t xml:space="preserve"> </w:t>
      </w:r>
      <w:r>
        <w:rPr>
          <w:color w:val="2B4150"/>
          <w:spacing w:val="-5"/>
          <w:w w:val="110"/>
        </w:rPr>
        <w:t>and</w:t>
      </w:r>
    </w:p>
    <w:p>
      <w:pPr>
        <w:pStyle w:val="15"/>
        <w:spacing w:before="137"/>
        <w:ind w:left="165"/>
      </w:pPr>
      <w:r>
        <w:rPr>
          <w:color w:val="2B4150"/>
          <w:w w:val="110"/>
        </w:rPr>
        <w:t>expiry,</w:t>
      </w:r>
      <w:r>
        <w:rPr>
          <w:color w:val="2B4150"/>
          <w:spacing w:val="-17"/>
          <w:w w:val="110"/>
        </w:rPr>
        <w:t xml:space="preserve"> </w:t>
      </w:r>
      <w:r>
        <w:rPr>
          <w:color w:val="2B4150"/>
          <w:w w:val="110"/>
        </w:rPr>
        <w:t>decodes</w:t>
      </w:r>
      <w:r>
        <w:rPr>
          <w:color w:val="2B4150"/>
          <w:spacing w:val="-14"/>
          <w:w w:val="110"/>
        </w:rPr>
        <w:t xml:space="preserve"> </w:t>
      </w:r>
      <w:r>
        <w:rPr>
          <w:color w:val="2B4150"/>
          <w:w w:val="110"/>
        </w:rPr>
        <w:t>user</w:t>
      </w:r>
      <w:r>
        <w:rPr>
          <w:color w:val="2B4150"/>
          <w:spacing w:val="-17"/>
          <w:w w:val="110"/>
        </w:rPr>
        <w:t xml:space="preserve"> </w:t>
      </w:r>
      <w:r>
        <w:rPr>
          <w:color w:val="2B4150"/>
          <w:spacing w:val="-5"/>
          <w:w w:val="110"/>
        </w:rPr>
        <w:t>ID</w:t>
      </w:r>
    </w:p>
    <w:p>
      <w:pPr>
        <w:sectPr>
          <w:type w:val="continuous"/>
          <w:pgSz w:w="11920" w:h="16840"/>
          <w:pgMar w:top="700" w:right="600" w:bottom="280" w:left="600" w:header="720" w:footer="720" w:gutter="0"/>
          <w:cols w:num="2" w:space="133" w:equalWidth="0">
            <w:col w:w="5194" w:space="133"/>
            <w:col w:w="5393"/>
          </w:cols>
          <w:docGrid w:linePitch="312" w:charSpace="0"/>
        </w:sectPr>
      </w:pPr>
    </w:p>
    <w:p>
      <w:pPr>
        <w:pStyle w:val="15"/>
        <w:rPr>
          <w:sz w:val="20"/>
        </w:rPr>
      </w:pPr>
    </w:p>
    <w:p>
      <w:pPr>
        <w:pStyle w:val="15"/>
        <w:spacing w:before="7"/>
        <w:rPr>
          <w:sz w:val="28"/>
        </w:rPr>
      </w:pPr>
    </w:p>
    <w:p>
      <w:pPr>
        <w:rPr>
          <w:sz w:val="28"/>
        </w:rPr>
        <w:sectPr>
          <w:type w:val="continuous"/>
          <w:pgSz w:w="11920" w:h="16840"/>
          <w:pgMar w:top="700" w:right="600" w:bottom="280" w:left="600" w:header="720" w:footer="720" w:gutter="0"/>
          <w:docGrid w:linePitch="312" w:charSpace="0"/>
        </w:sectPr>
      </w:pPr>
    </w:p>
    <w:p>
      <w:pPr>
        <w:spacing w:before="46"/>
        <w:ind w:left="165"/>
        <w:rPr>
          <w:rFonts w:ascii="Calibri" w:hAnsi="Calibri"/>
          <w:sz w:val="27"/>
        </w:rPr>
      </w:pPr>
      <w:r>
        <mc:AlternateContent>
          <mc:Choice Requires="wps">
            <w:drawing>
              <wp:anchor distT="0" distB="0" distL="114298" distR="114298" simplePos="0" relativeHeight="92" behindDoc="0" locked="0" layoutInCell="1" hidden="0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252730</wp:posOffset>
                </wp:positionV>
                <wp:extent cx="3208020" cy="22859"/>
                <wp:effectExtent l="0" t="0" r="0" b="0"/>
                <wp:wrapNone/>
                <wp:docPr id="234" name="矩形 234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208020" cy="22859"/>
                        </a:xfrm>
                        <a:prstGeom prst="rect"/>
                        <a:solidFill>
                          <a:srgbClr val="315F7A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235" o:spid="_x0000_s235" fillcolor="#315F7A" stroked="f" strokeweight="1.0pt" style="position:absolute;&#10;margin-left:38.3pt;&#10;margin-top:19.9pt;&#10;width:252.6pt;&#10;height:1.7999995pt;&#10;z-index:92;&#10;mso-position-horizontal:absolute;&#10;mso-position-horizontal-relative:page;&#10;mso-position-vertical:absolute;&#10;mso-wrap-distance-left:8.999863pt;&#10;mso-wrap-distance-right:8.999863pt;">
                <v:stroke color="#000000"/>
              </v:rect>
            </w:pict>
          </mc:Fallback>
        </mc:AlternateContent>
      </w:r>
      <w:r>
        <w:rPr>
          <w:rFonts w:ascii="Calibri" w:hAnsi="Calibri"/>
          <w:color w:val="2B4150"/>
          <w:spacing w:val="-5"/>
          <w:sz w:val="27"/>
        </w:rPr>
        <w:t>03</w:t>
      </w:r>
    </w:p>
    <w:p>
      <w:pPr>
        <w:pStyle w:val="2"/>
        <w:spacing w:before="227"/>
      </w:pPr>
      <w:r>
        <w:rPr>
          <w:color w:val="2B4150"/>
          <w:w w:val="104"/>
        </w:rPr>
        <w:t>Request</w:t>
      </w:r>
      <w:r>
        <w:rPr>
          <w:color w:val="2B4150"/>
          <w:spacing w:val="2"/>
          <w:w w:val="104"/>
        </w:rPr>
        <w:t xml:space="preserve"> </w:t>
      </w:r>
      <w:r>
        <w:rPr>
          <w:color w:val="2B4150"/>
          <w:spacing w:val="-2"/>
          <w:w w:val="104"/>
        </w:rPr>
        <w:t>Processing</w:t>
      </w:r>
    </w:p>
    <w:p>
      <w:pPr>
        <w:pStyle w:val="15"/>
        <w:spacing w:before="273" w:line="346" w:lineRule="auto"/>
        <w:ind w:left="165"/>
      </w:pPr>
      <w:r>
        <w:rPr>
          <w:color w:val="2B4150"/>
          <w:w w:val="110"/>
        </w:rPr>
        <w:t>Router</w:t>
      </w:r>
      <w:r>
        <w:rPr>
          <w:color w:val="2B4150"/>
          <w:spacing w:val="-3"/>
          <w:w w:val="110"/>
        </w:rPr>
        <w:t xml:space="preserve"> </w:t>
      </w:r>
      <w:r>
        <w:rPr>
          <w:color w:val="2B4150"/>
          <w:w w:val="110"/>
        </w:rPr>
        <w:t>executes</w:t>
      </w:r>
      <w:r>
        <w:rPr>
          <w:color w:val="2B4150"/>
          <w:spacing w:val="-3"/>
          <w:w w:val="110"/>
        </w:rPr>
        <w:t xml:space="preserve"> </w:t>
      </w:r>
      <w:r>
        <w:rPr>
          <w:color w:val="2B4150"/>
          <w:w w:val="110"/>
        </w:rPr>
        <w:t>handler, attaches</w:t>
      </w:r>
      <w:r>
        <w:rPr>
          <w:color w:val="2B4150"/>
          <w:spacing w:val="-12"/>
          <w:w w:val="110"/>
        </w:rPr>
        <w:t xml:space="preserve"> </w:t>
      </w:r>
      <w:r>
        <w:rPr>
          <w:color w:val="2B4150"/>
          <w:w w:val="110"/>
        </w:rPr>
        <w:t xml:space="preserve">user </w:t>
      </w:r>
      <w:r>
        <w:rPr>
          <w:color w:val="2B4150"/>
          <w:w w:val="115"/>
        </w:rPr>
        <w:t>context to database operations</w:t>
      </w:r>
    </w:p>
    <w:p>
      <w:pPr>
        <w:spacing w:before="46"/>
        <w:ind w:left="165"/>
        <w:rPr>
          <w:rFonts w:ascii="Calibri" w:hAnsi="Calibri"/>
          <w:sz w:val="27"/>
        </w:rPr>
      </w:pPr>
      <w:r>
        <w:br w:type="column"/>
      </w:r>
      <w:r>
        <w:rPr>
          <w:rFonts w:ascii="Calibri" w:hAnsi="Calibri"/>
          <w:color w:val="2B4150"/>
          <w:spacing w:val="-5"/>
          <w:sz w:val="27"/>
        </w:rPr>
        <w:t>04</w:t>
      </w:r>
    </w:p>
    <w:p>
      <w:pPr>
        <w:pStyle w:val="15"/>
        <w:spacing w:line="36" w:lineRule="exact"/>
        <w:ind w:left="164"/>
        <w:rPr>
          <w:rFonts w:ascii="Calibri" w:hAnsi="Calibri"/>
          <w:i w:val="0"/>
          <w:sz w:val="3"/>
        </w:rPr>
      </w:pPr>
      <w:r>
        <w:rPr>
          <w:rFonts w:ascii="Calibri" w:hAnsi="Calibri"/>
          <w:i w:val="0"/>
          <w:sz w:val="3"/>
        </w:rPr>
        <mc:AlternateContent>
          <mc:Choice Requires="wps">
            <w:drawing>
              <wp:inline distT="0" distB="0" distL="114298" distR="114298">
                <wp:extent cx="3208020" cy="22860"/>
                <wp:effectExtent l="0" t="0" r="0" b="0"/>
                <wp:docPr id="236" name="组合 236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37" name="组合 237"/>
                      <wpg:cNvGrpSpPr/>
                      <wpg:grpSpPr>
                        <a:xfrm rot="0">
                          <a:off x="0" y="0"/>
                          <a:ext cx="3208020" cy="22860"/>
                          <a:chOff x="0" y="0"/>
                          <a:chExt cx="3208020" cy="228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38" name="矩形 238"/>
                        <wps:cNvSpPr/>
                        <wps:spPr>
                          <a:xfrm rot="0">
                            <a:off x="0" y="0"/>
                            <a:ext cx="3208020" cy="22860"/>
                          </a:xfrm>
                          <a:prstGeom prst="rect"/>
                          <a:solidFill>
                            <a:srgbClr val="315F7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239" o:spid="_x0000_s239" coordorigin="6092,7948" coordsize="5052,36" style="width:252.6pt;&#10;height:1.8000001pt;">
                <v:rect type="#_x0000_t1" id="矩形 240" o:spid="_x0000_s240" style="position:absolute;&#10;left:6092;&#10;top:7948;&#10;width:5052;&#10;height:35;" fillcolor="#315F7A" stroked="f" strokeweight="1.0pt">
                  <v:stroke color="#000000"/>
                </v:rect>
                <w10:anchorLock/>
              </v:group>
            </w:pict>
          </mc:Fallback>
        </mc:AlternateContent>
      </w:r>
    </w:p>
    <w:p>
      <w:pPr>
        <w:pStyle w:val="2"/>
        <w:spacing w:before="191"/>
      </w:pPr>
      <w:r>
        <w:rPr>
          <w:color w:val="2B4150"/>
          <w:w w:val="110"/>
        </w:rPr>
        <w:t>Database</w:t>
      </w:r>
      <w:r>
        <w:rPr>
          <w:color w:val="2B4150"/>
          <w:spacing w:val="2"/>
          <w:w w:val="115"/>
        </w:rPr>
        <w:t xml:space="preserve"> </w:t>
      </w:r>
      <w:r>
        <w:rPr>
          <w:color w:val="2B4150"/>
          <w:spacing w:val="-2"/>
          <w:w w:val="115"/>
        </w:rPr>
        <w:t>Operation</w:t>
      </w:r>
    </w:p>
    <w:p>
      <w:pPr>
        <w:pStyle w:val="15"/>
        <w:spacing w:before="273" w:line="346" w:lineRule="auto"/>
        <w:ind w:left="165"/>
      </w:pPr>
      <w:r>
        <w:rPr>
          <w:color w:val="2B4150"/>
          <w:w w:val="110"/>
        </w:rPr>
        <w:t>Mongoose</w:t>
      </w:r>
      <w:r>
        <w:rPr>
          <w:color w:val="2B4150"/>
          <w:spacing w:val="-9"/>
          <w:w w:val="110"/>
        </w:rPr>
        <w:t xml:space="preserve"> </w:t>
      </w:r>
      <w:r>
        <w:rPr>
          <w:color w:val="2B4150"/>
          <w:w w:val="110"/>
        </w:rPr>
        <w:t>queries</w:t>
      </w:r>
      <w:r>
        <w:rPr>
          <w:color w:val="2B4150"/>
          <w:spacing w:val="-11"/>
          <w:w w:val="110"/>
        </w:rPr>
        <w:t xml:space="preserve"> </w:t>
      </w:r>
      <w:r>
        <w:rPr>
          <w:color w:val="2B4150"/>
          <w:w w:val="110"/>
        </w:rPr>
        <w:t>MongoDB</w:t>
      </w:r>
      <w:r>
        <w:rPr>
          <w:color w:val="2B4150"/>
          <w:spacing w:val="-11"/>
          <w:w w:val="110"/>
        </w:rPr>
        <w:t xml:space="preserve"> </w:t>
      </w:r>
      <w:r>
        <w:rPr>
          <w:color w:val="2B4150"/>
          <w:w w:val="110"/>
        </w:rPr>
        <w:t>with</w:t>
      </w:r>
      <w:r>
        <w:rPr>
          <w:color w:val="2B4150"/>
          <w:spacing w:val="-13"/>
          <w:w w:val="110"/>
        </w:rPr>
        <w:t xml:space="preserve"> </w:t>
      </w:r>
      <w:r>
        <w:rPr>
          <w:color w:val="2B4150"/>
          <w:w w:val="110"/>
        </w:rPr>
        <w:t xml:space="preserve">user-scoped </w:t>
      </w:r>
      <w:r>
        <w:rPr>
          <w:color w:val="2B4150"/>
          <w:w w:val="115"/>
        </w:rPr>
        <w:t>filters for data isolation</w:t>
      </w:r>
    </w:p>
    <w:p>
      <w:pPr>
        <w:spacing w:line="346" w:lineRule="auto"/>
        <w:sectPr>
          <w:type w:val="continuous"/>
          <w:pgSz w:w="11920" w:h="16840"/>
          <w:pgMar w:top="700" w:right="600" w:bottom="280" w:left="600" w:header="720" w:footer="720" w:gutter="0"/>
          <w:cols w:num="2" w:space="847" w:equalWidth="0">
            <w:col w:w="4481" w:space="847"/>
            <w:col w:w="5392"/>
          </w:cols>
          <w:docGrid w:linePitch="312" w:charSpace="0"/>
        </w:sectPr>
      </w:pPr>
    </w:p>
    <w:p>
      <w:pPr>
        <w:pStyle w:val="15"/>
        <w:rPr>
          <w:sz w:val="20"/>
        </w:rPr>
      </w:pPr>
    </w:p>
    <w:p>
      <w:pPr>
        <w:pStyle w:val="15"/>
        <w:spacing w:before="8"/>
        <w:rPr>
          <w:sz w:val="16"/>
        </w:rPr>
      </w:pPr>
    </w:p>
    <w:p>
      <w:pPr>
        <w:rPr>
          <w:sz w:val="16"/>
        </w:rPr>
        <w:sectPr>
          <w:type w:val="continuous"/>
          <w:pgSz w:w="11920" w:h="16840"/>
          <w:pgMar w:top="700" w:right="600" w:bottom="280" w:left="600" w:header="720" w:footer="720" w:gutter="0"/>
          <w:docGrid w:linePitch="312" w:charSpace="0"/>
        </w:sectPr>
      </w:pPr>
    </w:p>
    <w:p>
      <w:pPr>
        <w:spacing w:before="47"/>
        <w:ind w:left="165"/>
        <w:rPr>
          <w:rFonts w:ascii="Calibri" w:hAnsi="Calibri"/>
          <w:sz w:val="27"/>
        </w:rPr>
      </w:pPr>
      <w:r>
        <mc:AlternateContent>
          <mc:Choice Requires="wps">
            <w:drawing>
              <wp:anchor distT="0" distB="0" distL="114298" distR="114298" simplePos="0" relativeHeight="6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41" name="矩形 24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FFBF5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242" o:spid="_x0000_s242" fillcolor="#FFFBF5" stroked="f" strokeweight="1.0pt" style="position:absolute;&#10;margin-left:0.0pt;&#10;margin-top:0.0pt;&#10;width:595.45pt;&#10;height:841.7pt;&#10;z-index:-49;&#10;mso-position-horizontal:absolute;&#10;mso-position-horizontal-relative:page;&#10;mso-position-vertical:absolute;&#10;mso-position-vertical-relative:page;&#10;mso-wrap-distance-left:8.999863pt;&#10;mso-wrap-distance-right:8.999863pt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93" behindDoc="0" locked="0" layoutInCell="1" hidden="0" allowOverlap="1">
                <wp:simplePos x="0" y="0"/>
                <wp:positionH relativeFrom="page">
                  <wp:posOffset>5682614</wp:posOffset>
                </wp:positionH>
                <wp:positionV relativeFrom="page">
                  <wp:posOffset>10123806</wp:posOffset>
                </wp:positionV>
                <wp:extent cx="1880869" cy="521334"/>
                <wp:effectExtent l="0" t="0" r="0" b="0"/>
                <wp:wrapNone/>
                <wp:docPr id="243" name="组合 243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44" name="组合 244"/>
                      <wpg:cNvGrpSpPr/>
                      <wpg:grpSpPr>
                        <a:xfrm rot="0">
                          <a:off x="0" y="0"/>
                          <a:ext cx="1880869" cy="521334"/>
                          <a:chOff x="0" y="0"/>
                          <a:chExt cx="1880869" cy="52133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246" name="图片 246">
                            <a:hlinkClick r:id="rId23"/>
                          </pic:cNvPr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88265" y="8509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247" name="矩形 247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solidFill>
                            <a:srgbClr val="FFFF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48" name="矩形 248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FFBF5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249" o:spid="_x0000_s249" coordorigin="8948,15943" coordsize="2961,820" style="position:absolute;&#10;margin-left:447.44998pt;&#10;margin-top:797.1501pt;&#10;width:148.09999pt;&#10;height:41.049973pt;&#10;z-index:93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图片 250" o:spid="_x0000_s250" style="position:absolute;&#10;left:9088;&#10;top:16077;&#10;width:2712;&#10;height:648;" filled="f" stroked="f" strokeweight="1.0pt" href="https://gamma.app/?utm_source=made-with-gamma">
                  <v:imagedata r:id="rId24" o:title="4393158671772899073416"/>
                  <o:lock aspectratio="t"/>
                  <v:stroke color="#000000"/>
                </v:shape>
                <v:rect type="#_x0000_t1" id="矩形 251" o:spid="_x0000_s251" style="position:absolute;&#10;left:8948;&#10;top:15943;&#10;width:2961;&#10;height:820;" fillcolor="#FFFFFF" stroked="f" strokeweight="1.0pt">
                  <v:stroke color="#000000"/>
                </v:rect>
                <v:rect type="#_x0000_t1" id="矩形 252" o:spid="_x0000_s252" style="position:absolute;&#10;left:8948;&#10;top:15943;&#10;width:2961;&#10;height:820;" filled="f" stroked="t" strokeweight="1.0pt">
                  <v:stroke color="#FFFBF5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94" behindDoc="0" locked="0" layoutInCell="1" hidden="0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253365</wp:posOffset>
                </wp:positionV>
                <wp:extent cx="3208020" cy="22859"/>
                <wp:effectExtent l="0" t="0" r="0" b="0"/>
                <wp:wrapNone/>
                <wp:docPr id="253" name="矩形 25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208020" cy="22859"/>
                        </a:xfrm>
                        <a:prstGeom prst="rect"/>
                        <a:solidFill>
                          <a:srgbClr val="315F7A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254" o:spid="_x0000_s254" fillcolor="#315F7A" stroked="f" strokeweight="1.0pt" style="position:absolute;&#10;margin-left:38.3pt;&#10;margin-top:19.95pt;&#10;width:252.6pt;&#10;height:1.7999995pt;&#10;z-index:94;&#10;mso-position-horizontal:absolute;&#10;mso-position-horizontal-relative:page;&#10;mso-position-vertical:absolute;&#10;mso-wrap-distance-left:8.999863pt;&#10;mso-wrap-distance-right:8.999863pt;">
                <v:stroke color="#000000"/>
              </v:rect>
            </w:pict>
          </mc:Fallback>
        </mc:AlternateContent>
      </w:r>
      <w:r>
        <w:rPr>
          <w:rFonts w:ascii="Calibri" w:hAnsi="Calibri"/>
          <w:color w:val="2B4150"/>
          <w:spacing w:val="-5"/>
          <w:sz w:val="27"/>
        </w:rPr>
        <w:t>05</w:t>
      </w:r>
    </w:p>
    <w:p>
      <w:pPr>
        <w:pStyle w:val="2"/>
        <w:spacing w:before="227"/>
      </w:pPr>
      <w:r>
        <w:rPr>
          <w:color w:val="2B4150"/>
          <w:w w:val="104"/>
        </w:rPr>
        <w:t>Response</w:t>
      </w:r>
      <w:r>
        <w:rPr>
          <w:color w:val="2B4150"/>
          <w:spacing w:val="-15"/>
          <w:w w:val="104"/>
        </w:rPr>
        <w:t xml:space="preserve"> </w:t>
      </w:r>
      <w:r>
        <w:rPr>
          <w:color w:val="2B4150"/>
          <w:spacing w:val="-2"/>
          <w:w w:val="104"/>
        </w:rPr>
        <w:t>Generation</w:t>
      </w:r>
    </w:p>
    <w:p>
      <w:pPr>
        <w:pStyle w:val="15"/>
        <w:spacing w:before="273" w:line="346" w:lineRule="auto"/>
        <w:ind w:left="165"/>
      </w:pPr>
      <w:r>
        <w:rPr>
          <w:color w:val="2B4150"/>
          <w:w w:val="110"/>
        </w:rPr>
        <w:t>Success</w:t>
      </w:r>
      <w:r>
        <w:rPr>
          <w:color w:val="2B4150"/>
          <w:spacing w:val="-17"/>
          <w:w w:val="110"/>
        </w:rPr>
        <w:t xml:space="preserve"> </w:t>
      </w:r>
      <w:r>
        <w:rPr>
          <w:color w:val="2B4150"/>
          <w:w w:val="110"/>
        </w:rPr>
        <w:t>returns</w:t>
      </w:r>
      <w:r>
        <w:rPr>
          <w:color w:val="2B4150"/>
          <w:spacing w:val="-21"/>
          <w:w w:val="110"/>
        </w:rPr>
        <w:t xml:space="preserve"> </w:t>
      </w:r>
      <w:r>
        <w:rPr>
          <w:color w:val="2B4150"/>
          <w:w w:val="110"/>
        </w:rPr>
        <w:t>JSON</w:t>
      </w:r>
      <w:r>
        <w:rPr>
          <w:color w:val="2B4150"/>
          <w:spacing w:val="-17"/>
          <w:w w:val="110"/>
        </w:rPr>
        <w:t xml:space="preserve"> </w:t>
      </w:r>
      <w:r>
        <w:rPr>
          <w:color w:val="2B4150"/>
          <w:w w:val="110"/>
        </w:rPr>
        <w:t>with</w:t>
      </w:r>
      <w:r>
        <w:rPr>
          <w:color w:val="2B4150"/>
          <w:spacing w:val="-18"/>
          <w:w w:val="110"/>
        </w:rPr>
        <w:t xml:space="preserve"> </w:t>
      </w:r>
      <w:r>
        <w:rPr>
          <w:color w:val="2B4150"/>
          <w:w w:val="110"/>
        </w:rPr>
        <w:t>200/201</w:t>
      </w:r>
      <w:r>
        <w:rPr>
          <w:color w:val="2B4150"/>
          <w:spacing w:val="-17"/>
          <w:w w:val="110"/>
        </w:rPr>
        <w:t xml:space="preserve"> </w:t>
      </w:r>
      <w:r>
        <w:rPr>
          <w:color w:val="2B4150"/>
          <w:w w:val="110"/>
        </w:rPr>
        <w:t>status</w:t>
      </w:r>
      <w:r>
        <w:rPr>
          <w:color w:val="2B4150"/>
          <w:spacing w:val="-21"/>
          <w:w w:val="110"/>
        </w:rPr>
        <w:t xml:space="preserve"> </w:t>
      </w:r>
      <w:r>
        <w:rPr>
          <w:color w:val="2B4150"/>
          <w:w w:val="110"/>
        </w:rPr>
        <w:t xml:space="preserve">or </w:t>
      </w:r>
      <w:r>
        <w:rPr>
          <w:color w:val="2B4150"/>
          <w:w w:val="115"/>
        </w:rPr>
        <w:t>error triggers middleware</w:t>
      </w:r>
    </w:p>
    <w:p>
      <w:pPr>
        <w:spacing w:before="47"/>
        <w:ind w:left="165"/>
        <w:rPr>
          <w:rFonts w:ascii="Calibri" w:hAnsi="Calibri"/>
          <w:sz w:val="27"/>
        </w:rPr>
      </w:pPr>
      <w:r>
        <w:br w:type="column"/>
      </w:r>
      <w:r>
        <w:rPr>
          <w:rFonts w:ascii="Calibri" w:hAnsi="Calibri"/>
          <w:color w:val="2B4150"/>
          <w:spacing w:val="-5"/>
          <w:sz w:val="27"/>
        </w:rPr>
        <w:t>06</w:t>
      </w:r>
    </w:p>
    <w:p>
      <w:pPr>
        <w:pStyle w:val="15"/>
        <w:spacing w:line="36" w:lineRule="exact"/>
        <w:ind w:left="164"/>
        <w:rPr>
          <w:rFonts w:ascii="Calibri" w:hAnsi="Calibri"/>
          <w:i w:val="0"/>
          <w:sz w:val="3"/>
        </w:rPr>
      </w:pPr>
      <w:r>
        <w:rPr>
          <w:rFonts w:ascii="Calibri" w:hAnsi="Calibri"/>
          <w:i w:val="0"/>
          <w:sz w:val="3"/>
        </w:rPr>
        <mc:AlternateContent>
          <mc:Choice Requires="wps">
            <w:drawing>
              <wp:inline distT="0" distB="0" distL="114298" distR="114298">
                <wp:extent cx="3208020" cy="22860"/>
                <wp:effectExtent l="0" t="0" r="0" b="0"/>
                <wp:docPr id="255" name="组合 25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56" name="组合 256"/>
                      <wpg:cNvGrpSpPr/>
                      <wpg:grpSpPr>
                        <a:xfrm rot="0">
                          <a:off x="0" y="0"/>
                          <a:ext cx="3208020" cy="22860"/>
                          <a:chOff x="0" y="0"/>
                          <a:chExt cx="3208020" cy="228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57" name="矩形 257"/>
                        <wps:cNvSpPr/>
                        <wps:spPr>
                          <a:xfrm rot="0">
                            <a:off x="0" y="0"/>
                            <a:ext cx="3208020" cy="22860"/>
                          </a:xfrm>
                          <a:prstGeom prst="rect"/>
                          <a:solidFill>
                            <a:srgbClr val="315F7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258" o:spid="_x0000_s258" coordorigin="6090,11311" coordsize="5052,36" style="width:252.6pt;&#10;height:1.8000001pt;">
                <v:rect type="#_x0000_t1" id="矩形 259" o:spid="_x0000_s259" style="position:absolute;&#10;left:6090;&#10;top:11311;&#10;width:5052;&#10;height:35;" fillcolor="#315F7A" stroked="f" strokeweight="1.0pt">
                  <v:stroke color="#000000"/>
                </v:rect>
                <w10:anchorLock/>
              </v:group>
            </w:pict>
          </mc:Fallback>
        </mc:AlternateContent>
      </w:r>
    </w:p>
    <w:p>
      <w:pPr>
        <w:pStyle w:val="2"/>
        <w:spacing w:before="191"/>
      </w:pPr>
      <w:r>
        <w:rPr>
          <w:color w:val="2B4150"/>
          <w:spacing w:val="-2"/>
          <w:w w:val="95"/>
        </w:rPr>
        <w:t>Error</w:t>
      </w:r>
      <w:r>
        <w:rPr>
          <w:color w:val="2B4150"/>
          <w:spacing w:val="-10"/>
          <w:w w:val="95"/>
        </w:rPr>
        <w:t xml:space="preserve"> </w:t>
      </w:r>
      <w:r>
        <w:rPr>
          <w:color w:val="2B4150"/>
          <w:spacing w:val="-2"/>
          <w:w w:val="104"/>
        </w:rPr>
        <w:t>Handling</w:t>
      </w:r>
    </w:p>
    <w:p>
      <w:pPr>
        <w:pStyle w:val="15"/>
        <w:spacing w:before="273" w:line="346" w:lineRule="auto"/>
        <w:ind w:left="165" w:right="255"/>
      </w:pPr>
      <w:r>
        <w:rPr>
          <w:color w:val="2B4150"/>
          <w:w w:val="110"/>
        </w:rPr>
        <w:t xml:space="preserve">Standardized error payload with success: </w:t>
      </w:r>
      <w:r>
        <w:rPr>
          <w:color w:val="2B4150"/>
          <w:w w:val="115"/>
        </w:rPr>
        <w:t>false and descriptive message</w:t>
      </w:r>
    </w:p>
    <w:p>
      <w:pPr>
        <w:spacing w:line="346" w:lineRule="auto"/>
        <w:sectPr>
          <w:type w:val="continuous"/>
          <w:pgSz w:w="11920" w:h="16840"/>
          <w:pgMar w:top="700" w:right="600" w:bottom="280" w:left="600" w:header="720" w:footer="720" w:gutter="0"/>
          <w:cols w:num="2" w:space="284" w:equalWidth="0">
            <w:col w:w="5043" w:space="284"/>
            <w:col w:w="5393"/>
          </w:cols>
          <w:docGrid w:linePitch="312" w:charSpace="0"/>
        </w:sectPr>
      </w:pPr>
    </w:p>
    <w:p>
      <w:pPr>
        <w:pStyle w:val="1"/>
        <w:spacing w:before="45"/>
        <w:ind w:right="0"/>
      </w:pPr>
      <w:r>
        <w:rPr>
          <w:color w:val="124E73"/>
          <w:w w:val="104"/>
        </w:rPr>
        <w:t>Non-Functional</w:t>
      </w:r>
      <w:r>
        <w:rPr>
          <w:color w:val="124E73"/>
          <w:spacing w:val="58"/>
          <w:w w:val="104"/>
        </w:rPr>
        <w:t xml:space="preserve"> </w:t>
      </w:r>
      <w:r>
        <w:rPr>
          <w:color w:val="124E73"/>
          <w:spacing w:val="-2"/>
          <w:w w:val="104"/>
        </w:rPr>
        <w:t>Qualities</w:t>
      </w:r>
    </w:p>
    <w:p>
      <w:pPr>
        <w:pStyle w:val="15"/>
        <w:rPr>
          <w:rFonts w:ascii="Arial" w:hAnsi="Arial"/>
          <w:i w:val="0"/>
          <w:sz w:val="20"/>
        </w:rPr>
      </w:pPr>
    </w:p>
    <w:p>
      <w:pPr>
        <w:pStyle w:val="15"/>
        <w:rPr>
          <w:rFonts w:ascii="Arial" w:hAnsi="Arial"/>
          <w:i w:val="0"/>
          <w:sz w:val="20"/>
        </w:rPr>
      </w:pPr>
    </w:p>
    <w:p>
      <w:pPr>
        <w:pStyle w:val="15"/>
        <w:spacing w:before="1"/>
        <w:rPr>
          <w:rFonts w:ascii="Arial" w:hAnsi="Arial"/>
          <w:i w:val="0"/>
          <w:sz w:val="12"/>
        </w:rPr>
      </w:pPr>
      <w:r>
        <w:drawing>
          <wp:anchor distT="0" distB="0" distL="0" distR="0" simplePos="0" relativeHeight="95" behindDoc="1" locked="0" layoutInCell="1" hidden="0" allowOverlap="1">
            <wp:simplePos x="0" y="0"/>
            <wp:positionH relativeFrom="page">
              <wp:posOffset>495251</wp:posOffset>
            </wp:positionH>
            <wp:positionV relativeFrom="paragraph">
              <wp:posOffset>104049</wp:posOffset>
            </wp:positionV>
            <wp:extent cx="412610" cy="414337"/>
            <wp:effectExtent l="0" t="0" r="0" b="0"/>
            <wp:wrapTopAndBottom/>
            <wp:docPr id="260" name="图片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2" name="图片 26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610" cy="41433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96" behindDoc="1" locked="0" layoutInCell="1" hidden="0" allowOverlap="1">
            <wp:simplePos x="0" y="0"/>
            <wp:positionH relativeFrom="page">
              <wp:posOffset>3898360</wp:posOffset>
            </wp:positionH>
            <wp:positionV relativeFrom="paragraph">
              <wp:posOffset>157341</wp:posOffset>
            </wp:positionV>
            <wp:extent cx="412698" cy="308037"/>
            <wp:effectExtent l="0" t="0" r="0" b="0"/>
            <wp:wrapTopAndBottom/>
            <wp:docPr id="263" name="图片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5" name="图片 26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698" cy="30803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before="5"/>
        <w:rPr>
          <w:rFonts w:ascii="Arial" w:hAnsi="Arial"/>
          <w:i w:val="0"/>
          <w:sz w:val="23"/>
        </w:rPr>
      </w:pPr>
    </w:p>
    <w:p>
      <w:pPr>
        <w:rPr>
          <w:rFonts w:ascii="Arial" w:hAnsi="Arial"/>
          <w:sz w:val="23"/>
        </w:rPr>
        <w:sectPr>
          <w:pgSz w:w="11920" w:h="16840"/>
          <w:pgMar w:top="700" w:right="600" w:bottom="0" w:left="600" w:header="720" w:footer="720" w:gutter="0"/>
          <w:docGrid w:linePitch="312" w:charSpace="0"/>
        </w:sectPr>
      </w:pPr>
    </w:p>
    <w:p>
      <w:pPr>
        <w:pStyle w:val="2"/>
        <w:spacing w:before="82"/>
      </w:pPr>
      <w:r>
        <w:rPr>
          <w:color w:val="2B4150"/>
          <w:spacing w:val="-2"/>
          <w:w w:val="104"/>
        </w:rPr>
        <w:t>Security</w:t>
      </w:r>
    </w:p>
    <w:p>
      <w:pPr>
        <w:pStyle w:val="15"/>
        <w:spacing w:before="273" w:line="341" w:lineRule="auto"/>
        <w:ind w:left="165"/>
      </w:pPr>
      <w:r>
        <w:rPr>
          <w:color w:val="2B4150"/>
          <w:w w:val="115"/>
        </w:rPr>
        <w:t>JWT-based</w:t>
      </w:r>
      <w:r>
        <w:rPr>
          <w:color w:val="2B4150"/>
          <w:spacing w:val="-26"/>
          <w:w w:val="115"/>
        </w:rPr>
        <w:t xml:space="preserve"> </w:t>
      </w:r>
      <w:r>
        <w:rPr>
          <w:color w:val="2B4150"/>
          <w:w w:val="115"/>
        </w:rPr>
        <w:t>authentication</w:t>
      </w:r>
      <w:r>
        <w:rPr>
          <w:color w:val="2B4150"/>
          <w:spacing w:val="-24"/>
          <w:w w:val="115"/>
        </w:rPr>
        <w:t xml:space="preserve"> </w:t>
      </w:r>
      <w:r>
        <w:rPr>
          <w:color w:val="2B4150"/>
          <w:w w:val="115"/>
        </w:rPr>
        <w:t>ensures</w:t>
      </w:r>
      <w:r>
        <w:rPr>
          <w:color w:val="2B4150"/>
          <w:spacing w:val="-20"/>
          <w:w w:val="115"/>
        </w:rPr>
        <w:t xml:space="preserve"> </w:t>
      </w:r>
      <w:r>
        <w:rPr>
          <w:color w:val="2B4150"/>
          <w:w w:val="115"/>
        </w:rPr>
        <w:t xml:space="preserve">stateless </w:t>
      </w:r>
      <w:r>
        <w:rPr>
          <w:color w:val="2B4150"/>
          <w:w w:val="110"/>
        </w:rPr>
        <w:t xml:space="preserve">security with encrypted tokens. Per-user data </w:t>
      </w:r>
      <w:r>
        <w:rPr>
          <w:color w:val="2B4150"/>
          <w:w w:val="115"/>
        </w:rPr>
        <w:t>isolation prevents unauthorized access to goals belonging to other users. Centralized error</w:t>
      </w:r>
      <w:r>
        <w:rPr>
          <w:color w:val="2B4150"/>
          <w:spacing w:val="-17"/>
          <w:w w:val="115"/>
        </w:rPr>
        <w:t xml:space="preserve"> </w:t>
      </w:r>
      <w:r>
        <w:rPr>
          <w:color w:val="2B4150"/>
          <w:w w:val="115"/>
        </w:rPr>
        <w:t>handling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prevents</w:t>
      </w:r>
      <w:r>
        <w:rPr>
          <w:color w:val="2B4150"/>
          <w:spacing w:val="-19"/>
          <w:w w:val="115"/>
        </w:rPr>
        <w:t xml:space="preserve"> </w:t>
      </w:r>
      <w:r>
        <w:rPr>
          <w:color w:val="2B4150"/>
          <w:w w:val="115"/>
        </w:rPr>
        <w:t>sensitive</w:t>
      </w:r>
      <w:r>
        <w:rPr>
          <w:color w:val="2B4150"/>
          <w:spacing w:val="-19"/>
          <w:w w:val="115"/>
        </w:rPr>
        <w:t xml:space="preserve"> </w:t>
      </w:r>
      <w:r>
        <w:rPr>
          <w:color w:val="2B4150"/>
          <w:w w:val="115"/>
        </w:rPr>
        <w:t xml:space="preserve">information </w:t>
      </w:r>
      <w:r>
        <w:rPr>
          <w:color w:val="2B4150"/>
          <w:spacing w:val="-2"/>
          <w:w w:val="115"/>
        </w:rPr>
        <w:t>leakage.</w:t>
      </w:r>
    </w:p>
    <w:p>
      <w:pPr>
        <w:pStyle w:val="2"/>
        <w:spacing w:before="82"/>
      </w:pPr>
      <w:r>
        <w:br w:type="column"/>
      </w:r>
      <w:r>
        <w:rPr>
          <w:color w:val="2B4150"/>
          <w:spacing w:val="-2"/>
          <w:w w:val="104"/>
        </w:rPr>
        <w:t>Scalability</w:t>
      </w:r>
    </w:p>
    <w:p>
      <w:pPr>
        <w:pStyle w:val="15"/>
        <w:spacing w:before="273" w:line="343" w:lineRule="auto"/>
        <w:ind w:left="165"/>
      </w:pPr>
      <w:r>
        <w:rPr>
          <w:color w:val="2B4150"/>
          <w:w w:val="115"/>
        </w:rPr>
        <w:t>Stateless</w:t>
      </w:r>
      <w:r>
        <w:rPr>
          <w:color w:val="2B4150"/>
          <w:spacing w:val="-20"/>
          <w:w w:val="115"/>
        </w:rPr>
        <w:t xml:space="preserve"> </w:t>
      </w:r>
      <w:r>
        <w:rPr>
          <w:color w:val="2B4150"/>
          <w:w w:val="115"/>
        </w:rPr>
        <w:t>authentication</w:t>
      </w:r>
      <w:r>
        <w:rPr>
          <w:color w:val="2B4150"/>
          <w:spacing w:val="-21"/>
          <w:w w:val="115"/>
        </w:rPr>
        <w:t xml:space="preserve"> </w:t>
      </w:r>
      <w:r>
        <w:rPr>
          <w:color w:val="2B4150"/>
          <w:w w:val="115"/>
        </w:rPr>
        <w:t>enables</w:t>
      </w:r>
      <w:r>
        <w:rPr>
          <w:color w:val="2B4150"/>
          <w:spacing w:val="-20"/>
          <w:w w:val="115"/>
        </w:rPr>
        <w:t xml:space="preserve"> </w:t>
      </w:r>
      <w:r>
        <w:rPr>
          <w:color w:val="2B4150"/>
          <w:w w:val="115"/>
        </w:rPr>
        <w:t>horizontal scaling across multiple server instances.</w:t>
      </w:r>
    </w:p>
    <w:p>
      <w:pPr>
        <w:pStyle w:val="15"/>
        <w:spacing w:line="343" w:lineRule="auto"/>
        <w:ind w:left="165"/>
      </w:pPr>
      <w:r>
        <w:rPr>
          <w:color w:val="2B4150"/>
          <w:w w:val="110"/>
        </w:rPr>
        <w:t xml:space="preserve">NoSQL database flexibility accommodates </w:t>
      </w:r>
      <w:r>
        <w:rPr>
          <w:color w:val="2B4150"/>
          <w:w w:val="115"/>
        </w:rPr>
        <w:t>evolving schema requirements without downtime. Efficient event loop handles concurrent</w:t>
      </w:r>
      <w:r>
        <w:rPr>
          <w:color w:val="2B4150"/>
          <w:spacing w:val="-6"/>
          <w:w w:val="115"/>
        </w:rPr>
        <w:t xml:space="preserve"> </w:t>
      </w:r>
      <w:r>
        <w:rPr>
          <w:color w:val="2B4150"/>
          <w:w w:val="115"/>
        </w:rPr>
        <w:t>connections.</w:t>
      </w:r>
    </w:p>
    <w:p>
      <w:pPr>
        <w:spacing w:line="343" w:lineRule="auto"/>
        <w:sectPr>
          <w:type w:val="continuous"/>
          <w:pgSz w:w="11920" w:h="16840"/>
          <w:pgMar w:top="700" w:right="600" w:bottom="280" w:left="600" w:header="720" w:footer="720" w:gutter="0"/>
          <w:cols w:num="2" w:space="178" w:equalWidth="0">
            <w:col w:w="5183" w:space="178"/>
            <w:col w:w="5359"/>
          </w:cols>
          <w:docGrid w:linePitch="312" w:charSpace="0"/>
        </w:sectPr>
      </w:pPr>
    </w:p>
    <w:p>
      <w:pPr>
        <w:pStyle w:val="15"/>
        <w:rPr>
          <w:sz w:val="20"/>
        </w:rPr>
      </w:pPr>
    </w:p>
    <w:p>
      <w:pPr>
        <w:pStyle w:val="15"/>
        <w:spacing w:before="9"/>
        <w:rPr>
          <w:sz w:val="19"/>
        </w:rPr>
      </w:pPr>
    </w:p>
    <w:p>
      <w:pPr>
        <w:tabs>
          <w:tab w:val="left" w:pos="5538"/>
        </w:tabs>
        <w:ind w:left="17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114298" distR="114298">
                <wp:extent cx="397510" cy="393700"/>
                <wp:effectExtent l="0" t="0" r="0" b="0"/>
                <wp:docPr id="266" name="组合 266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67" name="组合 267"/>
                      <wpg:cNvGrpSpPr/>
                      <wpg:grpSpPr>
                        <a:xfrm rot="0">
                          <a:off x="0" y="0"/>
                          <a:ext cx="397510" cy="393700"/>
                          <a:chOff x="0" y="0"/>
                          <a:chExt cx="397510" cy="39370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68" name="曲线 268"/>
                        <wps:cNvSpPr/>
                        <wps:spPr>
                          <a:xfrm rot="0">
                            <a:off x="0" y="0"/>
                            <a:ext cx="397510" cy="39370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5253" y="1465"/>
                                </a:moveTo>
                                <a:lnTo>
                                  <a:pt x="4734" y="1849"/>
                                </a:lnTo>
                                <a:lnTo>
                                  <a:pt x="4320" y="2128"/>
                                </a:lnTo>
                                <a:lnTo>
                                  <a:pt x="3974" y="2372"/>
                                </a:lnTo>
                                <a:lnTo>
                                  <a:pt x="3663" y="2617"/>
                                </a:lnTo>
                                <a:lnTo>
                                  <a:pt x="3386" y="2896"/>
                                </a:lnTo>
                                <a:lnTo>
                                  <a:pt x="3144" y="3140"/>
                                </a:lnTo>
                                <a:lnTo>
                                  <a:pt x="2868" y="3419"/>
                                </a:lnTo>
                                <a:lnTo>
                                  <a:pt x="2626" y="3698"/>
                                </a:lnTo>
                                <a:lnTo>
                                  <a:pt x="2384" y="4012"/>
                                </a:lnTo>
                                <a:lnTo>
                                  <a:pt x="2108" y="4326"/>
                                </a:lnTo>
                                <a:lnTo>
                                  <a:pt x="1900" y="4641"/>
                                </a:lnTo>
                                <a:lnTo>
                                  <a:pt x="1693" y="4920"/>
                                </a:lnTo>
                                <a:lnTo>
                                  <a:pt x="1451" y="5338"/>
                                </a:lnTo>
                                <a:lnTo>
                                  <a:pt x="1244" y="5687"/>
                                </a:lnTo>
                                <a:lnTo>
                                  <a:pt x="1071" y="6071"/>
                                </a:lnTo>
                                <a:lnTo>
                                  <a:pt x="898" y="6420"/>
                                </a:lnTo>
                                <a:lnTo>
                                  <a:pt x="760" y="6769"/>
                                </a:lnTo>
                                <a:lnTo>
                                  <a:pt x="622" y="7118"/>
                                </a:lnTo>
                                <a:lnTo>
                                  <a:pt x="518" y="7467"/>
                                </a:lnTo>
                                <a:lnTo>
                                  <a:pt x="414" y="7816"/>
                                </a:lnTo>
                                <a:lnTo>
                                  <a:pt x="311" y="8165"/>
                                </a:lnTo>
                                <a:lnTo>
                                  <a:pt x="207" y="8584"/>
                                </a:lnTo>
                                <a:lnTo>
                                  <a:pt x="138" y="8968"/>
                                </a:lnTo>
                                <a:lnTo>
                                  <a:pt x="103" y="9316"/>
                                </a:lnTo>
                                <a:lnTo>
                                  <a:pt x="34" y="9700"/>
                                </a:lnTo>
                                <a:lnTo>
                                  <a:pt x="34" y="10049"/>
                                </a:lnTo>
                                <a:lnTo>
                                  <a:pt x="0" y="10433"/>
                                </a:lnTo>
                                <a:lnTo>
                                  <a:pt x="0" y="10782"/>
                                </a:lnTo>
                                <a:lnTo>
                                  <a:pt x="0" y="11201"/>
                                </a:lnTo>
                                <a:lnTo>
                                  <a:pt x="34" y="11585"/>
                                </a:lnTo>
                                <a:lnTo>
                                  <a:pt x="69" y="12003"/>
                                </a:lnTo>
                                <a:lnTo>
                                  <a:pt x="138" y="12457"/>
                                </a:lnTo>
                                <a:lnTo>
                                  <a:pt x="207" y="12841"/>
                                </a:lnTo>
                                <a:lnTo>
                                  <a:pt x="276" y="13225"/>
                                </a:lnTo>
                                <a:lnTo>
                                  <a:pt x="380" y="13609"/>
                                </a:lnTo>
                                <a:lnTo>
                                  <a:pt x="449" y="13923"/>
                                </a:lnTo>
                                <a:lnTo>
                                  <a:pt x="587" y="14237"/>
                                </a:lnTo>
                                <a:lnTo>
                                  <a:pt x="691" y="14620"/>
                                </a:lnTo>
                                <a:lnTo>
                                  <a:pt x="829" y="14969"/>
                                </a:lnTo>
                                <a:lnTo>
                                  <a:pt x="1002" y="15318"/>
                                </a:lnTo>
                                <a:lnTo>
                                  <a:pt x="1209" y="15737"/>
                                </a:lnTo>
                                <a:lnTo>
                                  <a:pt x="1486" y="16191"/>
                                </a:lnTo>
                                <a:lnTo>
                                  <a:pt x="1762" y="16679"/>
                                </a:lnTo>
                                <a:lnTo>
                                  <a:pt x="2039" y="17098"/>
                                </a:lnTo>
                                <a:lnTo>
                                  <a:pt x="2280" y="17377"/>
                                </a:lnTo>
                                <a:lnTo>
                                  <a:pt x="2488" y="17691"/>
                                </a:lnTo>
                                <a:lnTo>
                                  <a:pt x="2764" y="17970"/>
                                </a:lnTo>
                                <a:lnTo>
                                  <a:pt x="3041" y="18284"/>
                                </a:lnTo>
                                <a:lnTo>
                                  <a:pt x="3317" y="18564"/>
                                </a:lnTo>
                                <a:lnTo>
                                  <a:pt x="3628" y="18843"/>
                                </a:lnTo>
                                <a:lnTo>
                                  <a:pt x="3905" y="19122"/>
                                </a:lnTo>
                                <a:lnTo>
                                  <a:pt x="4250" y="19366"/>
                                </a:lnTo>
                                <a:lnTo>
                                  <a:pt x="4561" y="19610"/>
                                </a:lnTo>
                                <a:lnTo>
                                  <a:pt x="5011" y="19890"/>
                                </a:lnTo>
                                <a:lnTo>
                                  <a:pt x="5460" y="20169"/>
                                </a:lnTo>
                                <a:lnTo>
                                  <a:pt x="5875" y="20413"/>
                                </a:lnTo>
                                <a:lnTo>
                                  <a:pt x="6255" y="20588"/>
                                </a:lnTo>
                                <a:lnTo>
                                  <a:pt x="6635" y="20762"/>
                                </a:lnTo>
                                <a:lnTo>
                                  <a:pt x="7015" y="20902"/>
                                </a:lnTo>
                                <a:lnTo>
                                  <a:pt x="7292" y="21041"/>
                                </a:lnTo>
                                <a:lnTo>
                                  <a:pt x="7672" y="21146"/>
                                </a:lnTo>
                                <a:lnTo>
                                  <a:pt x="8121" y="21251"/>
                                </a:lnTo>
                                <a:lnTo>
                                  <a:pt x="8605" y="21355"/>
                                </a:lnTo>
                                <a:lnTo>
                                  <a:pt x="9192" y="21495"/>
                                </a:lnTo>
                                <a:lnTo>
                                  <a:pt x="9642" y="21530"/>
                                </a:lnTo>
                                <a:lnTo>
                                  <a:pt x="10022" y="21565"/>
                                </a:lnTo>
                                <a:lnTo>
                                  <a:pt x="10368" y="21600"/>
                                </a:lnTo>
                                <a:lnTo>
                                  <a:pt x="10679" y="21600"/>
                                </a:lnTo>
                                <a:lnTo>
                                  <a:pt x="11197" y="21565"/>
                                </a:lnTo>
                                <a:lnTo>
                                  <a:pt x="11750" y="21530"/>
                                </a:lnTo>
                                <a:lnTo>
                                  <a:pt x="12303" y="21460"/>
                                </a:lnTo>
                                <a:lnTo>
                                  <a:pt x="12821" y="21390"/>
                                </a:lnTo>
                                <a:lnTo>
                                  <a:pt x="13236" y="21320"/>
                                </a:lnTo>
                                <a:lnTo>
                                  <a:pt x="13651" y="21216"/>
                                </a:lnTo>
                                <a:lnTo>
                                  <a:pt x="14031" y="21076"/>
                                </a:lnTo>
                                <a:lnTo>
                                  <a:pt x="14411" y="20971"/>
                                </a:lnTo>
                                <a:lnTo>
                                  <a:pt x="14722" y="20867"/>
                                </a:lnTo>
                                <a:lnTo>
                                  <a:pt x="15033" y="20727"/>
                                </a:lnTo>
                                <a:lnTo>
                                  <a:pt x="15344" y="20588"/>
                                </a:lnTo>
                              </a:path>
                              <a:path w="21600" h="21600">
                                <a:moveTo>
                                  <a:pt x="11370" y="0"/>
                                </a:moveTo>
                                <a:lnTo>
                                  <a:pt x="10782" y="0"/>
                                </a:lnTo>
                                <a:lnTo>
                                  <a:pt x="10160" y="0"/>
                                </a:lnTo>
                                <a:lnTo>
                                  <a:pt x="9538" y="69"/>
                                </a:lnTo>
                                <a:lnTo>
                                  <a:pt x="8916" y="139"/>
                                </a:lnTo>
                                <a:lnTo>
                                  <a:pt x="8398" y="244"/>
                                </a:lnTo>
                                <a:lnTo>
                                  <a:pt x="7810" y="418"/>
                                </a:lnTo>
                                <a:lnTo>
                                  <a:pt x="7257" y="558"/>
                                </a:lnTo>
                                <a:lnTo>
                                  <a:pt x="6704" y="767"/>
                                </a:lnTo>
                                <a:lnTo>
                                  <a:pt x="6324" y="942"/>
                                </a:lnTo>
                                <a:lnTo>
                                  <a:pt x="5978" y="1116"/>
                                </a:lnTo>
                                <a:lnTo>
                                  <a:pt x="5598" y="1291"/>
                                </a:lnTo>
                                <a:lnTo>
                                  <a:pt x="5253" y="1465"/>
                                </a:lnTo>
                              </a:path>
                              <a:path w="21600" h="21600">
                                <a:moveTo>
                                  <a:pt x="13582" y="6316"/>
                                </a:moveTo>
                                <a:lnTo>
                                  <a:pt x="17902" y="10712"/>
                                </a:lnTo>
                              </a:path>
                              <a:path w="21600" h="21600">
                                <a:moveTo>
                                  <a:pt x="13582" y="15039"/>
                                </a:moveTo>
                                <a:lnTo>
                                  <a:pt x="17902" y="10712"/>
                                </a:lnTo>
                              </a:path>
                              <a:path w="21600" h="21600">
                                <a:moveTo>
                                  <a:pt x="8087" y="6350"/>
                                </a:moveTo>
                                <a:lnTo>
                                  <a:pt x="3767" y="10712"/>
                                </a:lnTo>
                                <a:lnTo>
                                  <a:pt x="8017" y="15004"/>
                                </a:lnTo>
                              </a:path>
                              <a:path w="21600" h="21600">
                                <a:moveTo>
                                  <a:pt x="15344" y="20588"/>
                                </a:moveTo>
                                <a:lnTo>
                                  <a:pt x="17556" y="19262"/>
                                </a:lnTo>
                                <a:lnTo>
                                  <a:pt x="19319" y="17482"/>
                                </a:lnTo>
                                <a:lnTo>
                                  <a:pt x="20632" y="15318"/>
                                </a:lnTo>
                                <a:lnTo>
                                  <a:pt x="21427" y="12911"/>
                                </a:lnTo>
                                <a:lnTo>
                                  <a:pt x="21599" y="10328"/>
                                </a:lnTo>
                              </a:path>
                              <a:path w="21600" h="21600">
                                <a:moveTo>
                                  <a:pt x="21599" y="10328"/>
                                </a:moveTo>
                                <a:lnTo>
                                  <a:pt x="21254" y="7886"/>
                                </a:lnTo>
                              </a:path>
                              <a:path w="21600" h="21600">
                                <a:moveTo>
                                  <a:pt x="21254" y="7886"/>
                                </a:moveTo>
                                <a:lnTo>
                                  <a:pt x="20183" y="5373"/>
                                </a:lnTo>
                                <a:lnTo>
                                  <a:pt x="18558" y="3245"/>
                                </a:lnTo>
                                <a:lnTo>
                                  <a:pt x="16485" y="1570"/>
                                </a:lnTo>
                                <a:lnTo>
                                  <a:pt x="14065" y="488"/>
                                </a:lnTo>
                                <a:lnTo>
                                  <a:pt x="11370" y="0"/>
                                </a:lnTo>
                              </a:path>
                            </a:pathLst>
                          </a:custGeom>
                          <a:noFill/>
                          <a:ln w="17596" cmpd="sng" cap="flat">
                            <a:solidFill>
                              <a:srgbClr val="315F7A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269" o:spid="_x0000_s269" coordorigin="779,8620" coordsize="626,620" style="width:31.300001pt;&#10;height:31.000002pt;">
                <v:shape type="#_x0000_t0" id="曲线 270" o:spid="_x0000_s270" coordsize="626,620" path="m152,42l137,53l125,61l115,68l106,75l98,83l91,90l83,98l76,106l69,115l61,124l55,133l49,141l42,153l36,163l31,174l26,184l22,194l18,204l15,214l12,224l9,234l6,246l4,257l3,267l1,278l1,288l,299l,309l,321l1,332l2,344l4,357l6,368l8,379l11,390l13,399l17,408l20,419l24,429l29,439l35,451l43,464l51,478l59,490l66,498l72,507l80,515l88,524l96,532l105,540l113,548l123,555l132,562l145,570l158,578l170,585l181,590l192,595l203,599l211,603l222,606l235,609l249,612l266,616l279,617l290,618l300,620l309,620l324,618l340,617l356,615l371,613l383,611l395,608l406,604l417,601l426,598l435,594l444,590m329,l312,l294,l276,2l258,4l243,7l226,12l210,16l194,22l183,27l173,32l162,37l152,42m393,181l518,307m393,431l518,307m234,182l109,307l232,430m444,590l508,552l559,501l597,439l620,370l625,296m625,296l615,226m615,226l584,154l537,93l477,45l407,14l329,e" style="position:absolute;&#10;left:779;&#10;top:8620;&#10;width:625;&#10;height:620;" filled="f" stroked="t" strokeweight="1.3855181pt">
                  <v:stroke color="#315F7A"/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114298" distR="114298">
                <wp:extent cx="399415" cy="403224"/>
                <wp:effectExtent l="0" t="0" r="0" b="0"/>
                <wp:docPr id="271" name="组合 271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72" name="组合 272"/>
                      <wpg:cNvGrpSpPr/>
                      <wpg:grpSpPr>
                        <a:xfrm rot="0">
                          <a:off x="0" y="0"/>
                          <a:ext cx="399415" cy="403224"/>
                          <a:chOff x="0" y="0"/>
                          <a:chExt cx="399415" cy="40322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73" name="曲线 273"/>
                        <wps:cNvSpPr/>
                        <wps:spPr>
                          <a:xfrm rot="0">
                            <a:off x="0" y="5079"/>
                            <a:ext cx="399415" cy="39751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8229" y="14285"/>
                                </a:moveTo>
                                <a:lnTo>
                                  <a:pt x="18298" y="14526"/>
                                </a:lnTo>
                                <a:lnTo>
                                  <a:pt x="18332" y="14664"/>
                                </a:lnTo>
                                <a:lnTo>
                                  <a:pt x="18642" y="15251"/>
                                </a:lnTo>
                              </a:path>
                              <a:path w="21600" h="21600">
                                <a:moveTo>
                                  <a:pt x="15684" y="14802"/>
                                </a:moveTo>
                                <a:lnTo>
                                  <a:pt x="15787" y="14595"/>
                                </a:lnTo>
                                <a:lnTo>
                                  <a:pt x="15856" y="14423"/>
                                </a:lnTo>
                                <a:lnTo>
                                  <a:pt x="15856" y="14285"/>
                                </a:lnTo>
                                <a:lnTo>
                                  <a:pt x="15856" y="13939"/>
                                </a:lnTo>
                              </a:path>
                              <a:path w="21600" h="21600">
                                <a:moveTo>
                                  <a:pt x="13723" y="21600"/>
                                </a:moveTo>
                                <a:lnTo>
                                  <a:pt x="13482" y="21565"/>
                                </a:lnTo>
                                <a:lnTo>
                                  <a:pt x="13310" y="21565"/>
                                </a:lnTo>
                                <a:lnTo>
                                  <a:pt x="13138" y="21496"/>
                                </a:lnTo>
                                <a:lnTo>
                                  <a:pt x="12966" y="21427"/>
                                </a:lnTo>
                                <a:lnTo>
                                  <a:pt x="12829" y="21289"/>
                                </a:lnTo>
                                <a:lnTo>
                                  <a:pt x="12726" y="21185"/>
                                </a:lnTo>
                                <a:lnTo>
                                  <a:pt x="12622" y="21013"/>
                                </a:lnTo>
                                <a:lnTo>
                                  <a:pt x="12554" y="20840"/>
                                </a:lnTo>
                                <a:lnTo>
                                  <a:pt x="12519" y="20702"/>
                                </a:lnTo>
                                <a:lnTo>
                                  <a:pt x="12519" y="20495"/>
                                </a:lnTo>
                                <a:lnTo>
                                  <a:pt x="12519" y="20357"/>
                                </a:lnTo>
                                <a:lnTo>
                                  <a:pt x="12554" y="20185"/>
                                </a:lnTo>
                                <a:lnTo>
                                  <a:pt x="12622" y="20047"/>
                                </a:lnTo>
                                <a:lnTo>
                                  <a:pt x="12794" y="19736"/>
                                </a:lnTo>
                                <a:lnTo>
                                  <a:pt x="13104" y="19253"/>
                                </a:lnTo>
                              </a:path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0" y="17562"/>
                                </a:lnTo>
                                <a:lnTo>
                                  <a:pt x="12519" y="17562"/>
                                </a:lnTo>
                              </a:path>
                              <a:path w="21600" h="21600">
                                <a:moveTo>
                                  <a:pt x="21049" y="19288"/>
                                </a:moveTo>
                                <a:lnTo>
                                  <a:pt x="21462" y="19978"/>
                                </a:lnTo>
                                <a:lnTo>
                                  <a:pt x="21531" y="20185"/>
                                </a:lnTo>
                                <a:lnTo>
                                  <a:pt x="21599" y="20461"/>
                                </a:lnTo>
                                <a:lnTo>
                                  <a:pt x="21599" y="20633"/>
                                </a:lnTo>
                                <a:lnTo>
                                  <a:pt x="21565" y="20771"/>
                                </a:lnTo>
                                <a:lnTo>
                                  <a:pt x="21531" y="20944"/>
                                </a:lnTo>
                                <a:lnTo>
                                  <a:pt x="21428" y="21116"/>
                                </a:lnTo>
                                <a:lnTo>
                                  <a:pt x="21324" y="21254"/>
                                </a:lnTo>
                                <a:lnTo>
                                  <a:pt x="21187" y="21358"/>
                                </a:lnTo>
                                <a:lnTo>
                                  <a:pt x="21049" y="21461"/>
                                </a:lnTo>
                                <a:lnTo>
                                  <a:pt x="20946" y="21530"/>
                                </a:lnTo>
                                <a:lnTo>
                                  <a:pt x="20705" y="21565"/>
                                </a:lnTo>
                                <a:lnTo>
                                  <a:pt x="20499" y="21600"/>
                                </a:lnTo>
                              </a:path>
                            </a:pathLst>
                          </a:custGeom>
                          <a:noFill/>
                          <a:ln w="17496" cmpd="sng" cap="flat">
                            <a:solidFill>
                              <a:srgbClr val="315F7A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275" name="图片 275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31115" y="0"/>
                            <a:ext cx="366395" cy="36957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276" name="直线 276"/>
                        <wps:cNvSpPr/>
                        <wps:spPr>
                          <a:xfrm rot="0">
                            <a:off x="253999" y="403225"/>
                            <a:ext cx="125095" cy="0"/>
                          </a:xfrm>
                          <a:prstGeom prst="line"/>
                          <a:noFill/>
                          <a:ln w="17465" cmpd="sng" cap="flat">
                            <a:solidFill>
                              <a:srgbClr val="315F7A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277" o:spid="_x0000_s277" coordorigin="6138,8590" coordsize="629,634" style="width:31.449999pt;&#10;height:31.749998pt;">
                <v:shape type="#_x0000_t0" id="曲线 278" o:spid="_x0000_s278" coordsize="629,626" path="m530,414l532,421l533,425l542,442m456,429l459,423l461,418l461,414l461,404m399,626l392,624l387,624l382,623l377,621l373,617l370,614l367,609l365,603l364,599l364,594l364,589l365,585l367,581l372,571l381,557m,l,508l364,508m612,559l624,578l626,585l628,592l628,598l627,602l626,607l623,612l620,616l616,619l612,621l609,624l602,624l596,626e" style="position:absolute;&#10;left:6138;&#10;top:8598;&#10;width:628;&#10;height:625;" filled="f" stroked="t" strokeweight="1.3776379pt">
                  <v:stroke color="#315F7A"/>
                </v:shape>
                <v:shape type="#_x0000_t75" id="图片 279" o:spid="_x0000_s279" style="position:absolute;&#10;left:6187;&#10;top:8590;&#10;width:577;&#10;height:582;" filled="f" stroked="f" strokeweight="1.0pt">
                  <v:imagedata r:id="rId28" o:title="7777537311772899073508"/>
                  <o:lock aspectratio="t"/>
                  <v:stroke color="#000000"/>
                </v:shape>
                <v:line type="#_x0000_t20" id="直线 280" o:spid="_x0000_s280" style="position:absolute;" from="6538.0,9225.026" to="6735.0,9225.026" filled="f" stroked="t" strokeweight="1.3752pt">
                  <v:stroke color="#315F7A"/>
                </v:line>
                <w10:anchorLock/>
              </v:group>
            </w:pict>
          </mc:Fallback>
        </mc:AlternateContent>
      </w:r>
    </w:p>
    <w:p>
      <w:pPr>
        <w:pStyle w:val="15"/>
        <w:spacing w:before="6"/>
        <w:rPr>
          <w:sz w:val="21"/>
        </w:rPr>
      </w:pPr>
    </w:p>
    <w:p>
      <w:pPr>
        <w:rPr>
          <w:sz w:val="21"/>
        </w:rPr>
        <w:sectPr>
          <w:type w:val="continuous"/>
          <w:pgSz w:w="11920" w:h="16840"/>
          <w:pgMar w:top="700" w:right="600" w:bottom="280" w:left="600" w:header="720" w:footer="720" w:gutter="0"/>
          <w:docGrid w:linePitch="312" w:charSpace="0"/>
        </w:sectPr>
      </w:pPr>
    </w:p>
    <w:p>
      <w:pPr>
        <w:pStyle w:val="2"/>
        <w:spacing w:before="82"/>
      </w:pPr>
      <w:r>
        <mc:AlternateContent>
          <mc:Choice Requires="wps">
            <w:drawing>
              <wp:anchor distT="0" distB="0" distL="114298" distR="114298" simplePos="0" relativeHeight="7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81" name="矩形 28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FFBF5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282" o:spid="_x0000_s282" fillcolor="#FFFBF5" stroked="f" strokeweight="1.0pt" style="position:absolute;&#10;margin-left:0.0pt;&#10;margin-top:0.0pt;&#10;width:595.45pt;&#10;height:841.7pt;&#10;z-index:-48;&#10;mso-position-horizontal:absolute;&#10;mso-position-horizontal-relative:page;&#10;mso-position-vertical:absolute;&#10;mso-position-vertical-relative:page;&#10;mso-wrap-distance-left:8.999863pt;&#10;mso-wrap-distance-right:8.999863pt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97" behindDoc="0" locked="0" layoutInCell="1" hidden="0" allowOverlap="1">
                <wp:simplePos x="0" y="0"/>
                <wp:positionH relativeFrom="page">
                  <wp:posOffset>5682614</wp:posOffset>
                </wp:positionH>
                <wp:positionV relativeFrom="page">
                  <wp:posOffset>10123806</wp:posOffset>
                </wp:positionV>
                <wp:extent cx="1880869" cy="521334"/>
                <wp:effectExtent l="0" t="0" r="0" b="0"/>
                <wp:wrapNone/>
                <wp:docPr id="283" name="组合 283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84" name="组合 284"/>
                      <wpg:cNvGrpSpPr/>
                      <wpg:grpSpPr>
                        <a:xfrm rot="0">
                          <a:off x="0" y="0"/>
                          <a:ext cx="1880869" cy="521334"/>
                          <a:chOff x="0" y="0"/>
                          <a:chExt cx="1880869" cy="52133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286" name="图片 286">
                            <a:hlinkClick r:id="rId30"/>
                          </pic:cNvPr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88265" y="8509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287" name="矩形 287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solidFill>
                            <a:srgbClr val="FFFF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88" name="矩形 288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FFBF5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289" o:spid="_x0000_s289" coordorigin="8948,15943" coordsize="2961,820" style="position:absolute;&#10;margin-left:447.44998pt;&#10;margin-top:797.1501pt;&#10;width:148.09999pt;&#10;height:41.049973pt;&#10;z-index:97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图片 290" o:spid="_x0000_s290" style="position:absolute;&#10;left:9088;&#10;top:16077;&#10;width:2712;&#10;height:648;" filled="f" stroked="f" strokeweight="1.0pt" href="https://gamma.app/?utm_source=made-with-gamma">
                  <v:imagedata r:id="rId31" o:title="3789973561772899073531"/>
                  <o:lock aspectratio="t"/>
                  <v:stroke color="#000000"/>
                </v:shape>
                <v:rect type="#_x0000_t1" id="矩形 291" o:spid="_x0000_s291" style="position:absolute;&#10;left:8948;&#10;top:15943;&#10;width:2961;&#10;height:820;" fillcolor="#FFFFFF" stroked="f" strokeweight="1.0pt">
                  <v:stroke color="#000000"/>
                </v:rect>
                <v:rect type="#_x0000_t1" id="矩形 292" o:spid="_x0000_s292" style="position:absolute;&#10;left:8948;&#10;top:15943;&#10;width:2961;&#10;height:820;" filled="f" stroked="t" strokeweight="1.0pt">
                  <v:stroke color="#FFFBF5"/>
                </v:rect>
              </v:group>
            </w:pict>
          </mc:Fallback>
        </mc:AlternateContent>
      </w:r>
      <w:r>
        <w:rPr>
          <w:color w:val="2B4150"/>
          <w:spacing w:val="-2"/>
          <w:w w:val="115"/>
        </w:rPr>
        <w:t>Maintainability</w:t>
      </w:r>
    </w:p>
    <w:p>
      <w:pPr>
        <w:pStyle w:val="15"/>
        <w:spacing w:before="272" w:line="343" w:lineRule="auto"/>
        <w:ind w:left="165" w:right="29"/>
      </w:pPr>
      <w:r>
        <w:rPr>
          <w:color w:val="2B4150"/>
          <w:w w:val="115"/>
        </w:rPr>
        <w:t>Modular</w:t>
      </w:r>
      <w:r>
        <w:rPr>
          <w:color w:val="2B4150"/>
          <w:spacing w:val="-21"/>
          <w:w w:val="115"/>
        </w:rPr>
        <w:t xml:space="preserve"> </w:t>
      </w:r>
      <w:r>
        <w:rPr>
          <w:color w:val="2B4150"/>
          <w:w w:val="115"/>
        </w:rPr>
        <w:t>folder</w:t>
      </w:r>
      <w:r>
        <w:rPr>
          <w:color w:val="2B4150"/>
          <w:spacing w:val="-17"/>
          <w:w w:val="115"/>
        </w:rPr>
        <w:t xml:space="preserve"> </w:t>
      </w:r>
      <w:r>
        <w:rPr>
          <w:color w:val="2B4150"/>
          <w:w w:val="115"/>
        </w:rPr>
        <w:t>structure</w:t>
      </w:r>
      <w:r>
        <w:rPr>
          <w:color w:val="2B4150"/>
          <w:spacing w:val="-22"/>
          <w:w w:val="115"/>
        </w:rPr>
        <w:t xml:space="preserve"> </w:t>
      </w:r>
      <w:r>
        <w:rPr>
          <w:color w:val="2B4150"/>
          <w:w w:val="115"/>
        </w:rPr>
        <w:t>separates</w:t>
      </w:r>
      <w:r>
        <w:rPr>
          <w:color w:val="2B4150"/>
          <w:spacing w:val="-22"/>
          <w:w w:val="115"/>
        </w:rPr>
        <w:t xml:space="preserve"> </w:t>
      </w:r>
      <w:r>
        <w:rPr>
          <w:color w:val="2B4150"/>
          <w:w w:val="115"/>
        </w:rPr>
        <w:t>concerns into</w:t>
      </w:r>
      <w:r>
        <w:rPr>
          <w:color w:val="2B4150"/>
          <w:spacing w:val="-15"/>
          <w:w w:val="115"/>
        </w:rPr>
        <w:t xml:space="preserve"> </w:t>
      </w:r>
      <w:r>
        <w:rPr>
          <w:color w:val="2B4150"/>
          <w:w w:val="115"/>
        </w:rPr>
        <w:t>Routes,</w:t>
      </w:r>
      <w:r>
        <w:rPr>
          <w:color w:val="2B4150"/>
          <w:spacing w:val="-17"/>
          <w:w w:val="115"/>
        </w:rPr>
        <w:t xml:space="preserve"> </w:t>
      </w:r>
      <w:r>
        <w:rPr>
          <w:color w:val="2B4150"/>
          <w:w w:val="115"/>
        </w:rPr>
        <w:t>Middlewares,</w:t>
      </w:r>
      <w:r>
        <w:rPr>
          <w:color w:val="2B4150"/>
          <w:spacing w:val="-20"/>
          <w:w w:val="115"/>
        </w:rPr>
        <w:t xml:space="preserve"> </w:t>
      </w:r>
      <w:r>
        <w:rPr>
          <w:color w:val="2B4150"/>
          <w:w w:val="115"/>
        </w:rPr>
        <w:t>Models,</w:t>
      </w:r>
      <w:r>
        <w:rPr>
          <w:color w:val="2B4150"/>
          <w:spacing w:val="-15"/>
          <w:w w:val="115"/>
        </w:rPr>
        <w:t xml:space="preserve"> </w:t>
      </w:r>
      <w:r>
        <w:rPr>
          <w:color w:val="2B4150"/>
          <w:w w:val="115"/>
        </w:rPr>
        <w:t>and</w:t>
      </w:r>
      <w:r>
        <w:rPr>
          <w:color w:val="2B4150"/>
          <w:spacing w:val="-16"/>
          <w:w w:val="115"/>
        </w:rPr>
        <w:t xml:space="preserve"> </w:t>
      </w:r>
      <w:r>
        <w:rPr>
          <w:color w:val="2B4150"/>
          <w:w w:val="115"/>
        </w:rPr>
        <w:t>Utils directories. Clear naming conventions and consistent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patterns</w:t>
      </w:r>
      <w:r>
        <w:rPr>
          <w:color w:val="2B4150"/>
          <w:spacing w:val="-22"/>
          <w:w w:val="115"/>
        </w:rPr>
        <w:t xml:space="preserve"> </w:t>
      </w:r>
      <w:r>
        <w:rPr>
          <w:color w:val="2B4150"/>
          <w:w w:val="115"/>
        </w:rPr>
        <w:t>reduce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cognitive</w:t>
      </w:r>
      <w:r>
        <w:rPr>
          <w:color w:val="2B4150"/>
          <w:spacing w:val="-19"/>
          <w:w w:val="115"/>
        </w:rPr>
        <w:t xml:space="preserve"> </w:t>
      </w:r>
      <w:r>
        <w:rPr>
          <w:color w:val="2B4150"/>
          <w:w w:val="115"/>
        </w:rPr>
        <w:t>load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 xml:space="preserve">for </w:t>
      </w:r>
      <w:r>
        <w:rPr>
          <w:color w:val="2B4150"/>
          <w:spacing w:val="-2"/>
          <w:w w:val="115"/>
        </w:rPr>
        <w:t>developers.</w:t>
      </w:r>
    </w:p>
    <w:p>
      <w:pPr>
        <w:pStyle w:val="2"/>
        <w:spacing w:before="82"/>
      </w:pPr>
      <w:r>
        <w:br w:type="column"/>
      </w:r>
      <w:r>
        <w:rPr>
          <w:color w:val="2B4150"/>
          <w:spacing w:val="-2"/>
          <w:w w:val="110"/>
        </w:rPr>
        <w:t>Observability</w:t>
      </w:r>
    </w:p>
    <w:p>
      <w:pPr>
        <w:pStyle w:val="15"/>
        <w:spacing w:before="272" w:line="343" w:lineRule="auto"/>
        <w:ind w:left="165"/>
      </w:pPr>
      <w:r>
        <w:rPr>
          <w:color w:val="2B4150"/>
          <w:w w:val="115"/>
        </w:rPr>
        <w:t>Basic console logging provides</w:t>
      </w:r>
      <w:r>
        <w:rPr>
          <w:color w:val="2B4150"/>
          <w:spacing w:val="-1"/>
          <w:w w:val="115"/>
        </w:rPr>
        <w:t xml:space="preserve"> </w:t>
      </w:r>
      <w:r>
        <w:rPr>
          <w:color w:val="2B4150"/>
          <w:w w:val="115"/>
        </w:rPr>
        <w:t>request tracking and error visibility. Architecture supports extension with request logging, performance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metrics,</w:t>
      </w:r>
      <w:r>
        <w:rPr>
          <w:color w:val="2B4150"/>
          <w:spacing w:val="-16"/>
          <w:w w:val="115"/>
        </w:rPr>
        <w:t xml:space="preserve"> </w:t>
      </w:r>
      <w:r>
        <w:rPr>
          <w:color w:val="2B4150"/>
          <w:w w:val="115"/>
        </w:rPr>
        <w:t>and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monitoring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w w:val="115"/>
        </w:rPr>
        <w:t>tools</w:t>
      </w:r>
      <w:r>
        <w:rPr>
          <w:color w:val="2B4150"/>
          <w:spacing w:val="-11"/>
          <w:w w:val="115"/>
        </w:rPr>
        <w:t xml:space="preserve"> </w:t>
      </w:r>
      <w:r>
        <w:rPr>
          <w:color w:val="2B4150"/>
          <w:w w:val="115"/>
        </w:rPr>
        <w:t>in future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phases.</w:t>
      </w:r>
    </w:p>
    <w:p>
      <w:pPr>
        <w:spacing w:line="343" w:lineRule="auto"/>
        <w:sectPr>
          <w:type w:val="continuous"/>
          <w:pgSz w:w="11920" w:h="16840"/>
          <w:pgMar w:top="700" w:right="600" w:bottom="280" w:left="600" w:header="720" w:footer="720" w:gutter="0"/>
          <w:cols w:num="2" w:space="246" w:equalWidth="0">
            <w:col w:w="5115" w:space="246"/>
            <w:col w:w="5359"/>
          </w:cols>
          <w:docGrid w:linePitch="312" w:charSpace="0"/>
        </w:sectPr>
      </w:pPr>
    </w:p>
    <w:p>
      <w:pPr>
        <w:pStyle w:val="1"/>
        <w:spacing w:before="45"/>
        <w:ind w:right="0"/>
      </w:pPr>
      <w:r>
        <w:rPr>
          <w:color w:val="124E73"/>
          <w:w w:val="110"/>
        </w:rPr>
        <w:t>Testing</w:t>
      </w:r>
      <w:r>
        <w:rPr>
          <w:color w:val="124E73"/>
          <w:spacing w:val="-35"/>
          <w:w w:val="110"/>
        </w:rPr>
        <w:t xml:space="preserve"> </w:t>
      </w:r>
      <w:r>
        <w:rPr>
          <w:color w:val="124E73"/>
          <w:w w:val="110"/>
        </w:rPr>
        <w:t>and</w:t>
      </w:r>
      <w:r>
        <w:rPr>
          <w:color w:val="124E73"/>
          <w:spacing w:val="-34"/>
          <w:w w:val="110"/>
        </w:rPr>
        <w:t xml:space="preserve"> </w:t>
      </w:r>
      <w:r>
        <w:rPr>
          <w:color w:val="124E73"/>
          <w:spacing w:val="-2"/>
          <w:w w:val="110"/>
        </w:rPr>
        <w:t>Validation</w:t>
      </w:r>
    </w:p>
    <w:p>
      <w:pPr>
        <w:pStyle w:val="15"/>
        <w:rPr>
          <w:rFonts w:ascii="Arial" w:hAnsi="Arial"/>
          <w:i w:val="0"/>
          <w:sz w:val="20"/>
        </w:rPr>
      </w:pPr>
    </w:p>
    <w:p>
      <w:pPr>
        <w:pStyle w:val="15"/>
        <w:rPr>
          <w:rFonts w:ascii="Arial" w:hAnsi="Arial"/>
          <w:i w:val="0"/>
          <w:sz w:val="20"/>
        </w:rPr>
      </w:pPr>
    </w:p>
    <w:p>
      <w:pPr>
        <w:pStyle w:val="15"/>
        <w:spacing w:before="3"/>
        <w:rPr>
          <w:rFonts w:ascii="Arial" w:hAnsi="Arial"/>
          <w:i w:val="0"/>
          <w:sz w:val="17"/>
        </w:rPr>
      </w:pPr>
    </w:p>
    <w:p>
      <w:pPr>
        <w:rPr>
          <w:rFonts w:ascii="Arial" w:hAnsi="Arial"/>
          <w:sz w:val="17"/>
        </w:rPr>
        <w:sectPr>
          <w:pgSz w:w="11920" w:h="16840"/>
          <w:pgMar w:top="700" w:right="600" w:bottom="0" w:left="600" w:header="720" w:footer="720" w:gutter="0"/>
          <w:docGrid w:linePitch="312" w:charSpace="0"/>
        </w:sectPr>
      </w:pPr>
    </w:p>
    <w:p>
      <w:pPr>
        <w:pStyle w:val="2"/>
      </w:pPr>
      <w:r>
        <mc:AlternateContent>
          <mc:Choice Requires="wps">
            <w:drawing>
              <wp:anchor distT="0" distB="0" distL="114298" distR="114298" simplePos="0" relativeHeight="8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93" name="矩形 29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FFBF5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294" o:spid="_x0000_s294" fillcolor="#FFFBF5" stroked="f" strokeweight="1.0pt" style="position:absolute;&#10;margin-left:0.0pt;&#10;margin-top:0.0pt;&#10;width:595.45pt;&#10;height:841.7pt;&#10;z-index:-47;&#10;mso-position-horizontal:absolute;&#10;mso-position-horizontal-relative:page;&#10;mso-position-vertical:absolute;&#10;mso-position-vertical-relative:page;&#10;mso-wrap-distance-left:8.999863pt;&#10;mso-wrap-distance-right:8.999863pt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98" behindDoc="0" locked="0" layoutInCell="1" hidden="0" allowOverlap="1">
                <wp:simplePos x="0" y="0"/>
                <wp:positionH relativeFrom="page">
                  <wp:posOffset>5682614</wp:posOffset>
                </wp:positionH>
                <wp:positionV relativeFrom="page">
                  <wp:posOffset>10123806</wp:posOffset>
                </wp:positionV>
                <wp:extent cx="1880869" cy="521334"/>
                <wp:effectExtent l="0" t="0" r="0" b="0"/>
                <wp:wrapNone/>
                <wp:docPr id="295" name="组合 29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96" name="组合 296"/>
                      <wpg:cNvGrpSpPr/>
                      <wpg:grpSpPr>
                        <a:xfrm rot="0">
                          <a:off x="0" y="0"/>
                          <a:ext cx="1880869" cy="521334"/>
                          <a:chOff x="0" y="0"/>
                          <a:chExt cx="1880869" cy="52133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298" name="图片 298">
                            <a:hlinkClick r:id="rId33"/>
                          </pic:cNvPr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88265" y="8509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299" name="矩形 299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solidFill>
                            <a:srgbClr val="FFFF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300" name="矩形 300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FFBF5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301" o:spid="_x0000_s301" coordorigin="8948,15943" coordsize="2961,820" style="position:absolute;&#10;margin-left:447.44998pt;&#10;margin-top:797.1501pt;&#10;width:148.09999pt;&#10;height:41.049973pt;&#10;z-index:98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图片 302" o:spid="_x0000_s302" style="position:absolute;&#10;left:9088;&#10;top:16077;&#10;width:2712;&#10;height:648;" filled="f" stroked="f" strokeweight="1.0pt" href="https://gamma.app/?utm_source=made-with-gamma">
                  <v:imagedata r:id="rId34" o:title="5697528101772899073574"/>
                  <o:lock aspectratio="t"/>
                  <v:stroke color="#000000"/>
                </v:shape>
                <v:rect type="#_x0000_t1" id="矩形 303" o:spid="_x0000_s303" style="position:absolute;&#10;left:8948;&#10;top:15943;&#10;width:2961;&#10;height:820;" fillcolor="#FFFFFF" stroked="f" strokeweight="1.0pt">
                  <v:stroke color="#000000"/>
                </v:rect>
                <v:rect type="#_x0000_t1" id="矩形 304" o:spid="_x0000_s304" style="position:absolute;&#10;left:8948;&#10;top:15943;&#10;width:2961;&#10;height:820;" filled="f" stroked="t" strokeweight="1.0pt">
                  <v:stroke color="#FFFBF5"/>
                </v:rect>
              </v:group>
            </w:pict>
          </mc:Fallback>
        </mc:AlternateContent>
      </w:r>
      <w:r>
        <w:rPr>
          <w:color w:val="124E73"/>
        </w:rPr>
        <w:t>Current</w:t>
      </w:r>
      <w:r>
        <w:rPr>
          <w:color w:val="124E73"/>
          <w:spacing w:val="20"/>
        </w:rPr>
        <w:t xml:space="preserve"> </w:t>
      </w:r>
      <w:r>
        <w:rPr>
          <w:color w:val="124E73"/>
        </w:rPr>
        <w:t>Testing</w:t>
      </w:r>
      <w:r>
        <w:rPr>
          <w:color w:val="124E73"/>
          <w:spacing w:val="24"/>
        </w:rPr>
        <w:t xml:space="preserve"> </w:t>
      </w:r>
      <w:r>
        <w:rPr>
          <w:color w:val="124E73"/>
          <w:spacing w:val="-2"/>
        </w:rPr>
        <w:t>Approach</w:t>
      </w:r>
    </w:p>
    <w:p>
      <w:pPr>
        <w:pStyle w:val="15"/>
        <w:spacing w:before="3"/>
        <w:rPr>
          <w:rFonts w:ascii="Arial" w:hAnsi="Arial"/>
          <w:i w:val="0"/>
          <w:sz w:val="33"/>
        </w:rPr>
      </w:pPr>
    </w:p>
    <w:p>
      <w:pPr>
        <w:pStyle w:val="15"/>
        <w:spacing w:line="343" w:lineRule="auto"/>
        <w:ind w:left="165"/>
      </w:pPr>
      <w:r>
        <w:rPr>
          <w:b/>
          <w:color w:val="2B4150"/>
          <w:w w:val="110"/>
        </w:rPr>
        <w:t xml:space="preserve">Thunder Client </w:t>
      </w:r>
      <w:r>
        <w:rPr>
          <w:color w:val="2B4150"/>
          <w:w w:val="110"/>
        </w:rPr>
        <w:t xml:space="preserve">provides manual endpoint verification </w:t>
      </w:r>
      <w:r>
        <w:rPr>
          <w:color w:val="2B4150"/>
          <w:w w:val="115"/>
        </w:rPr>
        <w:t>through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HTTP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requests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w w:val="115"/>
        </w:rPr>
        <w:t>with</w:t>
      </w:r>
      <w:r>
        <w:rPr>
          <w:color w:val="2B4150"/>
          <w:spacing w:val="-11"/>
          <w:w w:val="115"/>
        </w:rPr>
        <w:t xml:space="preserve"> </w:t>
      </w:r>
      <w:r>
        <w:rPr>
          <w:color w:val="2B4150"/>
          <w:w w:val="115"/>
        </w:rPr>
        <w:t>various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test</w:t>
      </w:r>
      <w:r>
        <w:rPr>
          <w:color w:val="2B4150"/>
          <w:spacing w:val="-7"/>
          <w:w w:val="115"/>
        </w:rPr>
        <w:t xml:space="preserve"> </w:t>
      </w:r>
      <w:r>
        <w:rPr>
          <w:color w:val="2B4150"/>
          <w:w w:val="115"/>
        </w:rPr>
        <w:t xml:space="preserve">scenarios </w:t>
      </w:r>
      <w:r>
        <w:rPr>
          <w:color w:val="2B4150"/>
          <w:spacing w:val="-2"/>
          <w:w w:val="115"/>
        </w:rPr>
        <w:t>including:</w:t>
      </w:r>
    </w:p>
    <w:p>
      <w:pPr>
        <w:pStyle w:val="16"/>
        <w:numPr>
          <w:ilvl w:val="0"/>
          <w:numId w:val="2"/>
        </w:numPr>
        <w:tabs>
          <w:tab w:val="left" w:pos="705"/>
          <w:tab w:val="left" w:pos="706"/>
        </w:tabs>
        <w:spacing w:before="227"/>
        <w:ind w:left="705" w:hanging="541"/>
        <w:rPr>
          <w:i/>
          <w:sz w:val="27"/>
        </w:rPr>
      </w:pPr>
      <w:r>
        <w:rPr>
          <w:i/>
          <w:color w:val="2B4150"/>
          <w:w w:val="115"/>
          <w:sz w:val="27"/>
        </w:rPr>
        <w:t>Positive</w:t>
      </w:r>
      <w:r>
        <w:rPr>
          <w:i/>
          <w:color w:val="2B4150"/>
          <w:spacing w:val="-4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authentication</w:t>
      </w:r>
      <w:r>
        <w:rPr>
          <w:i/>
          <w:color w:val="2B4150"/>
          <w:spacing w:val="-7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flow with</w:t>
      </w:r>
      <w:r>
        <w:rPr>
          <w:i/>
          <w:color w:val="2B4150"/>
          <w:spacing w:val="-3"/>
          <w:w w:val="115"/>
          <w:sz w:val="27"/>
        </w:rPr>
        <w:t xml:space="preserve"> </w:t>
      </w:r>
      <w:r>
        <w:rPr>
          <w:i/>
          <w:color w:val="2B4150"/>
          <w:spacing w:val="-2"/>
          <w:w w:val="115"/>
          <w:sz w:val="27"/>
        </w:rPr>
        <w:t>valid</w:t>
      </w:r>
    </w:p>
    <w:p>
      <w:pPr>
        <w:pStyle w:val="15"/>
        <w:spacing w:before="137"/>
        <w:ind w:left="705"/>
      </w:pPr>
      <w:r>
        <w:rPr>
          <w:color w:val="2B4150"/>
          <w:spacing w:val="-2"/>
          <w:w w:val="115"/>
        </w:rPr>
        <w:t>credentials</w:t>
      </w:r>
    </w:p>
    <w:p>
      <w:pPr>
        <w:pStyle w:val="16"/>
        <w:numPr>
          <w:ilvl w:val="0"/>
          <w:numId w:val="2"/>
        </w:numPr>
        <w:tabs>
          <w:tab w:val="left" w:pos="705"/>
          <w:tab w:val="left" w:pos="706"/>
        </w:tabs>
        <w:spacing w:before="130"/>
        <w:ind w:left="705" w:hanging="541"/>
        <w:rPr>
          <w:i/>
          <w:sz w:val="27"/>
        </w:rPr>
      </w:pPr>
      <w:r>
        <w:rPr>
          <w:i/>
          <w:color w:val="2B4150"/>
          <w:w w:val="110"/>
          <w:sz w:val="27"/>
        </w:rPr>
        <w:t>Token</w:t>
      </w:r>
      <w:r>
        <w:rPr>
          <w:i/>
          <w:color w:val="2B4150"/>
          <w:spacing w:val="8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expiration</w:t>
      </w:r>
      <w:r>
        <w:rPr>
          <w:i/>
          <w:color w:val="2B4150"/>
          <w:spacing w:val="12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and</w:t>
      </w:r>
      <w:r>
        <w:rPr>
          <w:i/>
          <w:color w:val="2B4150"/>
          <w:spacing w:val="10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refresh</w:t>
      </w:r>
      <w:r>
        <w:rPr>
          <w:i/>
          <w:color w:val="2B4150"/>
          <w:spacing w:val="6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behavior</w:t>
      </w:r>
    </w:p>
    <w:p>
      <w:pPr>
        <w:pStyle w:val="16"/>
        <w:numPr>
          <w:ilvl w:val="0"/>
          <w:numId w:val="2"/>
        </w:numPr>
        <w:tabs>
          <w:tab w:val="left" w:pos="705"/>
          <w:tab w:val="left" w:pos="706"/>
        </w:tabs>
        <w:spacing w:before="124" w:line="346" w:lineRule="auto"/>
        <w:ind w:right="888"/>
        <w:rPr>
          <w:i/>
          <w:sz w:val="27"/>
        </w:rPr>
      </w:pPr>
      <w:r>
        <w:rPr>
          <w:i/>
          <w:color w:val="2B4150"/>
          <w:w w:val="110"/>
          <w:sz w:val="27"/>
        </w:rPr>
        <w:t>Goal CRUD</w:t>
      </w:r>
      <w:r>
        <w:rPr>
          <w:i/>
          <w:color w:val="2B4150"/>
          <w:spacing w:val="-3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operations</w:t>
      </w:r>
      <w:r>
        <w:rPr>
          <w:i/>
          <w:color w:val="2B4150"/>
          <w:spacing w:val="-2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with</w:t>
      </w:r>
      <w:r>
        <w:rPr>
          <w:i/>
          <w:color w:val="2B4150"/>
          <w:spacing w:val="-7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different</w:t>
      </w:r>
      <w:r>
        <w:rPr>
          <w:i/>
          <w:color w:val="2B4150"/>
          <w:spacing w:val="-7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 xml:space="preserve">user </w:t>
      </w:r>
      <w:r>
        <w:rPr>
          <w:i/>
          <w:color w:val="2B4150"/>
          <w:spacing w:val="-2"/>
          <w:w w:val="115"/>
          <w:sz w:val="27"/>
        </w:rPr>
        <w:t>contexts</w:t>
      </w:r>
    </w:p>
    <w:p>
      <w:pPr>
        <w:pStyle w:val="16"/>
        <w:numPr>
          <w:ilvl w:val="0"/>
          <w:numId w:val="2"/>
        </w:numPr>
        <w:tabs>
          <w:tab w:val="left" w:pos="705"/>
          <w:tab w:val="left" w:pos="706"/>
        </w:tabs>
        <w:spacing w:line="346" w:lineRule="auto"/>
        <w:ind w:right="204"/>
        <w:rPr>
          <w:i/>
          <w:sz w:val="27"/>
        </w:rPr>
      </w:pPr>
      <w:r>
        <w:rPr>
          <w:i/>
          <w:color w:val="2B4150"/>
          <w:w w:val="115"/>
          <w:sz w:val="27"/>
        </w:rPr>
        <w:t>Error</w:t>
      </w:r>
      <w:r>
        <w:rPr>
          <w:i/>
          <w:color w:val="2B4150"/>
          <w:spacing w:val="-21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conditions</w:t>
      </w:r>
      <w:r>
        <w:rPr>
          <w:i/>
          <w:color w:val="2B4150"/>
          <w:spacing w:val="-17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like</w:t>
      </w:r>
      <w:r>
        <w:rPr>
          <w:i/>
          <w:color w:val="2B4150"/>
          <w:spacing w:val="-18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invalid</w:t>
      </w:r>
      <w:r>
        <w:rPr>
          <w:i/>
          <w:color w:val="2B4150"/>
          <w:spacing w:val="-19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tokens</w:t>
      </w:r>
      <w:r>
        <w:rPr>
          <w:i/>
          <w:color w:val="2B4150"/>
          <w:spacing w:val="-20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and</w:t>
      </w:r>
      <w:r>
        <w:rPr>
          <w:i/>
          <w:color w:val="2B4150"/>
          <w:spacing w:val="-18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 xml:space="preserve">missing </w:t>
      </w:r>
      <w:r>
        <w:rPr>
          <w:i/>
          <w:color w:val="2B4150"/>
          <w:spacing w:val="-2"/>
          <w:w w:val="115"/>
          <w:sz w:val="27"/>
        </w:rPr>
        <w:t>fields</w:t>
      </w:r>
    </w:p>
    <w:p>
      <w:pPr>
        <w:pStyle w:val="2"/>
      </w:pPr>
      <w:r>
        <w:br w:type="column"/>
      </w:r>
      <w:r>
        <w:rPr>
          <w:color w:val="124E73"/>
        </w:rPr>
        <w:t>Future</w:t>
      </w:r>
      <w:r>
        <w:rPr>
          <w:color w:val="124E73"/>
          <w:spacing w:val="23"/>
          <w:w w:val="104"/>
        </w:rPr>
        <w:t xml:space="preserve"> </w:t>
      </w:r>
      <w:r>
        <w:rPr>
          <w:color w:val="124E73"/>
          <w:spacing w:val="-2"/>
          <w:w w:val="104"/>
        </w:rPr>
        <w:t>Enhancements</w:t>
      </w:r>
    </w:p>
    <w:p>
      <w:pPr>
        <w:pStyle w:val="15"/>
        <w:spacing w:before="3"/>
        <w:rPr>
          <w:rFonts w:ascii="Arial" w:hAnsi="Arial"/>
          <w:i w:val="0"/>
          <w:sz w:val="33"/>
        </w:rPr>
      </w:pPr>
    </w:p>
    <w:p>
      <w:pPr>
        <w:pStyle w:val="15"/>
        <w:spacing w:line="343" w:lineRule="auto"/>
        <w:ind w:left="165" w:right="156"/>
      </w:pPr>
      <w:r>
        <w:rPr>
          <w:color w:val="2B4150"/>
          <w:w w:val="115"/>
        </w:rPr>
        <w:t>Automated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testing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w w:val="115"/>
        </w:rPr>
        <w:t xml:space="preserve">framework </w:t>
      </w:r>
      <w:r>
        <w:rPr>
          <w:color w:val="2B4150"/>
          <w:w w:val="120"/>
        </w:rPr>
        <w:t>using</w:t>
      </w:r>
      <w:r>
        <w:rPr>
          <w:color w:val="2B4150"/>
          <w:spacing w:val="-14"/>
          <w:w w:val="120"/>
        </w:rPr>
        <w:t xml:space="preserve"> </w:t>
      </w:r>
      <w:r>
        <w:rPr>
          <w:color w:val="2B4150"/>
          <w:w w:val="120"/>
        </w:rPr>
        <w:t>Jest</w:t>
      </w:r>
      <w:r>
        <w:rPr>
          <w:color w:val="2B4150"/>
          <w:spacing w:val="-16"/>
          <w:w w:val="120"/>
        </w:rPr>
        <w:t xml:space="preserve"> </w:t>
      </w:r>
      <w:r>
        <w:rPr>
          <w:color w:val="2B4150"/>
          <w:w w:val="120"/>
        </w:rPr>
        <w:t>for</w:t>
      </w:r>
      <w:r>
        <w:rPr>
          <w:color w:val="2B4150"/>
          <w:spacing w:val="-12"/>
          <w:w w:val="120"/>
        </w:rPr>
        <w:t xml:space="preserve"> </w:t>
      </w:r>
      <w:r>
        <w:rPr>
          <w:color w:val="2B4150"/>
          <w:w w:val="120"/>
        </w:rPr>
        <w:t>unit</w:t>
      </w:r>
      <w:r>
        <w:rPr>
          <w:color w:val="2B4150"/>
          <w:spacing w:val="-12"/>
          <w:w w:val="120"/>
        </w:rPr>
        <w:t xml:space="preserve"> </w:t>
      </w:r>
      <w:r>
        <w:rPr>
          <w:color w:val="2B4150"/>
          <w:w w:val="120"/>
        </w:rPr>
        <w:t>tests</w:t>
      </w:r>
      <w:r>
        <w:rPr>
          <w:color w:val="2B4150"/>
          <w:spacing w:val="-15"/>
          <w:w w:val="120"/>
        </w:rPr>
        <w:t xml:space="preserve"> </w:t>
      </w:r>
      <w:r>
        <w:rPr>
          <w:color w:val="2B4150"/>
          <w:w w:val="120"/>
        </w:rPr>
        <w:t xml:space="preserve">and </w:t>
      </w:r>
      <w:r>
        <w:rPr>
          <w:color w:val="2B4150"/>
          <w:w w:val="115"/>
        </w:rPr>
        <w:t>Supertest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for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integration</w:t>
      </w:r>
      <w:r>
        <w:rPr>
          <w:color w:val="2B4150"/>
          <w:spacing w:val="-17"/>
          <w:w w:val="115"/>
        </w:rPr>
        <w:t xml:space="preserve"> </w:t>
      </w:r>
      <w:r>
        <w:rPr>
          <w:color w:val="2B4150"/>
          <w:w w:val="115"/>
        </w:rPr>
        <w:t>tests should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be</w:t>
      </w:r>
      <w:r>
        <w:rPr>
          <w:color w:val="2B4150"/>
          <w:spacing w:val="-11"/>
          <w:w w:val="115"/>
        </w:rPr>
        <w:t xml:space="preserve"> </w:t>
      </w:r>
      <w:r>
        <w:rPr>
          <w:color w:val="2B4150"/>
          <w:w w:val="115"/>
        </w:rPr>
        <w:t>implemented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in</w:t>
      </w:r>
      <w:r>
        <w:rPr>
          <w:color w:val="2B4150"/>
          <w:spacing w:val="-7"/>
          <w:w w:val="115"/>
        </w:rPr>
        <w:t xml:space="preserve"> </w:t>
      </w:r>
      <w:r>
        <w:rPr>
          <w:color w:val="2B4150"/>
          <w:w w:val="115"/>
        </w:rPr>
        <w:t xml:space="preserve">the </w:t>
      </w:r>
      <w:r>
        <w:rPr>
          <w:color w:val="2B4150"/>
          <w:w w:val="120"/>
        </w:rPr>
        <w:t>next</w:t>
      </w:r>
      <w:r>
        <w:rPr>
          <w:color w:val="2B4150"/>
          <w:spacing w:val="-19"/>
          <w:w w:val="120"/>
        </w:rPr>
        <w:t xml:space="preserve"> </w:t>
      </w:r>
      <w:r>
        <w:rPr>
          <w:color w:val="2B4150"/>
          <w:w w:val="120"/>
        </w:rPr>
        <w:t>development</w:t>
      </w:r>
      <w:r>
        <w:rPr>
          <w:color w:val="2B4150"/>
          <w:spacing w:val="-19"/>
          <w:w w:val="120"/>
        </w:rPr>
        <w:t xml:space="preserve"> </w:t>
      </w:r>
      <w:r>
        <w:rPr>
          <w:color w:val="2B4150"/>
          <w:w w:val="120"/>
        </w:rPr>
        <w:t>phase.</w:t>
      </w:r>
    </w:p>
    <w:p>
      <w:pPr>
        <w:spacing w:line="343" w:lineRule="auto"/>
        <w:sectPr>
          <w:type w:val="continuous"/>
          <w:pgSz w:w="11920" w:h="16840"/>
          <w:pgMar w:top="700" w:right="600" w:bottom="280" w:left="600" w:header="720" w:footer="720" w:gutter="0"/>
          <w:cols w:num="2" w:space="536" w:equalWidth="0">
            <w:col w:w="6098" w:space="536"/>
            <w:col w:w="4086"/>
          </w:cols>
          <w:docGrid w:linePitch="312" w:charSpace="0"/>
        </w:sectPr>
      </w:pPr>
    </w:p>
    <w:p>
      <w:pPr>
        <w:pStyle w:val="1"/>
        <w:spacing w:before="45"/>
        <w:ind w:right="0"/>
      </w:pPr>
      <w:r>
        <mc:AlternateContent>
          <mc:Choice Requires="wps">
            <w:drawing>
              <wp:anchor distT="0" distB="0" distL="114298" distR="114298" simplePos="0" relativeHeight="9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305" name="矩形 30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FFBF5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306" o:spid="_x0000_s306" fillcolor="#FFFBF5" stroked="f" strokeweight="1.0pt" style="position:absolute;&#10;margin-left:0.0pt;&#10;margin-top:0.0pt;&#10;width:595.45pt;&#10;height:841.7pt;&#10;z-index:-46;&#10;mso-position-horizontal:absolute;&#10;mso-position-horizontal-relative:page;&#10;mso-position-vertical:absolute;&#10;mso-position-vertical-relative:page;&#10;mso-wrap-distance-left:8.999863pt;&#10;mso-wrap-distance-right:8.999863pt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100" behindDoc="0" locked="0" layoutInCell="1" hidden="0" allowOverlap="1">
                <wp:simplePos x="0" y="0"/>
                <wp:positionH relativeFrom="page">
                  <wp:posOffset>5682614</wp:posOffset>
                </wp:positionH>
                <wp:positionV relativeFrom="page">
                  <wp:posOffset>10123806</wp:posOffset>
                </wp:positionV>
                <wp:extent cx="1880869" cy="521334"/>
                <wp:effectExtent l="0" t="0" r="0" b="0"/>
                <wp:wrapNone/>
                <wp:docPr id="307" name="组合 30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08" name="组合 308"/>
                      <wpg:cNvGrpSpPr/>
                      <wpg:grpSpPr>
                        <a:xfrm rot="0">
                          <a:off x="0" y="0"/>
                          <a:ext cx="1880869" cy="521334"/>
                          <a:chOff x="0" y="0"/>
                          <a:chExt cx="1880869" cy="52133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310" name="图片 310">
                            <a:hlinkClick r:id="rId36"/>
                          </pic:cNvPr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88265" y="8509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311" name="矩形 311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solidFill>
                            <a:srgbClr val="FFFF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312" name="矩形 312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FFBF5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313" o:spid="_x0000_s313" coordorigin="8948,15943" coordsize="2961,820" style="position:absolute;&#10;margin-left:447.44998pt;&#10;margin-top:797.1501pt;&#10;width:148.09999pt;&#10;height:41.049973pt;&#10;z-index:100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图片 314" o:spid="_x0000_s314" style="position:absolute;&#10;left:9088;&#10;top:16077;&#10;width:2712;&#10;height:648;" filled="f" stroked="f" strokeweight="1.0pt" href="https://gamma.app/?utm_source=made-with-gamma">
                  <v:imagedata r:id="rId37" o:title="5319353351772899073632"/>
                  <o:lock aspectratio="t"/>
                  <v:stroke color="#000000"/>
                </v:shape>
                <v:rect type="#_x0000_t1" id="矩形 315" o:spid="_x0000_s315" style="position:absolute;&#10;left:8948;&#10;top:15943;&#10;width:2961;&#10;height:820;" fillcolor="#FFFFFF" stroked="f" strokeweight="1.0pt">
                  <v:stroke color="#000000"/>
                </v:rect>
                <v:rect type="#_x0000_t1" id="矩形 316" o:spid="_x0000_s316" style="position:absolute;&#10;left:8948;&#10;top:15943;&#10;width:2961;&#10;height:820;" filled="f" stroked="t" strokeweight="1.0pt">
                  <v:stroke color="#FFFBF5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10" behindDoc="1" locked="0" layoutInCell="1" hidden="0" allowOverlap="1">
                <wp:simplePos x="0" y="0"/>
                <wp:positionH relativeFrom="page">
                  <wp:posOffset>487044</wp:posOffset>
                </wp:positionH>
                <wp:positionV relativeFrom="paragraph">
                  <wp:posOffset>913130</wp:posOffset>
                </wp:positionV>
                <wp:extent cx="6590030" cy="3964305"/>
                <wp:effectExtent l="0" t="0" r="0" b="0"/>
                <wp:wrapNone/>
                <wp:docPr id="317" name="矩形 31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590030" cy="3964305"/>
                        </a:xfrm>
                        <a:prstGeom prst="rect"/>
                        <a:noFill/>
                        <a:ln w="7877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318" o:spid="_x0000_s318" filled="f" stroked="t" strokeweight="0.62024885pt" style="position:absolute;&#10;margin-left:38.35pt;&#10;margin-top:71.9pt;&#10;width:518.9pt;&#10;height:312.15pt;&#10;z-index:-45;&#10;mso-position-horizontal:absolute;&#10;mso-position-horizontal-relative:page;&#10;mso-position-vertical:absolute;&#10;mso-wrap-distance-left:8.999863pt;&#10;mso-wrap-distance-right:8.999863pt;">
                <v:stroke color="#000000"/>
              </v:rect>
            </w:pict>
          </mc:Fallback>
        </mc:AlternateContent>
      </w:r>
      <w:r>
        <w:rPr>
          <w:color w:val="124E73"/>
        </w:rPr>
        <w:t>Technical</w:t>
      </w:r>
      <w:r>
        <w:rPr>
          <w:color w:val="124E73"/>
          <w:spacing w:val="45"/>
          <w:w w:val="150"/>
        </w:rPr>
        <w:t xml:space="preserve"> </w:t>
      </w:r>
      <w:r>
        <w:rPr>
          <w:color w:val="124E73"/>
        </w:rPr>
        <w:t>Stack</w:t>
      </w:r>
      <w:r>
        <w:rPr>
          <w:color w:val="124E73"/>
          <w:spacing w:val="49"/>
          <w:w w:val="150"/>
        </w:rPr>
        <w:t xml:space="preserve"> </w:t>
      </w:r>
      <w:r>
        <w:rPr>
          <w:color w:val="124E73"/>
          <w:spacing w:val="-2"/>
        </w:rPr>
        <w:t>Summary</w:t>
      </w:r>
    </w:p>
    <w:p>
      <w:pPr>
        <w:pStyle w:val="15"/>
        <w:rPr>
          <w:rFonts w:ascii="Arial" w:hAnsi="Arial"/>
          <w:i w:val="0"/>
          <w:sz w:val="20"/>
        </w:rPr>
      </w:pPr>
    </w:p>
    <w:p>
      <w:pPr>
        <w:pStyle w:val="15"/>
        <w:rPr>
          <w:rFonts w:ascii="Arial" w:hAnsi="Arial"/>
          <w:i w:val="0"/>
          <w:sz w:val="20"/>
        </w:rPr>
      </w:pPr>
    </w:p>
    <w:p>
      <w:pPr>
        <w:pStyle w:val="15"/>
        <w:spacing w:after="1"/>
        <w:rPr>
          <w:rFonts w:ascii="Arial" w:hAnsi="Arial"/>
          <w:i w:val="0"/>
          <w:sz w:val="14"/>
        </w:rPr>
      </w:pPr>
    </w:p>
    <w:tbl>
      <w:tblPr>
        <w:jc w:val="left"/>
        <w:tblInd w:w="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57"/>
        <w:gridCol w:w="3237"/>
        <w:gridCol w:w="3583"/>
      </w:tblGrid>
      <w:tr>
        <w:trPr>
          <w:trHeight w:val="777"/>
        </w:trPr>
        <w:tc>
          <w:tcPr>
            <w:tcW w:w="3557" w:type="dxa"/>
            <w:shd w:val="clear" w:color="auto" w:fill="FFFFFF"/>
          </w:tcPr>
          <w:p>
            <w:pPr>
              <w:pStyle w:val="17"/>
              <w:spacing w:before="245"/>
              <w:rPr>
                <w:b/>
                <w:i/>
                <w:sz w:val="27"/>
              </w:rPr>
            </w:pPr>
            <w:r>
              <w:rPr>
                <w:b/>
                <w:i/>
                <w:color w:val="2B4150"/>
                <w:spacing w:val="-2"/>
                <w:w w:val="104"/>
                <w:sz w:val="27"/>
              </w:rPr>
              <w:t>Component</w:t>
            </w:r>
          </w:p>
        </w:tc>
        <w:tc>
          <w:tcPr>
            <w:tcW w:w="3237" w:type="dxa"/>
            <w:shd w:val="clear" w:color="auto" w:fill="FFFFFF"/>
          </w:tcPr>
          <w:p>
            <w:pPr>
              <w:pStyle w:val="17"/>
              <w:spacing w:before="245"/>
              <w:ind w:left="873"/>
              <w:rPr>
                <w:b/>
                <w:i/>
                <w:sz w:val="27"/>
              </w:rPr>
            </w:pPr>
            <w:r>
              <w:rPr>
                <w:b/>
                <w:i/>
                <w:color w:val="2B4150"/>
                <w:spacing w:val="-2"/>
                <w:w w:val="104"/>
                <w:sz w:val="27"/>
              </w:rPr>
              <w:t>Technology</w:t>
            </w:r>
          </w:p>
        </w:tc>
        <w:tc>
          <w:tcPr>
            <w:tcW w:w="3583" w:type="dxa"/>
            <w:shd w:val="clear" w:color="auto" w:fill="FFFFFF"/>
          </w:tcPr>
          <w:p>
            <w:pPr>
              <w:pStyle w:val="17"/>
              <w:spacing w:before="245"/>
              <w:ind w:left="743"/>
              <w:rPr>
                <w:b/>
                <w:i/>
                <w:sz w:val="27"/>
              </w:rPr>
            </w:pPr>
            <w:r>
              <w:rPr>
                <w:b/>
                <w:i/>
                <w:color w:val="2B4150"/>
                <w:spacing w:val="-2"/>
                <w:sz w:val="27"/>
              </w:rPr>
              <w:t>Purpose</w:t>
            </w:r>
          </w:p>
        </w:tc>
      </w:tr>
      <w:tr>
        <w:trPr>
          <w:trHeight w:val="777"/>
        </w:trPr>
        <w:tc>
          <w:tcPr>
            <w:tcW w:w="3557" w:type="dxa"/>
            <w:shd w:val="clear" w:color="auto" w:fill="F5F5F5"/>
          </w:tcPr>
          <w:p>
            <w:pPr>
              <w:pStyle w:val="17"/>
              <w:rPr>
                <w:i/>
                <w:sz w:val="27"/>
              </w:rPr>
            </w:pPr>
            <w:r>
              <w:rPr>
                <w:i/>
                <w:color w:val="2B4150"/>
                <w:w w:val="110"/>
                <w:sz w:val="27"/>
              </w:rPr>
              <w:t>Runtime</w:t>
            </w:r>
            <w:r>
              <w:rPr>
                <w:i/>
                <w:color w:val="2B4150"/>
                <w:spacing w:val="1"/>
                <w:w w:val="11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5"/>
                <w:sz w:val="27"/>
              </w:rPr>
              <w:t>Environment</w:t>
            </w:r>
          </w:p>
        </w:tc>
        <w:tc>
          <w:tcPr>
            <w:tcW w:w="3237" w:type="dxa"/>
            <w:shd w:val="clear" w:color="auto" w:fill="F5F5F5"/>
          </w:tcPr>
          <w:p>
            <w:pPr>
              <w:pStyle w:val="17"/>
              <w:ind w:left="873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10"/>
                <w:sz w:val="27"/>
              </w:rPr>
              <w:t>Node.js</w:t>
            </w:r>
          </w:p>
        </w:tc>
        <w:tc>
          <w:tcPr>
            <w:tcW w:w="3583" w:type="dxa"/>
            <w:shd w:val="clear" w:color="auto" w:fill="F5F5F5"/>
          </w:tcPr>
          <w:p>
            <w:pPr>
              <w:pStyle w:val="17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w w:val="104"/>
                <w:sz w:val="27"/>
              </w:rPr>
              <w:t>Server</w:t>
            </w:r>
            <w:r>
              <w:rPr>
                <w:i/>
                <w:color w:val="2B4150"/>
                <w:spacing w:val="1"/>
                <w:w w:val="104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04"/>
                <w:sz w:val="27"/>
              </w:rPr>
              <w:t>execution</w:t>
            </w:r>
          </w:p>
        </w:tc>
      </w:tr>
      <w:tr>
        <w:trPr>
          <w:trHeight w:val="777"/>
        </w:trPr>
        <w:tc>
          <w:tcPr>
            <w:tcW w:w="3557" w:type="dxa"/>
            <w:shd w:val="clear" w:color="auto" w:fill="FFFFFF"/>
          </w:tcPr>
          <w:p>
            <w:pPr>
              <w:pStyle w:val="17"/>
              <w:rPr>
                <w:i/>
                <w:sz w:val="27"/>
              </w:rPr>
            </w:pPr>
            <w:r>
              <w:rPr>
                <w:i/>
                <w:color w:val="2B4150"/>
                <w:w w:val="104"/>
                <w:sz w:val="27"/>
              </w:rPr>
              <w:t>Web</w:t>
            </w:r>
            <w:r>
              <w:rPr>
                <w:i/>
                <w:color w:val="2B4150"/>
                <w:spacing w:val="-12"/>
                <w:w w:val="104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0"/>
                <w:sz w:val="27"/>
              </w:rPr>
              <w:t>Framework</w:t>
            </w:r>
          </w:p>
        </w:tc>
        <w:tc>
          <w:tcPr>
            <w:tcW w:w="3237" w:type="dxa"/>
            <w:shd w:val="clear" w:color="auto" w:fill="FFFFFF"/>
          </w:tcPr>
          <w:p>
            <w:pPr>
              <w:pStyle w:val="17"/>
              <w:ind w:left="873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04"/>
                <w:sz w:val="27"/>
              </w:rPr>
              <w:t>Express.js</w:t>
            </w:r>
          </w:p>
        </w:tc>
        <w:tc>
          <w:tcPr>
            <w:tcW w:w="3583" w:type="dxa"/>
            <w:shd w:val="clear" w:color="auto" w:fill="FFFFFF"/>
          </w:tcPr>
          <w:p>
            <w:pPr>
              <w:pStyle w:val="17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sz w:val="27"/>
              </w:rPr>
              <w:t>API</w:t>
            </w:r>
            <w:r>
              <w:rPr>
                <w:i/>
                <w:color w:val="2B4150"/>
                <w:spacing w:val="-1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0"/>
                <w:sz w:val="27"/>
              </w:rPr>
              <w:t>routing</w:t>
            </w:r>
          </w:p>
        </w:tc>
      </w:tr>
      <w:tr>
        <w:trPr>
          <w:trHeight w:val="775"/>
        </w:trPr>
        <w:tc>
          <w:tcPr>
            <w:tcW w:w="3557" w:type="dxa"/>
            <w:shd w:val="clear" w:color="auto" w:fill="F5F5F5"/>
          </w:tcPr>
          <w:p>
            <w:pPr>
              <w:pStyle w:val="17"/>
              <w:spacing w:before="243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10"/>
                <w:sz w:val="27"/>
              </w:rPr>
              <w:t>Database</w:t>
            </w:r>
          </w:p>
        </w:tc>
        <w:tc>
          <w:tcPr>
            <w:tcW w:w="3237" w:type="dxa"/>
            <w:shd w:val="clear" w:color="auto" w:fill="F5F5F5"/>
          </w:tcPr>
          <w:p>
            <w:pPr>
              <w:pStyle w:val="17"/>
              <w:spacing w:before="243"/>
              <w:ind w:left="873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10"/>
                <w:sz w:val="27"/>
              </w:rPr>
              <w:t>MongoDB</w:t>
            </w:r>
          </w:p>
        </w:tc>
        <w:tc>
          <w:tcPr>
            <w:tcW w:w="3583" w:type="dxa"/>
            <w:shd w:val="clear" w:color="auto" w:fill="F5F5F5"/>
          </w:tcPr>
          <w:p>
            <w:pPr>
              <w:pStyle w:val="17"/>
              <w:spacing w:before="243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w w:val="115"/>
                <w:sz w:val="27"/>
              </w:rPr>
              <w:t>Data</w:t>
            </w:r>
            <w:r>
              <w:rPr>
                <w:i/>
                <w:color w:val="2B4150"/>
                <w:spacing w:val="-19"/>
                <w:w w:val="11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5"/>
                <w:sz w:val="27"/>
              </w:rPr>
              <w:t>persistence</w:t>
            </w:r>
          </w:p>
        </w:tc>
      </w:tr>
      <w:tr>
        <w:trPr>
          <w:trHeight w:val="777"/>
        </w:trPr>
        <w:tc>
          <w:tcPr>
            <w:tcW w:w="3557" w:type="dxa"/>
            <w:shd w:val="clear" w:color="auto" w:fill="FFFFFF"/>
          </w:tcPr>
          <w:p>
            <w:pPr>
              <w:pStyle w:val="17"/>
              <w:spacing w:before="245"/>
              <w:rPr>
                <w:i/>
                <w:sz w:val="27"/>
              </w:rPr>
            </w:pPr>
            <w:r>
              <w:rPr>
                <w:i/>
                <w:color w:val="2B4150"/>
                <w:sz w:val="27"/>
              </w:rPr>
              <w:t>ODM</w:t>
            </w:r>
            <w:r>
              <w:rPr>
                <w:i/>
                <w:color w:val="2B4150"/>
                <w:spacing w:val="-6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0"/>
                <w:sz w:val="27"/>
              </w:rPr>
              <w:t>Library</w:t>
            </w:r>
          </w:p>
        </w:tc>
        <w:tc>
          <w:tcPr>
            <w:tcW w:w="3237" w:type="dxa"/>
            <w:shd w:val="clear" w:color="auto" w:fill="FFFFFF"/>
          </w:tcPr>
          <w:p>
            <w:pPr>
              <w:pStyle w:val="17"/>
              <w:spacing w:before="245"/>
              <w:ind w:left="873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10"/>
                <w:sz w:val="27"/>
              </w:rPr>
              <w:t>Mongoose</w:t>
            </w:r>
          </w:p>
        </w:tc>
        <w:tc>
          <w:tcPr>
            <w:tcW w:w="3583" w:type="dxa"/>
            <w:shd w:val="clear" w:color="auto" w:fill="FFFFFF"/>
          </w:tcPr>
          <w:p>
            <w:pPr>
              <w:pStyle w:val="17"/>
              <w:spacing w:before="245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w w:val="104"/>
                <w:sz w:val="27"/>
              </w:rPr>
              <w:t>Schema</w:t>
            </w:r>
            <w:r>
              <w:rPr>
                <w:i/>
                <w:color w:val="2B4150"/>
                <w:spacing w:val="12"/>
                <w:w w:val="11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5"/>
                <w:sz w:val="27"/>
              </w:rPr>
              <w:t>modeling</w:t>
            </w:r>
          </w:p>
        </w:tc>
      </w:tr>
      <w:tr>
        <w:trPr>
          <w:trHeight w:val="777"/>
        </w:trPr>
        <w:tc>
          <w:tcPr>
            <w:tcW w:w="3557" w:type="dxa"/>
            <w:shd w:val="clear" w:color="auto" w:fill="F5F5F5"/>
          </w:tcPr>
          <w:p>
            <w:pPr>
              <w:pStyle w:val="17"/>
              <w:spacing w:before="245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20"/>
                <w:sz w:val="27"/>
              </w:rPr>
              <w:t>Authentication</w:t>
            </w:r>
          </w:p>
        </w:tc>
        <w:tc>
          <w:tcPr>
            <w:tcW w:w="3237" w:type="dxa"/>
            <w:shd w:val="clear" w:color="auto" w:fill="F5F5F5"/>
          </w:tcPr>
          <w:p>
            <w:pPr>
              <w:pStyle w:val="17"/>
              <w:spacing w:before="245"/>
              <w:ind w:left="873"/>
              <w:rPr>
                <w:i/>
                <w:sz w:val="27"/>
              </w:rPr>
            </w:pPr>
            <w:r>
              <w:rPr>
                <w:i/>
                <w:color w:val="2B4150"/>
                <w:spacing w:val="-5"/>
                <w:w w:val="104"/>
                <w:sz w:val="27"/>
              </w:rPr>
              <w:t>JWT</w:t>
            </w:r>
          </w:p>
        </w:tc>
        <w:tc>
          <w:tcPr>
            <w:tcW w:w="3583" w:type="dxa"/>
            <w:shd w:val="clear" w:color="auto" w:fill="F5F5F5"/>
          </w:tcPr>
          <w:p>
            <w:pPr>
              <w:pStyle w:val="17"/>
              <w:spacing w:before="245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w w:val="110"/>
                <w:sz w:val="27"/>
              </w:rPr>
              <w:t>Token-based</w:t>
            </w:r>
            <w:r>
              <w:rPr>
                <w:i/>
                <w:color w:val="2B4150"/>
                <w:spacing w:val="-15"/>
                <w:w w:val="110"/>
                <w:sz w:val="27"/>
              </w:rPr>
              <w:t xml:space="preserve"> </w:t>
            </w:r>
            <w:r>
              <w:rPr>
                <w:i/>
                <w:color w:val="2B4150"/>
                <w:spacing w:val="-4"/>
                <w:w w:val="110"/>
                <w:sz w:val="27"/>
              </w:rPr>
              <w:t>auth</w:t>
            </w:r>
          </w:p>
        </w:tc>
      </w:tr>
      <w:tr>
        <w:trPr>
          <w:trHeight w:val="777"/>
        </w:trPr>
        <w:tc>
          <w:tcPr>
            <w:tcW w:w="3557" w:type="dxa"/>
            <w:shd w:val="clear" w:color="auto" w:fill="FFFFFF"/>
          </w:tcPr>
          <w:p>
            <w:pPr>
              <w:pStyle w:val="17"/>
              <w:rPr>
                <w:i/>
                <w:sz w:val="27"/>
              </w:rPr>
            </w:pPr>
            <w:r>
              <w:rPr>
                <w:i/>
                <w:color w:val="2B4150"/>
                <w:w w:val="110"/>
                <w:sz w:val="27"/>
              </w:rPr>
              <w:t>Testing</w:t>
            </w:r>
            <w:r>
              <w:rPr>
                <w:i/>
                <w:color w:val="2B4150"/>
                <w:spacing w:val="-7"/>
                <w:w w:val="110"/>
                <w:sz w:val="27"/>
              </w:rPr>
              <w:t xml:space="preserve"> </w:t>
            </w:r>
            <w:r>
              <w:rPr>
                <w:i/>
                <w:color w:val="2B4150"/>
                <w:spacing w:val="-4"/>
                <w:w w:val="110"/>
                <w:sz w:val="27"/>
              </w:rPr>
              <w:t>Tool</w:t>
            </w:r>
          </w:p>
        </w:tc>
        <w:tc>
          <w:tcPr>
            <w:tcW w:w="3237" w:type="dxa"/>
            <w:shd w:val="clear" w:color="auto" w:fill="FFFFFF"/>
          </w:tcPr>
          <w:p>
            <w:pPr>
              <w:pStyle w:val="17"/>
              <w:ind w:left="873"/>
              <w:rPr>
                <w:i/>
                <w:sz w:val="27"/>
              </w:rPr>
            </w:pPr>
            <w:r>
              <w:rPr>
                <w:i/>
                <w:color w:val="2B4150"/>
                <w:w w:val="110"/>
                <w:sz w:val="27"/>
              </w:rPr>
              <w:t>Thunder</w:t>
            </w:r>
            <w:r>
              <w:rPr>
                <w:i/>
                <w:color w:val="2B4150"/>
                <w:spacing w:val="-3"/>
                <w:w w:val="11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5"/>
                <w:sz w:val="27"/>
              </w:rPr>
              <w:t>Client</w:t>
            </w:r>
          </w:p>
        </w:tc>
        <w:tc>
          <w:tcPr>
            <w:tcW w:w="3583" w:type="dxa"/>
            <w:shd w:val="clear" w:color="auto" w:fill="FFFFFF"/>
          </w:tcPr>
          <w:p>
            <w:pPr>
              <w:pStyle w:val="17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sz w:val="27"/>
              </w:rPr>
              <w:t>API</w:t>
            </w:r>
            <w:r>
              <w:rPr>
                <w:i/>
                <w:color w:val="2B4150"/>
                <w:spacing w:val="-1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5"/>
                <w:sz w:val="27"/>
              </w:rPr>
              <w:t>validation</w:t>
            </w:r>
          </w:p>
        </w:tc>
      </w:tr>
      <w:tr>
        <w:trPr>
          <w:trHeight w:val="777"/>
        </w:trPr>
        <w:tc>
          <w:tcPr>
            <w:tcW w:w="3557" w:type="dxa"/>
            <w:shd w:val="clear" w:color="auto" w:fill="F5F5F5"/>
          </w:tcPr>
          <w:p>
            <w:pPr>
              <w:pStyle w:val="17"/>
              <w:rPr>
                <w:i/>
                <w:sz w:val="27"/>
              </w:rPr>
            </w:pPr>
            <w:r>
              <w:rPr>
                <w:i/>
                <w:color w:val="2B4150"/>
                <w:w w:val="110"/>
                <w:sz w:val="27"/>
              </w:rPr>
              <w:t>Password</w:t>
            </w:r>
            <w:r>
              <w:rPr>
                <w:i/>
                <w:color w:val="2B4150"/>
                <w:spacing w:val="-14"/>
                <w:w w:val="110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0"/>
                <w:sz w:val="27"/>
              </w:rPr>
              <w:t>Security</w:t>
            </w:r>
          </w:p>
        </w:tc>
        <w:tc>
          <w:tcPr>
            <w:tcW w:w="3237" w:type="dxa"/>
            <w:shd w:val="clear" w:color="auto" w:fill="F5F5F5"/>
          </w:tcPr>
          <w:p>
            <w:pPr>
              <w:pStyle w:val="17"/>
              <w:ind w:left="873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15"/>
                <w:sz w:val="27"/>
              </w:rPr>
              <w:t>Bcrypt</w:t>
            </w:r>
          </w:p>
        </w:tc>
        <w:tc>
          <w:tcPr>
            <w:tcW w:w="3583" w:type="dxa"/>
            <w:shd w:val="clear" w:color="auto" w:fill="F5F5F5"/>
          </w:tcPr>
          <w:p>
            <w:pPr>
              <w:pStyle w:val="17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15"/>
                <w:sz w:val="27"/>
              </w:rPr>
              <w:t>Hashing</w:t>
            </w:r>
          </w:p>
        </w:tc>
      </w:tr>
    </w:tbl>
    <w:p>
      <w:pPr>
        <w:pStyle w:val="15"/>
        <w:rPr>
          <w:rFonts w:ascii="Arial" w:hAnsi="Arial"/>
          <w:i w:val="0"/>
          <w:sz w:val="20"/>
        </w:rPr>
      </w:pPr>
    </w:p>
    <w:p>
      <w:pPr>
        <w:pStyle w:val="15"/>
        <w:spacing w:before="10"/>
        <w:rPr>
          <w:rFonts w:ascii="Arial" w:hAnsi="Arial"/>
          <w:i w:val="0"/>
          <w:sz w:val="17"/>
        </w:rPr>
      </w:pPr>
      <w:r>
        <mc:AlternateContent>
          <mc:Choice Requires="wps">
            <w:drawing>
              <wp:anchor distT="0" distB="0" distL="0" distR="0" simplePos="0" relativeHeight="99" behindDoc="1" locked="0" layoutInCell="1" hidden="0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146050</wp:posOffset>
                </wp:positionV>
                <wp:extent cx="6590030" cy="24130"/>
                <wp:effectExtent l="0" t="0" r="0" b="0"/>
                <wp:wrapTopAndBottom/>
                <wp:docPr id="319" name="矩形 31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590030" cy="24130"/>
                        </a:xfrm>
                        <a:prstGeom prst="rect"/>
                        <a:solidFill>
                          <a:srgbClr val="2B4150">
                            <a:alpha val="50000"/>
                          </a:srgbClr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320" o:spid="_x0000_s320" fillcolor="#2B4150" stroked="f" strokeweight="1.0pt" style="position:absolute;&#10;margin-left:38.3pt;&#10;margin-top:11.5pt;&#10;width:518.9pt;&#10;height:1.9000007pt;&#10;z-index:99;&#10;mso-position-horizontal:absolute;&#10;mso-position-horizontal-relative:page;&#10;mso-position-vertical:absolute;&#10;mso-wrap-distance-left:0.0pt;&#10;mso-wrap-distance-right:0.0pt;">
                <v:fill opacity="32768f"/>
                <v:stroke color="#000000"/>
                <w10:wrap type="topAndBottom"/>
              </v:rect>
            </w:pict>
          </mc:Fallback>
        </mc:AlternateContent>
      </w:r>
    </w:p>
    <w:p>
      <w:pPr>
        <w:pStyle w:val="15"/>
        <w:spacing w:before="9"/>
        <w:rPr>
          <w:rFonts w:ascii="Arial" w:hAnsi="Arial"/>
          <w:i w:val="0"/>
          <w:sz w:val="21"/>
        </w:rPr>
      </w:pPr>
    </w:p>
    <w:p>
      <w:pPr>
        <w:pStyle w:val="15"/>
        <w:spacing w:before="125" w:line="346" w:lineRule="auto"/>
        <w:ind w:left="165" w:right="259"/>
      </w:pPr>
      <w:r>
        <w:rPr>
          <w:color w:val="2B4150"/>
          <w:w w:val="115"/>
        </w:rPr>
        <w:t>This</w:t>
      </w:r>
      <w:r>
        <w:rPr>
          <w:color w:val="2B4150"/>
          <w:spacing w:val="-16"/>
          <w:w w:val="115"/>
        </w:rPr>
        <w:t xml:space="preserve"> </w:t>
      </w:r>
      <w:r>
        <w:rPr>
          <w:color w:val="2B4150"/>
          <w:w w:val="115"/>
        </w:rPr>
        <w:t>technology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stack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provides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a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modern,</w:t>
      </w:r>
      <w:r>
        <w:rPr>
          <w:color w:val="2B4150"/>
          <w:spacing w:val="-9"/>
          <w:w w:val="115"/>
        </w:rPr>
        <w:t xml:space="preserve"> </w:t>
      </w:r>
      <w:r>
        <w:rPr>
          <w:color w:val="2B4150"/>
          <w:w w:val="115"/>
        </w:rPr>
        <w:t>lightweight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foundation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for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building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scalable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web applications with rapid development cycles and maintainable code structure.</w:t>
      </w:r>
    </w:p>
    <w:p>
      <w:pPr>
        <w:spacing w:line="346" w:lineRule="auto"/>
        <w:sectPr>
          <w:pgSz w:w="11920" w:h="16840"/>
          <w:pgMar w:top="700" w:right="600" w:bottom="0" w:left="600" w:header="720" w:footer="720" w:gutter="0"/>
          <w:docGrid w:linePitch="312" w:charSpace="0"/>
        </w:sectPr>
      </w:pPr>
    </w:p>
    <w:p>
      <w:pPr>
        <w:pStyle w:val="1"/>
        <w:spacing w:line="269" w:lineRule="auto"/>
      </w:pPr>
      <w:r>
        <mc:AlternateContent>
          <mc:Choice Requires="wps">
            <w:drawing>
              <wp:anchor distT="0" distB="0" distL="114298" distR="114298" simplePos="0" relativeHeight="11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321" name="矩形 32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FFBF5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322" o:spid="_x0000_s322" fillcolor="#FFFBF5" stroked="f" strokeweight="1.0pt" style="position:absolute;&#10;margin-left:0.0pt;&#10;margin-top:0.0pt;&#10;width:595.45pt;&#10;height:841.7pt;&#10;z-index:-44;&#10;mso-position-horizontal:absolute;&#10;mso-position-horizontal-relative:page;&#10;mso-position-vertical:absolute;&#10;mso-position-vertical-relative:page;&#10;mso-wrap-distance-left:8.999863pt;&#10;mso-wrap-distance-right:8.999863pt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104" behindDoc="0" locked="0" layoutInCell="1" hidden="0" allowOverlap="1">
                <wp:simplePos x="0" y="0"/>
                <wp:positionH relativeFrom="page">
                  <wp:posOffset>5682614</wp:posOffset>
                </wp:positionH>
                <wp:positionV relativeFrom="page">
                  <wp:posOffset>10123806</wp:posOffset>
                </wp:positionV>
                <wp:extent cx="1880869" cy="521334"/>
                <wp:effectExtent l="0" t="0" r="0" b="0"/>
                <wp:wrapNone/>
                <wp:docPr id="323" name="组合 323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24" name="组合 324"/>
                      <wpg:cNvGrpSpPr/>
                      <wpg:grpSpPr>
                        <a:xfrm rot="0">
                          <a:off x="0" y="0"/>
                          <a:ext cx="1880869" cy="521334"/>
                          <a:chOff x="0" y="0"/>
                          <a:chExt cx="1880869" cy="52133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326" name="图片 326">
                            <a:hlinkClick r:id="rId39"/>
                          </pic:cNvPr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88265" y="8509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327" name="矩形 327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solidFill>
                            <a:srgbClr val="FFFF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328" name="矩形 328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FFBF5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329" o:spid="_x0000_s329" coordorigin="8948,15943" coordsize="2961,820" style="position:absolute;&#10;margin-left:447.44998pt;&#10;margin-top:797.1501pt;&#10;width:148.09999pt;&#10;height:41.049973pt;&#10;z-index:104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图片 330" o:spid="_x0000_s330" style="position:absolute;&#10;left:9088;&#10;top:16077;&#10;width:2712;&#10;height:648;" filled="f" stroked="f" strokeweight="1.0pt" href="https://gamma.app/?utm_source=made-with-gamma">
                  <v:imagedata r:id="rId40" o:title="9447389821772899073805"/>
                  <o:lock aspectratio="t"/>
                  <v:stroke color="#000000"/>
                </v:shape>
                <v:rect type="#_x0000_t1" id="矩形 331" o:spid="_x0000_s331" style="position:absolute;&#10;left:8948;&#10;top:15943;&#10;width:2961;&#10;height:820;" fillcolor="#FFFFFF" stroked="f" strokeweight="1.0pt">
                  <v:stroke color="#000000"/>
                </v:rect>
                <v:rect type="#_x0000_t1" id="矩形 332" o:spid="_x0000_s332" style="position:absolute;&#10;left:8948;&#10;top:15943;&#10;width:2961;&#10;height:820;" filled="f" stroked="t" strokeweight="1.0pt">
                  <v:stroke color="#FFFBF5"/>
                </v:rect>
              </v:group>
            </w:pict>
          </mc:Fallback>
        </mc:AlternateContent>
      </w:r>
      <w:r>
        <w:rPr>
          <w:color w:val="124E73"/>
          <w:spacing w:val="-2"/>
          <w:w w:val="104"/>
        </w:rPr>
        <w:t>Conclusion</w:t>
      </w:r>
      <w:r>
        <w:rPr>
          <w:color w:val="124E73"/>
          <w:spacing w:val="-48"/>
          <w:w w:val="104"/>
        </w:rPr>
        <w:t xml:space="preserve"> </w:t>
      </w:r>
      <w:r>
        <w:rPr>
          <w:color w:val="124E73"/>
          <w:spacing w:val="-2"/>
          <w:w w:val="104"/>
        </w:rPr>
        <w:t>and</w:t>
      </w:r>
      <w:r>
        <w:rPr>
          <w:color w:val="124E73"/>
          <w:spacing w:val="-48"/>
          <w:w w:val="104"/>
        </w:rPr>
        <w:t xml:space="preserve"> </w:t>
      </w:r>
      <w:r>
        <w:rPr>
          <w:color w:val="124E73"/>
          <w:spacing w:val="-2"/>
          <w:w w:val="104"/>
        </w:rPr>
        <w:t>Future Considerations</w:t>
      </w:r>
    </w:p>
    <w:p>
      <w:pPr>
        <w:pStyle w:val="15"/>
        <w:rPr>
          <w:rFonts w:ascii="Arial" w:hAnsi="Arial"/>
          <w:i w:val="0"/>
          <w:sz w:val="20"/>
        </w:rPr>
      </w:pPr>
    </w:p>
    <w:p>
      <w:pPr>
        <w:pStyle w:val="15"/>
        <w:spacing w:before="5"/>
        <w:rPr>
          <w:rFonts w:ascii="Arial" w:hAnsi="Arial"/>
          <w:i w:val="0"/>
          <w:sz w:val="20"/>
        </w:rPr>
      </w:pPr>
      <w:r>
        <mc:AlternateContent>
          <mc:Choice Requires="wps">
            <w:drawing>
              <wp:anchor distT="0" distB="0" distL="0" distR="0" simplePos="0" relativeHeight="101" behindDoc="1" locked="0" layoutInCell="1" hidden="0" allowOverlap="1">
                <wp:simplePos x="0" y="0"/>
                <wp:positionH relativeFrom="page">
                  <wp:posOffset>474345</wp:posOffset>
                </wp:positionH>
                <wp:positionV relativeFrom="paragraph">
                  <wp:posOffset>164465</wp:posOffset>
                </wp:positionV>
                <wp:extent cx="2104390" cy="3567429"/>
                <wp:effectExtent l="0" t="0" r="0" b="0"/>
                <wp:wrapTopAndBottom/>
                <wp:docPr id="333" name="组合 333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34" name="组合 334"/>
                      <wpg:cNvGrpSpPr/>
                      <wpg:grpSpPr>
                        <a:xfrm rot="0">
                          <a:off x="0" y="0"/>
                          <a:ext cx="2104390" cy="3567429"/>
                          <a:chOff x="0" y="0"/>
                          <a:chExt cx="2104390" cy="356742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335" name="矩形 335"/>
                        <wps:cNvSpPr/>
                        <wps:spPr>
                          <a:xfrm rot="0">
                            <a:off x="11430" y="11429"/>
                            <a:ext cx="2080260" cy="3543300"/>
                          </a:xfrm>
                          <a:prstGeom prst="rect"/>
                          <a:solidFill>
                            <a:srgbClr val="FFFBF5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336" name="矩形 336"/>
                        <wps:cNvSpPr/>
                        <wps:spPr>
                          <a:xfrm rot="0">
                            <a:off x="11430" y="11429"/>
                            <a:ext cx="2080260" cy="3543300"/>
                          </a:xfrm>
                          <a:prstGeom prst="rect"/>
                          <a:noFill/>
                          <a:ln w="23631" cmpd="sng" cap="flat">
                            <a:solidFill>
                              <a:srgbClr val="D9D3C8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337" name="文本框 337"/>
                        <wps:cNvSpPr/>
                        <wps:spPr>
                          <a:xfrm rot="0">
                            <a:off x="0" y="0"/>
                            <a:ext cx="2104390" cy="356742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338">
                          <w:txbxContent>
                            <w:p>
                              <w:pPr>
                                <w:spacing w:before="322"/>
                                <w:ind w:left="328"/>
                                <w:rPr>
                                  <w:rFonts w:ascii="Arial" w:hAnsi="Arial"/>
                                  <w:sz w:val="3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w w:val="95"/>
                                  <w:sz w:val="34"/>
                                </w:rPr>
                                <w:t>Current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18"/>
                                  <w:w w:val="11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-2"/>
                                  <w:w w:val="110"/>
                                  <w:sz w:val="34"/>
                                </w:rPr>
                                <w:t>Status</w:t>
                              </w:r>
                            </w:p>
                            <w:p>
                              <w:pPr>
                                <w:spacing w:before="273" w:line="341" w:lineRule="auto"/>
                                <w:ind w:left="328" w:right="320"/>
                                <w:rPr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2B4150"/>
                                  <w:spacing w:val="-8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 xml:space="preserve">solution </w:t>
                              </w: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5"/>
                                  <w:sz w:val="27"/>
                                </w:rPr>
                                <w:t>architecture</w:t>
                              </w:r>
                              <w:r>
                                <w:rPr>
                                  <w:i/>
                                  <w:color w:val="2B4150"/>
                                  <w:spacing w:val="-2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5"/>
                                  <w:sz w:val="27"/>
                                </w:rPr>
                                <w:t xml:space="preserve">establishes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a secure, scalable foundation</w:t>
                              </w:r>
                              <w:r>
                                <w:rPr>
                                  <w:i/>
                                  <w:color w:val="2B4150"/>
                                  <w:spacing w:val="-8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for MicroGoal</w:t>
                              </w: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 xml:space="preserve">backend operations with clear </w:t>
                              </w: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5"/>
                                  <w:sz w:val="27"/>
                                </w:rPr>
                                <w:t xml:space="preserve">component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responsibilities</w:t>
                              </w:r>
                              <w:r>
                                <w:rPr>
                                  <w:i/>
                                  <w:color w:val="2B4150"/>
                                  <w:spacing w:val="-4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and modular</w:t>
                              </w:r>
                              <w:r>
                                <w:rPr>
                                  <w:i/>
                                  <w:color w:val="2B4150"/>
                                  <w:spacing w:val="-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 xml:space="preserve">design </w:t>
                              </w: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5"/>
                                  <w:sz w:val="27"/>
                                </w:rPr>
                                <w:t>patterns.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339" o:spid="_x0000_s339" coordorigin="747,2973" coordsize="3314,5618" style="position:absolute;&#10;margin-left:37.35pt;&#10;margin-top:12.950006pt;&#10;width:165.70001pt;&#10;height:280.9pt;&#10;z-index:101;&#10;mso-position-horizontal:absolute;&#10;mso-position-horizontal-relative:page;&#10;mso-position-vertical:absolute;&#10;mso-wrap-distance-left:0.0pt;&#10;mso-wrap-distance-right:0.0pt;">
                <v:rect type="#_x0000_t1" id="矩形 340" o:spid="_x0000_s340" style="position:absolute;&#10;left:765;&#10;top:2991;&#10;width:3276;&#10;height:5579;" fillcolor="#FFFBF5" stroked="f" strokeweight="1.0pt">
                  <v:stroke color="#000000"/>
                </v:rect>
                <v:rect type="#_x0000_t1" id="矩形 341" o:spid="_x0000_s341" style="position:absolute;&#10;left:765;&#10;top:2991;&#10;width:3276;&#10;height:5579;" filled="f" stroked="t" strokeweight="1.8607748pt">
                  <v:stroke color="#D9D3C8"/>
                </v:rect>
                <v:shape type="#_x0000_t202" id="文本框 342" o:spid="_x0000_s342" style="position:absolute;&#10;left:747;&#10;top:2973;&#10;width:3314;&#10;height:5617;&#10;mso-wrap-style:square;" filled="f" stroked="f" strokeweight="1.0pt">
                  <v:textbox id="892" inset="0mm,0mm,0mm,0mm" o:insetmode="custom" style="layout-flow:horizontal;&#10;v-text-anchor:top;">
                    <w:txbxContent>
                      <w:p>
                        <w:pPr>
                          <w:spacing w:before="322"/>
                          <w:ind w:left="328"/>
                          <w:rPr>
                            <w:rFonts w:ascii="Arial" w:hAnsi="Arial"/>
                            <w:sz w:val="34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w w:val="95"/>
                            <w:sz w:val="34"/>
                          </w:rPr>
                          <w:t>Current</w:t>
                        </w:r>
                        <w:r>
                          <w:rPr>
                            <w:rFonts w:ascii="Arial" w:hAnsi="Arial"/>
                            <w:color w:val="2B4150"/>
                            <w:spacing w:val="18"/>
                            <w:w w:val="110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B4150"/>
                            <w:spacing w:val="-2"/>
                            <w:w w:val="110"/>
                            <w:sz w:val="34"/>
                          </w:rPr>
                          <w:t>Status</w:t>
                        </w:r>
                      </w:p>
                      <w:p>
                        <w:pPr>
                          <w:spacing w:before="273" w:line="341" w:lineRule="auto"/>
                          <w:ind w:left="328" w:right="320"/>
                          <w:rPr>
                            <w:i/>
                            <w:sz w:val="27"/>
                          </w:rPr>
                        </w:pP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The</w:t>
                        </w:r>
                        <w:r>
                          <w:rPr>
                            <w:i/>
                            <w:color w:val="2B4150"/>
                            <w:spacing w:val="-8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 xml:space="preserve">solution </w:t>
                        </w:r>
                        <w:r>
                          <w:rPr>
                            <w:i/>
                            <w:color w:val="2B4150"/>
                            <w:spacing w:val="-2"/>
                            <w:w w:val="115"/>
                            <w:sz w:val="27"/>
                          </w:rPr>
                          <w:t>architecture</w:t>
                        </w:r>
                        <w:r>
                          <w:rPr>
                            <w:i/>
                            <w:color w:val="2B4150"/>
                            <w:spacing w:val="-2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spacing w:val="-2"/>
                            <w:w w:val="115"/>
                            <w:sz w:val="27"/>
                          </w:rPr>
                          <w:t xml:space="preserve">establishes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a secure, scalable foundation</w:t>
                        </w:r>
                        <w:r>
                          <w:rPr>
                            <w:i/>
                            <w:color w:val="2B4150"/>
                            <w:spacing w:val="-8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for MicroGoal</w:t>
                        </w:r>
                        <w:r>
                          <w:rPr>
                            <w:i/>
                            <w:color w:val="2B4150"/>
                            <w:spacing w:val="-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 xml:space="preserve">backend operations with clear </w:t>
                        </w:r>
                        <w:r>
                          <w:rPr>
                            <w:i/>
                            <w:color w:val="2B4150"/>
                            <w:spacing w:val="-2"/>
                            <w:w w:val="115"/>
                            <w:sz w:val="27"/>
                          </w:rPr>
                          <w:t xml:space="preserve">component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responsibilities</w:t>
                        </w:r>
                        <w:r>
                          <w:rPr>
                            <w:i/>
                            <w:color w:val="2B4150"/>
                            <w:spacing w:val="-4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and modular</w:t>
                        </w:r>
                        <w:r>
                          <w:rPr>
                            <w:i/>
                            <w:color w:val="2B4150"/>
                            <w:spacing w:val="-6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 xml:space="preserve">design </w:t>
                        </w:r>
                        <w:r>
                          <w:rPr>
                            <w:i/>
                            <w:color w:val="2B4150"/>
                            <w:spacing w:val="-2"/>
                            <w:w w:val="115"/>
                            <w:sz w:val="27"/>
                          </w:rPr>
                          <w:t>patterns.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02" behindDoc="1" locked="0" layoutInCell="1" hidden="0" allowOverlap="1">
                <wp:simplePos x="0" y="0"/>
                <wp:positionH relativeFrom="page">
                  <wp:posOffset>2727960</wp:posOffset>
                </wp:positionH>
                <wp:positionV relativeFrom="paragraph">
                  <wp:posOffset>164465</wp:posOffset>
                </wp:positionV>
                <wp:extent cx="2105660" cy="3567429"/>
                <wp:effectExtent l="0" t="0" r="0" b="0"/>
                <wp:wrapTopAndBottom/>
                <wp:docPr id="343" name="组合 343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44" name="组合 344"/>
                      <wpg:cNvGrpSpPr/>
                      <wpg:grpSpPr>
                        <a:xfrm rot="0">
                          <a:off x="0" y="0"/>
                          <a:ext cx="2105660" cy="3567429"/>
                          <a:chOff x="0" y="0"/>
                          <a:chExt cx="2105660" cy="356742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345" name="矩形 345"/>
                        <wps:cNvSpPr/>
                        <wps:spPr>
                          <a:xfrm rot="0">
                            <a:off x="12065" y="11429"/>
                            <a:ext cx="2082165" cy="3543300"/>
                          </a:xfrm>
                          <a:prstGeom prst="rect"/>
                          <a:solidFill>
                            <a:srgbClr val="FFFBF5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346" name="矩形 346"/>
                        <wps:cNvSpPr/>
                        <wps:spPr>
                          <a:xfrm rot="0">
                            <a:off x="12065" y="11429"/>
                            <a:ext cx="2082165" cy="3543300"/>
                          </a:xfrm>
                          <a:prstGeom prst="rect"/>
                          <a:noFill/>
                          <a:ln w="23631" cmpd="sng" cap="flat">
                            <a:solidFill>
                              <a:srgbClr val="D9D3C8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347" name="文本框 347"/>
                        <wps:cNvSpPr/>
                        <wps:spPr>
                          <a:xfrm rot="0">
                            <a:off x="0" y="0"/>
                            <a:ext cx="2105660" cy="356742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348">
                          <w:txbxContent>
                            <w:p>
                              <w:pPr>
                                <w:spacing w:before="322"/>
                                <w:ind w:left="330"/>
                                <w:rPr>
                                  <w:rFonts w:ascii="Arial" w:hAnsi="Arial"/>
                                  <w:sz w:val="3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w w:val="110"/>
                                  <w:sz w:val="34"/>
                                </w:rPr>
                                <w:t>Next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15"/>
                                  <w:w w:val="11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B4150"/>
                                  <w:spacing w:val="-4"/>
                                  <w:w w:val="110"/>
                                  <w:sz w:val="34"/>
                                </w:rPr>
                                <w:t>Phase</w:t>
                              </w:r>
                            </w:p>
                            <w:p>
                              <w:pPr>
                                <w:spacing w:before="273" w:line="341" w:lineRule="auto"/>
                                <w:ind w:left="330" w:right="281"/>
                                <w:rPr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Implementation</w:t>
                              </w:r>
                              <w:r>
                                <w:rPr>
                                  <w:i/>
                                  <w:color w:val="2B4150"/>
                                  <w:spacing w:val="-18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phase will focus on building RESTful</w:t>
                              </w:r>
                              <w:r>
                                <w:rPr>
                                  <w:i/>
                                  <w:color w:val="2B4150"/>
                                  <w:spacing w:val="-1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 xml:space="preserve">endpoints, </w:t>
                              </w: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5"/>
                                  <w:sz w:val="27"/>
                                </w:rPr>
                                <w:t xml:space="preserve">integrating authentication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middleware,</w:t>
                              </w:r>
                              <w:r>
                                <w:rPr>
                                  <w:i/>
                                  <w:color w:val="2B4150"/>
                                  <w:spacing w:val="-10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and establishing</w:t>
                              </w:r>
                              <w:r>
                                <w:rPr>
                                  <w:i/>
                                  <w:color w:val="2B4150"/>
                                  <w:spacing w:val="-1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database persistence</w:t>
                              </w:r>
                              <w:r>
                                <w:rPr>
                                  <w:i/>
                                  <w:color w:val="2B4150"/>
                                  <w:spacing w:val="-4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with Mongoose</w:t>
                              </w:r>
                              <w:r>
                                <w:rPr>
                                  <w:i/>
                                  <w:color w:val="2B4150"/>
                                  <w:spacing w:val="-4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models.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349" o:spid="_x0000_s349" coordorigin="4296,2973" coordsize="3316,5618" style="position:absolute;&#10;margin-left:214.8pt;&#10;margin-top:12.950006pt;&#10;width:165.8pt;&#10;height:280.9pt;&#10;z-index:102;&#10;mso-position-horizontal:absolute;&#10;mso-position-horizontal-relative:page;&#10;mso-position-vertical:absolute;&#10;mso-wrap-distance-left:0.0pt;&#10;mso-wrap-distance-right:0.0pt;">
                <v:rect type="#_x0000_t1" id="矩形 350" o:spid="_x0000_s350" style="position:absolute;&#10;left:4315;&#10;top:2991;&#10;width:3279;&#10;height:5579;" fillcolor="#FFFBF5" stroked="f" strokeweight="1.0pt">
                  <v:stroke color="#000000"/>
                </v:rect>
                <v:rect type="#_x0000_t1" id="矩形 351" o:spid="_x0000_s351" style="position:absolute;&#10;left:4315;&#10;top:2991;&#10;width:3279;&#10;height:5579;" filled="f" stroked="t" strokeweight="1.8607748pt">
                  <v:stroke color="#D9D3C8"/>
                </v:rect>
                <v:shape type="#_x0000_t202" id="文本框 352" o:spid="_x0000_s352" style="position:absolute;&#10;left:4296;&#10;top:2973;&#10;width:3316;&#10;height:5617;&#10;mso-wrap-style:square;" filled="f" stroked="f" strokeweight="1.0pt">
                  <v:textbox id="893" inset="0mm,0mm,0mm,0mm" o:insetmode="custom" style="layout-flow:horizontal;&#10;v-text-anchor:top;">
                    <w:txbxContent>
                      <w:p>
                        <w:pPr>
                          <w:spacing w:before="322"/>
                          <w:ind w:left="330"/>
                          <w:rPr>
                            <w:rFonts w:ascii="Arial" w:hAnsi="Arial"/>
                            <w:sz w:val="34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w w:val="110"/>
                            <w:sz w:val="34"/>
                          </w:rPr>
                          <w:t>Next</w:t>
                        </w:r>
                        <w:r>
                          <w:rPr>
                            <w:rFonts w:ascii="Arial" w:hAnsi="Arial"/>
                            <w:color w:val="2B4150"/>
                            <w:spacing w:val="15"/>
                            <w:w w:val="110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B4150"/>
                            <w:spacing w:val="-4"/>
                            <w:w w:val="110"/>
                            <w:sz w:val="34"/>
                          </w:rPr>
                          <w:t>Phase</w:t>
                        </w:r>
                      </w:p>
                      <w:p>
                        <w:pPr>
                          <w:spacing w:before="273" w:line="341" w:lineRule="auto"/>
                          <w:ind w:left="330" w:right="281"/>
                          <w:rPr>
                            <w:i/>
                            <w:sz w:val="27"/>
                          </w:rPr>
                        </w:pP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Implementation</w:t>
                        </w:r>
                        <w:r>
                          <w:rPr>
                            <w:i/>
                            <w:color w:val="2B4150"/>
                            <w:spacing w:val="-18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phase will focus on building RESTful</w:t>
                        </w:r>
                        <w:r>
                          <w:rPr>
                            <w:i/>
                            <w:color w:val="2B4150"/>
                            <w:spacing w:val="-16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 xml:space="preserve">endpoints, </w:t>
                        </w:r>
                        <w:r>
                          <w:rPr>
                            <w:i/>
                            <w:color w:val="2B4150"/>
                            <w:spacing w:val="-2"/>
                            <w:w w:val="115"/>
                            <w:sz w:val="27"/>
                          </w:rPr>
                          <w:t xml:space="preserve">integrating authentication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middleware,</w:t>
                        </w:r>
                        <w:r>
                          <w:rPr>
                            <w:i/>
                            <w:color w:val="2B4150"/>
                            <w:spacing w:val="-10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and establishing</w:t>
                        </w:r>
                        <w:r>
                          <w:rPr>
                            <w:i/>
                            <w:color w:val="2B4150"/>
                            <w:spacing w:val="-16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database persistence</w:t>
                        </w:r>
                        <w:r>
                          <w:rPr>
                            <w:i/>
                            <w:color w:val="2B4150"/>
                            <w:spacing w:val="-4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with Mongoose</w:t>
                        </w:r>
                        <w:r>
                          <w:rPr>
                            <w:i/>
                            <w:color w:val="2B4150"/>
                            <w:spacing w:val="-4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models.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03" behindDoc="1" locked="0" layoutInCell="1" hidden="0" allowOverlap="1">
                <wp:simplePos x="0" y="0"/>
                <wp:positionH relativeFrom="page">
                  <wp:posOffset>4983480</wp:posOffset>
                </wp:positionH>
                <wp:positionV relativeFrom="paragraph">
                  <wp:posOffset>164465</wp:posOffset>
                </wp:positionV>
                <wp:extent cx="2104390" cy="3567429"/>
                <wp:effectExtent l="0" t="0" r="0" b="0"/>
                <wp:wrapTopAndBottom/>
                <wp:docPr id="353" name="组合 353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54" name="组合 354"/>
                      <wpg:cNvGrpSpPr/>
                      <wpg:grpSpPr>
                        <a:xfrm rot="0">
                          <a:off x="0" y="0"/>
                          <a:ext cx="2104390" cy="3567429"/>
                          <a:chOff x="0" y="0"/>
                          <a:chExt cx="2104390" cy="356742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355" name="矩形 355"/>
                        <wps:cNvSpPr/>
                        <wps:spPr>
                          <a:xfrm rot="0">
                            <a:off x="12064" y="11429"/>
                            <a:ext cx="2080260" cy="3543300"/>
                          </a:xfrm>
                          <a:prstGeom prst="rect"/>
                          <a:solidFill>
                            <a:srgbClr val="FFFBF5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356" name="矩形 356"/>
                        <wps:cNvSpPr/>
                        <wps:spPr>
                          <a:xfrm rot="0">
                            <a:off x="12064" y="11429"/>
                            <a:ext cx="2080260" cy="3543300"/>
                          </a:xfrm>
                          <a:prstGeom prst="rect"/>
                          <a:noFill/>
                          <a:ln w="23631" cmpd="sng" cap="flat">
                            <a:solidFill>
                              <a:srgbClr val="D9D3C8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357" name="文本框 357"/>
                        <wps:cNvSpPr/>
                        <wps:spPr>
                          <a:xfrm rot="0">
                            <a:off x="0" y="0"/>
                            <a:ext cx="2104390" cy="356742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358">
                          <w:txbxContent>
                            <w:p>
                              <w:pPr>
                                <w:spacing w:before="315" w:line="262" w:lineRule="auto"/>
                                <w:ind w:left="329"/>
                                <w:rPr>
                                  <w:rFonts w:ascii="Arial" w:hAnsi="Arial"/>
                                  <w:sz w:val="3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B4150"/>
                                  <w:spacing w:val="-2"/>
                                  <w:w w:val="104"/>
                                  <w:sz w:val="34"/>
                                </w:rPr>
                                <w:t>Future Enhancements</w:t>
                              </w:r>
                            </w:p>
                            <w:p>
                              <w:pPr>
                                <w:spacing w:before="245" w:line="341" w:lineRule="auto"/>
                                <w:ind w:left="329" w:right="431"/>
                                <w:rPr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Automated</w:t>
                              </w:r>
                              <w:r>
                                <w:rPr>
                                  <w:i/>
                                  <w:color w:val="2B4150"/>
                                  <w:spacing w:val="-20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testing, request logging, rate limiting,</w:t>
                              </w:r>
                              <w:r>
                                <w:rPr>
                                  <w:i/>
                                  <w:color w:val="2B4150"/>
                                  <w:spacing w:val="-8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input validation</w:t>
                              </w:r>
                              <w:r>
                                <w:rPr>
                                  <w:i/>
                                  <w:color w:val="2B4150"/>
                                  <w:spacing w:val="-8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middleware, and</w:t>
                              </w:r>
                              <w:r>
                                <w:rPr>
                                  <w:i/>
                                  <w:color w:val="2B4150"/>
                                  <w:spacing w:val="-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deployment automation should be prioritized</w:t>
                              </w:r>
                              <w:r>
                                <w:rPr>
                                  <w:i/>
                                  <w:color w:val="2B4150"/>
                                  <w:spacing w:val="-4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 xml:space="preserve">in </w:t>
                              </w: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5"/>
                                  <w:sz w:val="27"/>
                                </w:rPr>
                                <w:t xml:space="preserve">subsequent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development</w:t>
                              </w:r>
                              <w:r>
                                <w:rPr>
                                  <w:i/>
                                  <w:color w:val="2B4150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B4150"/>
                                  <w:w w:val="115"/>
                                  <w:sz w:val="27"/>
                                </w:rPr>
                                <w:t>sprints.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359" o:spid="_x0000_s359" coordorigin="7848,2973" coordsize="3314,5618" style="position:absolute;&#10;margin-left:392.40002pt;&#10;margin-top:12.950006pt;&#10;width:165.70001pt;&#10;height:280.9pt;&#10;z-index:103;&#10;mso-position-horizontal:absolute;&#10;mso-position-horizontal-relative:page;&#10;mso-position-vertical:absolute;&#10;mso-wrap-distance-left:0.0pt;&#10;mso-wrap-distance-right:0.0pt;">
                <v:rect type="#_x0000_t1" id="矩形 360" o:spid="_x0000_s360" style="position:absolute;&#10;left:7867;&#10;top:2991;&#10;width:3275;&#10;height:5579;" fillcolor="#FFFBF5" stroked="f" strokeweight="1.0pt">
                  <v:stroke color="#000000"/>
                </v:rect>
                <v:rect type="#_x0000_t1" id="矩形 361" o:spid="_x0000_s361" style="position:absolute;&#10;left:7867;&#10;top:2991;&#10;width:3275;&#10;height:5579;" filled="f" stroked="t" strokeweight="1.8607748pt">
                  <v:stroke color="#D9D3C8"/>
                </v:rect>
                <v:shape type="#_x0000_t202" id="文本框 362" o:spid="_x0000_s362" style="position:absolute;&#10;left:7848;&#10;top:2973;&#10;width:3314;&#10;height:5617;&#10;mso-wrap-style:square;" filled="f" stroked="f" strokeweight="1.0pt">
                  <v:textbox id="894" inset="0mm,0mm,0mm,0mm" o:insetmode="custom" style="layout-flow:horizontal;&#10;v-text-anchor:top;">
                    <w:txbxContent>
                      <w:p>
                        <w:pPr>
                          <w:spacing w:before="315" w:line="262" w:lineRule="auto"/>
                          <w:ind w:left="329"/>
                          <w:rPr>
                            <w:rFonts w:ascii="Arial" w:hAnsi="Arial"/>
                            <w:sz w:val="34"/>
                          </w:rPr>
                        </w:pPr>
                        <w:r>
                          <w:rPr>
                            <w:rFonts w:ascii="Arial" w:hAnsi="Arial"/>
                            <w:color w:val="2B4150"/>
                            <w:spacing w:val="-2"/>
                            <w:w w:val="104"/>
                            <w:sz w:val="34"/>
                          </w:rPr>
                          <w:t>Future Enhancements</w:t>
                        </w:r>
                      </w:p>
                      <w:p>
                        <w:pPr>
                          <w:spacing w:before="245" w:line="341" w:lineRule="auto"/>
                          <w:ind w:left="329" w:right="431"/>
                          <w:rPr>
                            <w:i/>
                            <w:sz w:val="27"/>
                          </w:rPr>
                        </w:pP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Automated</w:t>
                        </w:r>
                        <w:r>
                          <w:rPr>
                            <w:i/>
                            <w:color w:val="2B4150"/>
                            <w:spacing w:val="-20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testing, request logging, rate limiting,</w:t>
                        </w:r>
                        <w:r>
                          <w:rPr>
                            <w:i/>
                            <w:color w:val="2B4150"/>
                            <w:spacing w:val="-8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input validation</w:t>
                        </w:r>
                        <w:r>
                          <w:rPr>
                            <w:i/>
                            <w:color w:val="2B4150"/>
                            <w:spacing w:val="-8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middleware, and</w:t>
                        </w:r>
                        <w:r>
                          <w:rPr>
                            <w:i/>
                            <w:color w:val="2B4150"/>
                            <w:spacing w:val="-6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deployment automation should be prioritized</w:t>
                        </w:r>
                        <w:r>
                          <w:rPr>
                            <w:i/>
                            <w:color w:val="2B4150"/>
                            <w:spacing w:val="-4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 xml:space="preserve">in </w:t>
                        </w:r>
                        <w:r>
                          <w:rPr>
                            <w:i/>
                            <w:color w:val="2B4150"/>
                            <w:spacing w:val="-2"/>
                            <w:w w:val="115"/>
                            <w:sz w:val="27"/>
                          </w:rPr>
                          <w:t xml:space="preserve">subsequent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development</w:t>
                        </w:r>
                        <w:r>
                          <w:rPr>
                            <w:i/>
                            <w:color w:val="2B4150"/>
                            <w:spacing w:val="-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i/>
                            <w:color w:val="2B4150"/>
                            <w:w w:val="115"/>
                            <w:sz w:val="27"/>
                          </w:rPr>
                          <w:t>sprints.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rPr>
          <w:rFonts w:ascii="Arial" w:hAnsi="Arial"/>
          <w:sz w:val="20"/>
        </w:rPr>
        <w:sectPr>
          <w:pgSz w:w="11920" w:h="16840"/>
          <w:pgMar w:top="700" w:right="600" w:bottom="0" w:left="600" w:header="720" w:footer="720" w:gutter="0"/>
          <w:docGrid w:linePitch="312" w:charSpace="0"/>
        </w:sectPr>
      </w:pPr>
    </w:p>
    <w:p>
      <w:pPr>
        <w:spacing w:before="31" w:line="269" w:lineRule="auto"/>
        <w:ind w:left="165" w:right="259"/>
        <w:rPr>
          <w:rFonts w:ascii="Arial" w:hAnsi="Arial"/>
          <w:sz w:val="68"/>
        </w:rPr>
      </w:pPr>
      <w:r>
        <mc:AlternateContent>
          <mc:Choice Requires="wps">
            <w:drawing>
              <wp:anchor distT="0" distB="0" distL="114298" distR="114298" simplePos="0" relativeHeight="12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363" name="矩形 36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FFBF5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364" o:spid="_x0000_s364" fillcolor="#FFFBF5" stroked="f" strokeweight="1.0pt" style="position:absolute;&#10;margin-left:0.0pt;&#10;margin-top:0.0pt;&#10;width:595.45pt;&#10;height:841.7pt;&#10;z-index:-43;&#10;mso-position-horizontal:absolute;&#10;mso-position-horizontal-relative:page;&#10;mso-position-vertical:absolute;&#10;mso-position-vertical-relative:page;&#10;mso-wrap-distance-left:8.999863pt;&#10;mso-wrap-distance-right:8.999863pt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106" behindDoc="0" locked="0" layoutInCell="1" hidden="0" allowOverlap="1">
                <wp:simplePos x="0" y="0"/>
                <wp:positionH relativeFrom="page">
                  <wp:posOffset>5682614</wp:posOffset>
                </wp:positionH>
                <wp:positionV relativeFrom="page">
                  <wp:posOffset>10123806</wp:posOffset>
                </wp:positionV>
                <wp:extent cx="1880869" cy="521334"/>
                <wp:effectExtent l="0" t="0" r="0" b="0"/>
                <wp:wrapNone/>
                <wp:docPr id="365" name="组合 36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66" name="组合 366"/>
                      <wpg:cNvGrpSpPr/>
                      <wpg:grpSpPr>
                        <a:xfrm rot="0">
                          <a:off x="0" y="0"/>
                          <a:ext cx="1880869" cy="521334"/>
                          <a:chOff x="0" y="0"/>
                          <a:chExt cx="1880869" cy="52133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368" name="图片 368">
                            <a:hlinkClick r:id="rId42"/>
                          </pic:cNvPr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88265" y="8509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369" name="矩形 369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solidFill>
                            <a:srgbClr val="FFFF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370" name="矩形 370"/>
                        <wps:cNvSpPr/>
                        <wps:spPr>
                          <a:xfrm rot="0">
                            <a:off x="0" y="0"/>
                            <a:ext cx="1880869" cy="521334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FFBF5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371" o:spid="_x0000_s371" coordorigin="8948,15943" coordsize="2961,820" style="position:absolute;&#10;margin-left:447.44998pt;&#10;margin-top:797.1501pt;&#10;width:148.09999pt;&#10;height:41.049973pt;&#10;z-index:106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图片 372" o:spid="_x0000_s372" style="position:absolute;&#10;left:9088;&#10;top:16077;&#10;width:2712;&#10;height:648;" filled="f" stroked="f" strokeweight="1.0pt" href="https://gamma.app/?utm_source=made-with-gamma">
                  <v:imagedata r:id="rId43" o:title="6004650201772899073872"/>
                  <o:lock aspectratio="t"/>
                  <v:stroke color="#000000"/>
                </v:shape>
                <v:rect type="#_x0000_t1" id="矩形 373" o:spid="_x0000_s373" style="position:absolute;&#10;left:8948;&#10;top:15943;&#10;width:2961;&#10;height:820;" fillcolor="#FFFFFF" stroked="f" strokeweight="1.0pt">
                  <v:stroke color="#000000"/>
                </v:rect>
                <v:rect type="#_x0000_t1" id="矩形 374" o:spid="_x0000_s374" style="position:absolute;&#10;left:8948;&#10;top:15943;&#10;width:2961;&#10;height:820;" filled="f" stroked="t" strokeweight="1.0pt">
                  <v:stroke color="#FFFBF5"/>
                </v:rect>
              </v:group>
            </w:pict>
          </mc:Fallback>
        </mc:AlternateContent>
      </w:r>
      <w:r>
        <w:rPr>
          <w:rFonts w:ascii="Arial" w:hAnsi="Arial"/>
          <w:color w:val="124E73"/>
          <w:spacing w:val="-2"/>
          <w:w w:val="110"/>
          <w:sz w:val="68"/>
        </w:rPr>
        <w:t>References</w:t>
      </w:r>
      <w:r>
        <w:rPr>
          <w:rFonts w:ascii="Arial" w:hAnsi="Arial"/>
          <w:color w:val="124E73"/>
          <w:spacing w:val="-50"/>
          <w:w w:val="110"/>
          <w:sz w:val="68"/>
        </w:rPr>
        <w:t xml:space="preserve"> </w:t>
      </w:r>
      <w:r>
        <w:rPr>
          <w:rFonts w:ascii="Arial" w:hAnsi="Arial"/>
          <w:color w:val="124E73"/>
          <w:spacing w:val="-2"/>
          <w:w w:val="110"/>
          <w:sz w:val="68"/>
        </w:rPr>
        <w:t>and Acknowledgements</w:t>
      </w:r>
    </w:p>
    <w:p>
      <w:pPr>
        <w:pStyle w:val="15"/>
        <w:rPr>
          <w:rFonts w:ascii="Arial" w:hAnsi="Arial"/>
          <w:i w:val="0"/>
          <w:sz w:val="20"/>
        </w:rPr>
      </w:pPr>
    </w:p>
    <w:p>
      <w:pPr>
        <w:pStyle w:val="15"/>
        <w:spacing w:before="1"/>
        <w:rPr>
          <w:rFonts w:ascii="Arial" w:hAnsi="Arial"/>
          <w:i w:val="0"/>
          <w:sz w:val="22"/>
        </w:rPr>
      </w:pPr>
      <w:r>
        <mc:AlternateContent>
          <mc:Choice Requires="wps">
            <w:drawing>
              <wp:anchor distT="0" distB="0" distL="0" distR="0" simplePos="0" relativeHeight="105" behindDoc="1" locked="0" layoutInCell="1" hidden="0" allowOverlap="1">
                <wp:simplePos x="0" y="0"/>
                <wp:positionH relativeFrom="page">
                  <wp:posOffset>485775</wp:posOffset>
                </wp:positionH>
                <wp:positionV relativeFrom="paragraph">
                  <wp:posOffset>176529</wp:posOffset>
                </wp:positionV>
                <wp:extent cx="6590029" cy="1290955"/>
                <wp:effectExtent l="0" t="0" r="0" b="0"/>
                <wp:wrapTopAndBottom/>
                <wp:docPr id="375" name="组合 37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76" name="组合 376"/>
                      <wpg:cNvGrpSpPr/>
                      <wpg:grpSpPr>
                        <a:xfrm rot="0">
                          <a:off x="0" y="0"/>
                          <a:ext cx="6590029" cy="1290955"/>
                          <a:chOff x="0" y="0"/>
                          <a:chExt cx="6590029" cy="129095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377" name="矩形 377"/>
                        <wps:cNvSpPr/>
                        <wps:spPr>
                          <a:xfrm rot="0">
                            <a:off x="0" y="0"/>
                            <a:ext cx="6590029" cy="1290955"/>
                          </a:xfrm>
                          <a:prstGeom prst="rect"/>
                          <a:solidFill>
                            <a:srgbClr val="C8DDE9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379" name="图片 379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72084" y="254635"/>
                            <a:ext cx="218440" cy="17272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380" name="文本框 380"/>
                        <wps:cNvSpPr/>
                        <wps:spPr>
                          <a:xfrm rot="0">
                            <a:off x="0" y="0"/>
                            <a:ext cx="6590029" cy="129095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381">
                          <w:txbxContent>
                            <w:p>
                              <w:pPr>
                                <w:spacing w:before="4"/>
                                <w:rPr>
                                  <w:rFonts w:ascii="Arial" w:hAnsi="Arial"/>
                                  <w:sz w:val="35"/>
                                </w:rPr>
                              </w:pPr>
                            </w:p>
                            <w:p>
                              <w:pPr>
                                <w:spacing w:before="1" w:line="343" w:lineRule="auto"/>
                                <w:ind w:left="887" w:right="264"/>
                                <w:rPr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i/>
                                  <w:w w:val="110"/>
                                  <w:sz w:val="27"/>
                                </w:rPr>
                                <w:t xml:space="preserve">Acknowledgement: </w:t>
                              </w:r>
                              <w:r>
                                <w:rPr>
                                  <w:i/>
                                  <w:w w:val="110"/>
                                  <w:sz w:val="27"/>
                                </w:rPr>
                                <w:t xml:space="preserve">This document represents the solution architecture design for the MicroGoal backend system, developed as part of a software engineering project </w:t>
                              </w:r>
                              <w:r>
                                <w:rPr>
                                  <w:i/>
                                  <w:spacing w:val="-2"/>
                                  <w:w w:val="115"/>
                                  <w:sz w:val="27"/>
                                </w:rPr>
                                <w:t>assignment.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382" o:spid="_x0000_s382" coordorigin="765,2992" coordsize="10378,2033" style="position:absolute;&#10;margin-left:38.25pt;&#10;margin-top:13.9pt;&#10;width:518.9pt;&#10;height:101.65pt;&#10;z-index:105;&#10;mso-position-horizontal:absolute;&#10;mso-position-horizontal-relative:page;&#10;mso-position-vertical:absolute;&#10;mso-wrap-distance-left:0.0pt;&#10;mso-wrap-distance-right:0.0pt;">
                <v:rect type="#_x0000_t1" id="矩形 383" o:spid="_x0000_s383" style="position:absolute;&#10;left:765;&#10;top:2992;&#10;width:10378;&#10;height:2033;" fillcolor="#C8DDE9" stroked="f" strokeweight="1.0pt">
                  <v:stroke color="#000000"/>
                </v:rect>
                <v:shape type="#_x0000_t75" id="图片 384" o:spid="_x0000_s384" alt="preencoded.png" style="position:absolute;&#10;left:1036;&#10;top:3393;&#10;width:344;&#10;height:271;" filled="f" stroked="f" strokeweight="1.0pt">
                  <v:imagedata r:id="rId45" o:title="8770284281772899073885"/>
                  <o:lock aspectratio="t"/>
                  <v:stroke color="#000000"/>
                </v:shape>
                <v:shape type="#_x0000_t202" id="文本框 385" o:spid="_x0000_s385" style="position:absolute;&#10;left:765;&#10;top:2992;&#10;width:10378;&#10;height:2033;&#10;mso-wrap-style:square;" filled="f" stroked="f" strokeweight="1.0pt">
                  <v:textbox id="897" inset="0mm,0mm,0mm,0mm" o:insetmode="custom" style="layout-flow:horizontal;&#10;v-text-anchor:top;">
                    <w:txbxContent>
                      <w:p>
                        <w:pPr>
                          <w:spacing w:before="4"/>
                          <w:rPr>
                            <w:rFonts w:ascii="Arial" w:hAnsi="Arial"/>
                            <w:sz w:val="35"/>
                          </w:rPr>
                        </w:pPr>
                      </w:p>
                      <w:p>
                        <w:pPr>
                          <w:spacing w:before="1" w:line="343" w:lineRule="auto"/>
                          <w:ind w:left="887" w:right="264"/>
                          <w:rPr>
                            <w:i/>
                            <w:sz w:val="27"/>
                          </w:rPr>
                        </w:pPr>
                        <w:r>
                          <w:rPr>
                            <w:b/>
                            <w:i/>
                            <w:w w:val="110"/>
                            <w:sz w:val="27"/>
                          </w:rPr>
                          <w:t xml:space="preserve">Acknowledgement: </w:t>
                        </w:r>
                        <w:r>
                          <w:rPr>
                            <w:i/>
                            <w:w w:val="110"/>
                            <w:sz w:val="27"/>
                          </w:rPr>
                          <w:t xml:space="preserve">This document represents the solution architecture design for the MicroGoal backend system, developed as part of a software engineering project </w:t>
                        </w:r>
                        <w:r>
                          <w:rPr>
                            <w:i/>
                            <w:spacing w:val="-2"/>
                            <w:w w:val="115"/>
                            <w:sz w:val="27"/>
                          </w:rPr>
                          <w:t>assignment.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5"/>
        <w:spacing w:before="1"/>
        <w:rPr>
          <w:rFonts w:ascii="Arial" w:hAnsi="Arial"/>
          <w:i w:val="0"/>
          <w:sz w:val="28"/>
        </w:rPr>
      </w:pPr>
    </w:p>
    <w:p>
      <w:pPr>
        <w:pStyle w:val="2"/>
      </w:pPr>
      <w:r>
        <w:rPr>
          <w:color w:val="124E73"/>
          <w:w w:val="104"/>
        </w:rPr>
        <w:t>Key</w:t>
      </w:r>
      <w:r>
        <w:rPr>
          <w:color w:val="124E73"/>
          <w:spacing w:val="9"/>
          <w:w w:val="104"/>
        </w:rPr>
        <w:t xml:space="preserve"> </w:t>
      </w:r>
      <w:r>
        <w:rPr>
          <w:color w:val="124E73"/>
          <w:spacing w:val="-2"/>
          <w:w w:val="104"/>
        </w:rPr>
        <w:t>References</w:t>
      </w:r>
    </w:p>
    <w:p>
      <w:pPr>
        <w:pStyle w:val="15"/>
        <w:spacing w:before="9"/>
        <w:rPr>
          <w:rFonts w:ascii="Arial" w:hAnsi="Arial"/>
          <w:i w:val="0"/>
          <w:sz w:val="45"/>
        </w:rPr>
      </w:pPr>
    </w:p>
    <w:p>
      <w:pPr>
        <w:pStyle w:val="16"/>
        <w:numPr>
          <w:ilvl w:val="0"/>
          <w:numId w:val="3"/>
        </w:numPr>
        <w:tabs>
          <w:tab w:val="left" w:pos="705"/>
          <w:tab w:val="left" w:pos="706"/>
        </w:tabs>
        <w:ind w:left="705" w:hanging="541"/>
        <w:rPr>
          <w:i/>
          <w:sz w:val="27"/>
        </w:rPr>
      </w:pPr>
      <w:r>
        <w:rPr>
          <w:i/>
          <w:color w:val="2B4150"/>
          <w:w w:val="110"/>
          <w:sz w:val="27"/>
        </w:rPr>
        <w:t>Node.js</w:t>
      </w:r>
      <w:r>
        <w:rPr>
          <w:i/>
          <w:color w:val="2B4150"/>
          <w:spacing w:val="20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Documentation</w:t>
      </w:r>
      <w:r>
        <w:rPr>
          <w:i/>
          <w:color w:val="2B4150"/>
          <w:spacing w:val="11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–</w:t>
      </w:r>
      <w:r>
        <w:rPr>
          <w:i/>
          <w:color w:val="2B4150"/>
          <w:spacing w:val="15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Official</w:t>
      </w:r>
      <w:r>
        <w:rPr>
          <w:i/>
          <w:color w:val="2B4150"/>
          <w:spacing w:val="6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runtime</w:t>
      </w:r>
      <w:r>
        <w:rPr>
          <w:i/>
          <w:color w:val="2B4150"/>
          <w:spacing w:val="10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documentation</w:t>
      </w:r>
    </w:p>
    <w:p>
      <w:pPr>
        <w:pStyle w:val="16"/>
        <w:numPr>
          <w:ilvl w:val="0"/>
          <w:numId w:val="3"/>
        </w:numPr>
        <w:tabs>
          <w:tab w:val="left" w:pos="705"/>
          <w:tab w:val="left" w:pos="706"/>
        </w:tabs>
        <w:spacing w:before="129"/>
        <w:ind w:left="705" w:hanging="541"/>
        <w:rPr>
          <w:i/>
          <w:sz w:val="27"/>
        </w:rPr>
      </w:pPr>
      <w:r>
        <w:rPr>
          <w:i/>
          <w:color w:val="2B4150"/>
          <w:spacing w:val="-2"/>
          <w:w w:val="110"/>
          <w:sz w:val="27"/>
        </w:rPr>
        <w:t>Express.js</w:t>
      </w:r>
      <w:r>
        <w:rPr>
          <w:i/>
          <w:color w:val="2B4150"/>
          <w:spacing w:val="-9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Guide</w:t>
      </w:r>
      <w:r>
        <w:rPr>
          <w:i/>
          <w:color w:val="2B4150"/>
          <w:spacing w:val="-5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–</w:t>
      </w:r>
      <w:r>
        <w:rPr>
          <w:i/>
          <w:color w:val="2B4150"/>
          <w:spacing w:val="-6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Web</w:t>
      </w:r>
      <w:r>
        <w:rPr>
          <w:i/>
          <w:color w:val="2B4150"/>
          <w:spacing w:val="-3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framework</w:t>
      </w:r>
      <w:r>
        <w:rPr>
          <w:i/>
          <w:color w:val="2B4150"/>
          <w:spacing w:val="-15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best</w:t>
      </w:r>
      <w:r>
        <w:rPr>
          <w:i/>
          <w:color w:val="2B4150"/>
          <w:spacing w:val="-6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practices</w:t>
      </w:r>
    </w:p>
    <w:p>
      <w:pPr>
        <w:pStyle w:val="16"/>
        <w:numPr>
          <w:ilvl w:val="0"/>
          <w:numId w:val="3"/>
        </w:numPr>
        <w:tabs>
          <w:tab w:val="left" w:pos="705"/>
          <w:tab w:val="left" w:pos="706"/>
        </w:tabs>
        <w:spacing w:before="129"/>
        <w:ind w:left="705" w:hanging="541"/>
        <w:rPr>
          <w:i/>
          <w:sz w:val="27"/>
        </w:rPr>
      </w:pPr>
      <w:r>
        <w:rPr>
          <w:i/>
          <w:color w:val="2B4150"/>
          <w:w w:val="104"/>
          <w:sz w:val="27"/>
        </w:rPr>
        <w:t>MongoDB</w:t>
      </w:r>
      <w:r>
        <w:rPr>
          <w:i/>
          <w:color w:val="2B4150"/>
          <w:spacing w:val="19"/>
          <w:w w:val="104"/>
          <w:sz w:val="27"/>
        </w:rPr>
        <w:t xml:space="preserve"> </w:t>
      </w:r>
      <w:r>
        <w:rPr>
          <w:i/>
          <w:color w:val="2B4150"/>
          <w:w w:val="104"/>
          <w:sz w:val="27"/>
        </w:rPr>
        <w:t>Manual</w:t>
      </w:r>
      <w:r>
        <w:rPr>
          <w:i/>
          <w:color w:val="2B4150"/>
          <w:spacing w:val="13"/>
          <w:w w:val="104"/>
          <w:sz w:val="27"/>
        </w:rPr>
        <w:t xml:space="preserve"> </w:t>
      </w:r>
      <w:r>
        <w:rPr>
          <w:i/>
          <w:color w:val="2B4150"/>
          <w:w w:val="104"/>
          <w:sz w:val="27"/>
        </w:rPr>
        <w:t>–</w:t>
      </w:r>
      <w:r>
        <w:rPr>
          <w:i/>
          <w:color w:val="2B4150"/>
          <w:spacing w:val="24"/>
          <w:w w:val="104"/>
          <w:sz w:val="27"/>
        </w:rPr>
        <w:t xml:space="preserve"> </w:t>
      </w:r>
      <w:r>
        <w:rPr>
          <w:i/>
          <w:color w:val="2B4150"/>
          <w:w w:val="104"/>
          <w:sz w:val="27"/>
        </w:rPr>
        <w:t>NoSQL</w:t>
      </w:r>
      <w:r>
        <w:rPr>
          <w:i/>
          <w:color w:val="2B4150"/>
          <w:spacing w:val="24"/>
          <w:w w:val="104"/>
          <w:sz w:val="27"/>
        </w:rPr>
        <w:t xml:space="preserve"> </w:t>
      </w:r>
      <w:r>
        <w:rPr>
          <w:i/>
          <w:color w:val="2B4150"/>
          <w:w w:val="104"/>
          <w:sz w:val="27"/>
        </w:rPr>
        <w:t>database</w:t>
      </w:r>
      <w:r>
        <w:rPr>
          <w:i/>
          <w:color w:val="2B4150"/>
          <w:spacing w:val="11"/>
          <w:w w:val="104"/>
          <w:sz w:val="27"/>
        </w:rPr>
        <w:t xml:space="preserve"> </w:t>
      </w:r>
      <w:r>
        <w:rPr>
          <w:i/>
          <w:color w:val="2B4150"/>
          <w:spacing w:val="-2"/>
          <w:w w:val="104"/>
          <w:sz w:val="27"/>
        </w:rPr>
        <w:t>operations</w:t>
      </w:r>
    </w:p>
    <w:p>
      <w:pPr>
        <w:pStyle w:val="16"/>
        <w:numPr>
          <w:ilvl w:val="0"/>
          <w:numId w:val="3"/>
        </w:numPr>
        <w:tabs>
          <w:tab w:val="left" w:pos="705"/>
          <w:tab w:val="left" w:pos="706"/>
        </w:tabs>
        <w:spacing w:before="132"/>
        <w:ind w:left="705" w:hanging="541"/>
        <w:rPr>
          <w:i/>
          <w:sz w:val="27"/>
        </w:rPr>
      </w:pPr>
      <w:r>
        <w:rPr>
          <w:i/>
          <w:color w:val="2B4150"/>
          <w:w w:val="110"/>
          <w:sz w:val="27"/>
        </w:rPr>
        <w:t>Mongoose</w:t>
      </w:r>
      <w:r>
        <w:rPr>
          <w:i/>
          <w:color w:val="2B4150"/>
          <w:spacing w:val="-14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ODM</w:t>
      </w:r>
      <w:r>
        <w:rPr>
          <w:i/>
          <w:color w:val="2B4150"/>
          <w:spacing w:val="-18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–</w:t>
      </w:r>
      <w:r>
        <w:rPr>
          <w:i/>
          <w:color w:val="2B4150"/>
          <w:spacing w:val="-13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Schema</w:t>
      </w:r>
      <w:r>
        <w:rPr>
          <w:i/>
          <w:color w:val="2B4150"/>
          <w:spacing w:val="-13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modeling</w:t>
      </w:r>
      <w:r>
        <w:rPr>
          <w:i/>
          <w:color w:val="2B4150"/>
          <w:spacing w:val="-12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and</w:t>
      </w:r>
      <w:r>
        <w:rPr>
          <w:i/>
          <w:color w:val="2B4150"/>
          <w:spacing w:val="-11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validation</w:t>
      </w:r>
    </w:p>
    <w:p>
      <w:pPr>
        <w:pStyle w:val="16"/>
        <w:numPr>
          <w:ilvl w:val="0"/>
          <w:numId w:val="3"/>
        </w:numPr>
        <w:tabs>
          <w:tab w:val="left" w:pos="705"/>
          <w:tab w:val="left" w:pos="706"/>
        </w:tabs>
        <w:spacing w:before="130"/>
        <w:ind w:left="705" w:hanging="541"/>
        <w:rPr>
          <w:i/>
          <w:sz w:val="27"/>
        </w:rPr>
      </w:pPr>
      <w:r>
        <w:rPr>
          <w:i/>
          <w:color w:val="2B4150"/>
          <w:sz w:val="27"/>
        </w:rPr>
        <w:t>JWT</w:t>
      </w:r>
      <w:r>
        <w:rPr>
          <w:i/>
          <w:color w:val="2B4150"/>
          <w:spacing w:val="7"/>
          <w:sz w:val="27"/>
        </w:rPr>
        <w:t xml:space="preserve"> </w:t>
      </w:r>
      <w:r>
        <w:rPr>
          <w:i/>
          <w:color w:val="2B4150"/>
          <w:sz w:val="27"/>
        </w:rPr>
        <w:t>RFC</w:t>
      </w:r>
      <w:r>
        <w:rPr>
          <w:i/>
          <w:color w:val="2B4150"/>
          <w:spacing w:val="6"/>
          <w:sz w:val="27"/>
        </w:rPr>
        <w:t xml:space="preserve"> </w:t>
      </w:r>
      <w:r>
        <w:rPr>
          <w:i/>
          <w:color w:val="2B4150"/>
          <w:sz w:val="27"/>
        </w:rPr>
        <w:t>7519</w:t>
      </w:r>
      <w:r>
        <w:rPr>
          <w:i/>
          <w:color w:val="2B4150"/>
          <w:spacing w:val="10"/>
          <w:sz w:val="27"/>
        </w:rPr>
        <w:t xml:space="preserve"> </w:t>
      </w:r>
      <w:r>
        <w:rPr>
          <w:i/>
          <w:color w:val="2B4150"/>
          <w:sz w:val="27"/>
        </w:rPr>
        <w:t>–</w:t>
      </w:r>
      <w:r>
        <w:rPr>
          <w:i/>
          <w:color w:val="2B4150"/>
          <w:spacing w:val="9"/>
          <w:sz w:val="27"/>
        </w:rPr>
        <w:t xml:space="preserve"> </w:t>
      </w:r>
      <w:r>
        <w:rPr>
          <w:i/>
          <w:color w:val="2B4150"/>
          <w:sz w:val="27"/>
        </w:rPr>
        <w:t>JSON</w:t>
      </w:r>
      <w:r>
        <w:rPr>
          <w:i/>
          <w:color w:val="2B4150"/>
          <w:spacing w:val="5"/>
          <w:sz w:val="27"/>
        </w:rPr>
        <w:t xml:space="preserve"> </w:t>
      </w:r>
      <w:r>
        <w:rPr>
          <w:i/>
          <w:color w:val="2B4150"/>
          <w:sz w:val="27"/>
        </w:rPr>
        <w:t>Web</w:t>
      </w:r>
      <w:r>
        <w:rPr>
          <w:i/>
          <w:color w:val="2B4150"/>
          <w:spacing w:val="10"/>
          <w:sz w:val="27"/>
        </w:rPr>
        <w:t xml:space="preserve"> </w:t>
      </w:r>
      <w:r>
        <w:rPr>
          <w:i/>
          <w:color w:val="2B4150"/>
          <w:sz w:val="27"/>
        </w:rPr>
        <w:t>Token</w:t>
      </w:r>
      <w:r>
        <w:rPr>
          <w:i/>
          <w:color w:val="2B4150"/>
          <w:spacing w:val="6"/>
          <w:sz w:val="27"/>
        </w:rPr>
        <w:t xml:space="preserve"> </w:t>
      </w:r>
      <w:r>
        <w:rPr>
          <w:i/>
          <w:color w:val="2B4150"/>
          <w:spacing w:val="-2"/>
          <w:sz w:val="27"/>
        </w:rPr>
        <w:t>specification</w:t>
      </w:r>
    </w:p>
    <w:p>
      <w:pPr>
        <w:pStyle w:val="15"/>
        <w:rPr>
          <w:sz w:val="38"/>
        </w:rPr>
      </w:pPr>
    </w:p>
    <w:p>
      <w:pPr>
        <w:pStyle w:val="15"/>
        <w:spacing w:before="1"/>
        <w:rPr>
          <w:sz w:val="34"/>
        </w:rPr>
      </w:pPr>
    </w:p>
    <w:p>
      <w:pPr>
        <w:pStyle w:val="2"/>
        <w:spacing w:before="0"/>
      </w:pPr>
      <w:r>
        <w:rPr>
          <w:color w:val="124E73"/>
          <w:w w:val="104"/>
        </w:rPr>
        <w:t>Additional</w:t>
      </w:r>
      <w:r>
        <w:rPr>
          <w:color w:val="124E73"/>
          <w:spacing w:val="57"/>
          <w:w w:val="104"/>
        </w:rPr>
        <w:t xml:space="preserve"> </w:t>
      </w:r>
      <w:r>
        <w:rPr>
          <w:color w:val="124E73"/>
          <w:spacing w:val="-2"/>
          <w:w w:val="104"/>
        </w:rPr>
        <w:t>Resources</w:t>
      </w:r>
    </w:p>
    <w:p>
      <w:pPr>
        <w:pStyle w:val="15"/>
        <w:spacing w:before="1"/>
        <w:rPr>
          <w:rFonts w:ascii="Arial" w:hAnsi="Arial"/>
          <w:i w:val="0"/>
          <w:sz w:val="45"/>
        </w:rPr>
      </w:pPr>
    </w:p>
    <w:p>
      <w:pPr>
        <w:pStyle w:val="15"/>
        <w:spacing w:line="346" w:lineRule="auto"/>
        <w:ind w:left="165" w:right="259"/>
      </w:pPr>
      <w:r>
        <w:rPr>
          <w:color w:val="2B4150"/>
          <w:w w:val="115"/>
        </w:rPr>
        <w:t>Additional documentation</w:t>
      </w:r>
      <w:r>
        <w:rPr>
          <w:color w:val="2B4150"/>
          <w:spacing w:val="-4"/>
          <w:w w:val="115"/>
        </w:rPr>
        <w:t xml:space="preserve"> </w:t>
      </w:r>
      <w:r>
        <w:rPr>
          <w:color w:val="2B4150"/>
          <w:w w:val="115"/>
        </w:rPr>
        <w:t>and</w:t>
      </w:r>
      <w:r>
        <w:rPr>
          <w:color w:val="2B4150"/>
          <w:spacing w:val="-2"/>
          <w:w w:val="115"/>
        </w:rPr>
        <w:t xml:space="preserve"> </w:t>
      </w:r>
      <w:r>
        <w:rPr>
          <w:color w:val="2B4150"/>
          <w:w w:val="115"/>
        </w:rPr>
        <w:t>implementation</w:t>
      </w:r>
      <w:r>
        <w:rPr>
          <w:color w:val="2B4150"/>
          <w:spacing w:val="-1"/>
          <w:w w:val="115"/>
        </w:rPr>
        <w:t xml:space="preserve"> </w:t>
      </w:r>
      <w:r>
        <w:rPr>
          <w:color w:val="2B4150"/>
          <w:w w:val="115"/>
        </w:rPr>
        <w:t>details</w:t>
      </w:r>
      <w:r>
        <w:rPr>
          <w:color w:val="2B4150"/>
          <w:spacing w:val="-4"/>
          <w:w w:val="115"/>
        </w:rPr>
        <w:t xml:space="preserve"> </w:t>
      </w:r>
      <w:r>
        <w:rPr>
          <w:color w:val="2B4150"/>
          <w:w w:val="115"/>
        </w:rPr>
        <w:t>are</w:t>
      </w:r>
      <w:r>
        <w:rPr>
          <w:color w:val="2B4150"/>
          <w:spacing w:val="-4"/>
          <w:w w:val="115"/>
        </w:rPr>
        <w:t xml:space="preserve"> </w:t>
      </w:r>
      <w:r>
        <w:rPr>
          <w:color w:val="2B4150"/>
          <w:w w:val="115"/>
        </w:rPr>
        <w:t>available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w w:val="115"/>
        </w:rPr>
        <w:t>in the</w:t>
      </w:r>
      <w:r>
        <w:rPr>
          <w:color w:val="2B4150"/>
          <w:spacing w:val="-4"/>
          <w:w w:val="115"/>
        </w:rPr>
        <w:t xml:space="preserve"> </w:t>
      </w:r>
      <w:r>
        <w:rPr>
          <w:color w:val="2B4150"/>
          <w:w w:val="115"/>
        </w:rPr>
        <w:t>project</w:t>
      </w:r>
      <w:r>
        <w:rPr>
          <w:color w:val="2B4150"/>
          <w:spacing w:val="-2"/>
          <w:w w:val="115"/>
        </w:rPr>
        <w:t xml:space="preserve"> </w:t>
      </w:r>
      <w:r>
        <w:rPr>
          <w:color w:val="2B4150"/>
          <w:w w:val="115"/>
        </w:rPr>
        <w:t>repository and accompanying technical specifications.</w:t>
      </w:r>
    </w:p>
    <w:sectPr>
      <w:pgSz w:w="11920" w:h="16840"/>
      <w:pgMar w:top="700" w:right="600" w:bottom="0" w:left="600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71191F54"/>
    <w:multiLevelType w:val="hybridMultilevel"/>
    <w:tmpl w:val="1D80153A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705" w:hanging="540"/>
      </w:pPr>
      <w:rPr>
        <w:rFonts w:ascii="Arial Narrow" w:hAnsi="Arial Narrow" w:eastAsia="Arial Narrow" w:cs="Arial Narrow" w:hint="default"/>
        <w:b w:val="0"/>
        <w:bCs w:val="0"/>
        <w:i/>
        <w:iCs/>
        <w:color w:val="2B4150"/>
        <w:w w:val="103"/>
        <w:sz w:val="27"/>
        <w:szCs w:val="27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104" w:hanging="54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508" w:hanging="54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1912" w:hanging="54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2316" w:hanging="54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2720" w:hanging="54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3124" w:hanging="54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3528" w:hanging="54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3932" w:hanging="540"/>
      </w:pPr>
      <w:rPr>
        <w:rFonts w:hint="default"/>
      </w:rPr>
    </w:lvl>
  </w:abstractNum>
  <w:abstractNum w:abstractNumId="1">
    <w:nsid w:val="480E765B"/>
    <w:multiLevelType w:val="hybridMultilevel"/>
    <w:tmpl w:val="AC84E2DA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705" w:hanging="540"/>
      </w:pPr>
      <w:rPr>
        <w:rFonts w:ascii="Arial Narrow" w:hAnsi="Arial Narrow" w:eastAsia="Arial Narrow" w:cs="Arial Narrow" w:hint="default"/>
        <w:b w:val="0"/>
        <w:bCs w:val="0"/>
        <w:i/>
        <w:iCs/>
        <w:color w:val="2B4150"/>
        <w:w w:val="103"/>
        <w:sz w:val="27"/>
        <w:szCs w:val="27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239" w:hanging="54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779" w:hanging="54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2319" w:hanging="54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2859" w:hanging="54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3398" w:hanging="54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3938" w:hanging="54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4478" w:hanging="54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5018" w:hanging="540"/>
      </w:pPr>
      <w:rPr>
        <w:rFonts w:hint="default"/>
      </w:rPr>
    </w:lvl>
  </w:abstractNum>
  <w:abstractNum w:abstractNumId="2">
    <w:nsid w:val="176F35BD"/>
    <w:multiLevelType w:val="hybridMultilevel"/>
    <w:tmpl w:val="9CEE028A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705" w:hanging="540"/>
      </w:pPr>
      <w:rPr>
        <w:rFonts w:ascii="Arial Narrow" w:hAnsi="Arial Narrow" w:eastAsia="Arial Narrow" w:cs="Arial Narrow" w:hint="default"/>
        <w:b w:val="0"/>
        <w:bCs w:val="0"/>
        <w:i/>
        <w:iCs/>
        <w:color w:val="2B4150"/>
        <w:w w:val="103"/>
        <w:sz w:val="27"/>
        <w:szCs w:val="27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701" w:hanging="54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702" w:hanging="54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703" w:hanging="54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704" w:hanging="54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705" w:hanging="54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706" w:hanging="54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707" w:hanging="54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708" w:hanging="54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1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Arial Narrow" w:eastAsia="Arial Narrow" w:cs="Arial Narrow" w:hAnsi="Arial Narrow"/>
      <w:sz w:val="22"/>
      <w:szCs w:val="22"/>
      <w:lang w:val="en-US" w:eastAsia="en-US" w:bidi="ar-SA"/>
    </w:rPr>
  </w:style>
  <w:style w:type="paragraph" w:styleId="1">
    <w:name w:val="heading 1"/>
    <w:basedOn w:val="0"/>
    <w:pPr>
      <w:spacing w:before="31"/>
      <w:ind w:left="165" w:right="259"/>
      <w:outlineLvl w:val="0"/>
    </w:pPr>
    <w:rPr>
      <w:rFonts w:ascii="Arial" w:eastAsia="Arial" w:cs="Arial" w:hAnsi="Arial"/>
      <w:sz w:val="68"/>
      <w:szCs w:val="68"/>
    </w:rPr>
  </w:style>
  <w:style w:type="paragraph" w:styleId="2">
    <w:name w:val="heading 2"/>
    <w:basedOn w:val="0"/>
    <w:pPr>
      <w:spacing w:before="81"/>
      <w:ind w:left="165"/>
      <w:outlineLvl w:val="1"/>
    </w:pPr>
    <w:rPr>
      <w:rFonts w:ascii="Arial" w:eastAsia="Arial" w:cs="Arial" w:hAnsi="Arial"/>
      <w:sz w:val="34"/>
      <w:szCs w:val="34"/>
    </w:rPr>
  </w:style>
  <w:style w:type="paragraph" w:styleId="3">
    <w:name w:val="heading 3"/>
    <w:basedOn w:val="0"/>
    <w:pPr>
      <w:spacing w:before="249"/>
      <w:ind w:left="1737"/>
      <w:outlineLvl w:val="2"/>
    </w:pPr>
    <w:rPr>
      <w:rFonts w:ascii="Arial" w:eastAsia="Arial" w:cs="Arial" w:hAnsi="Arial"/>
      <w:sz w:val="33"/>
      <w:szCs w:val="33"/>
    </w:rPr>
  </w:style>
  <w:style w:type="character" w:default="1" w:styleId="10">
    <w:name w:val="Default Paragraph Font"/>
  </w:style>
  <w:style w:type="paragraph" w:styleId="15">
    <w:name w:val="Body Text"/>
    <w:basedOn w:val="0"/>
    <w:rPr>
      <w:i/>
      <w:iCs/>
      <w:sz w:val="27"/>
      <w:szCs w:val="27"/>
    </w:rPr>
  </w:style>
  <w:style w:type="paragraph" w:customStyle="1" w:styleId="16">
    <w:name w:val="List Paragraph"/>
    <w:basedOn w:val="0"/>
    <w:pPr>
      <w:ind w:left="705" w:hanging="541"/>
    </w:pPr>
  </w:style>
  <w:style w:type="paragraph" w:customStyle="1" w:styleId="17">
    <w:name w:val="Table Paragraph"/>
    <w:basedOn w:val="0"/>
    <w:pPr>
      <w:spacing w:before="244"/>
      <w:ind w:left="285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38.png"/><Relationship Id="rId3" Type="http://schemas.openxmlformats.org/officeDocument/2006/relationships/image" Target="media/38.png"/><Relationship Id="rId4" Type="http://schemas.openxmlformats.org/officeDocument/2006/relationships/image" Target="media/51.png"/><Relationship Id="rId5" Type="http://schemas.openxmlformats.org/officeDocument/2006/relationships/image" Target="media/51.png"/><Relationship Id="rId6" Type="http://schemas.openxmlformats.org/officeDocument/2006/relationships/image" Target="media/64.png"/><Relationship Id="rId7" Type="http://schemas.openxmlformats.org/officeDocument/2006/relationships/image" Target="media/64.png"/><Relationship Id="rId8" Type="http://schemas.openxmlformats.org/officeDocument/2006/relationships/image" Target="media/77.png"/><Relationship Id="rId9" Type="http://schemas.openxmlformats.org/officeDocument/2006/relationships/image" Target="media/77.png"/><Relationship Id="rId10" Type="http://schemas.openxmlformats.org/officeDocument/2006/relationships/image" Target="media/90.png"/><Relationship Id="rId11" Type="http://schemas.openxmlformats.org/officeDocument/2006/relationships/hyperlink" Target="https://gamma.app/?utm_source=made-with-gamma" TargetMode="External"/><Relationship Id="rId12" Type="http://schemas.openxmlformats.org/officeDocument/2006/relationships/image" Target="media/90.png"/><Relationship Id="rId13" Type="http://schemas.openxmlformats.org/officeDocument/2006/relationships/image" Target="media/102.png"/><Relationship Id="rId14" Type="http://schemas.openxmlformats.org/officeDocument/2006/relationships/hyperlink" Target="https://gamma.app/?utm_source=made-with-gamma" TargetMode="External"/><Relationship Id="rId15" Type="http://schemas.openxmlformats.org/officeDocument/2006/relationships/image" Target="media/102.png"/><Relationship Id="rId16" Type="http://schemas.openxmlformats.org/officeDocument/2006/relationships/image" Target="media/112.png"/><Relationship Id="rId17" Type="http://schemas.openxmlformats.org/officeDocument/2006/relationships/image" Target="media/112.png"/><Relationship Id="rId18" Type="http://schemas.openxmlformats.org/officeDocument/2006/relationships/image" Target="media/132.png"/><Relationship Id="rId19" Type="http://schemas.openxmlformats.org/officeDocument/2006/relationships/image" Target="media/138.png"/><Relationship Id="rId20" Type="http://schemas.openxmlformats.org/officeDocument/2006/relationships/hyperlink" Target="https://gamma.app/?utm_source=made-with-gamma" TargetMode="External"/><Relationship Id="rId21" Type="http://schemas.openxmlformats.org/officeDocument/2006/relationships/image" Target="media/138.png"/><Relationship Id="rId22" Type="http://schemas.openxmlformats.org/officeDocument/2006/relationships/image" Target="media/245.png"/><Relationship Id="rId23" Type="http://schemas.openxmlformats.org/officeDocument/2006/relationships/hyperlink" Target="https://gamma.app/?utm_source=made-with-gamma" TargetMode="External"/><Relationship Id="rId24" Type="http://schemas.openxmlformats.org/officeDocument/2006/relationships/image" Target="media/245.png"/><Relationship Id="rId25" Type="http://schemas.openxmlformats.org/officeDocument/2006/relationships/image" Target="media/261.png"/><Relationship Id="rId26" Type="http://schemas.openxmlformats.org/officeDocument/2006/relationships/image" Target="media/264.png"/><Relationship Id="rId27" Type="http://schemas.openxmlformats.org/officeDocument/2006/relationships/image" Target="media/274.png"/><Relationship Id="rId28" Type="http://schemas.openxmlformats.org/officeDocument/2006/relationships/image" Target="media/274.png"/><Relationship Id="rId29" Type="http://schemas.openxmlformats.org/officeDocument/2006/relationships/image" Target="media/285.png"/><Relationship Id="rId30" Type="http://schemas.openxmlformats.org/officeDocument/2006/relationships/hyperlink" Target="https://gamma.app/?utm_source=made-with-gamma" TargetMode="External"/><Relationship Id="rId31" Type="http://schemas.openxmlformats.org/officeDocument/2006/relationships/image" Target="media/285.png"/><Relationship Id="rId32" Type="http://schemas.openxmlformats.org/officeDocument/2006/relationships/image" Target="media/297.png"/><Relationship Id="rId33" Type="http://schemas.openxmlformats.org/officeDocument/2006/relationships/hyperlink" Target="https://gamma.app/?utm_source=made-with-gamma" TargetMode="External"/><Relationship Id="rId34" Type="http://schemas.openxmlformats.org/officeDocument/2006/relationships/image" Target="media/297.png"/><Relationship Id="rId35" Type="http://schemas.openxmlformats.org/officeDocument/2006/relationships/image" Target="media/309.png"/><Relationship Id="rId36" Type="http://schemas.openxmlformats.org/officeDocument/2006/relationships/hyperlink" Target="https://gamma.app/?utm_source=made-with-gamma" TargetMode="External"/><Relationship Id="rId37" Type="http://schemas.openxmlformats.org/officeDocument/2006/relationships/image" Target="media/309.png"/><Relationship Id="rId38" Type="http://schemas.openxmlformats.org/officeDocument/2006/relationships/image" Target="media/325.png"/><Relationship Id="rId39" Type="http://schemas.openxmlformats.org/officeDocument/2006/relationships/hyperlink" Target="https://gamma.app/?utm_source=made-with-gamma" TargetMode="External"/><Relationship Id="rId40" Type="http://schemas.openxmlformats.org/officeDocument/2006/relationships/image" Target="media/325.png"/><Relationship Id="rId41" Type="http://schemas.openxmlformats.org/officeDocument/2006/relationships/image" Target="media/367.png"/><Relationship Id="rId42" Type="http://schemas.openxmlformats.org/officeDocument/2006/relationships/hyperlink" Target="https://gamma.app/?utm_source=made-with-gamma" TargetMode="External"/><Relationship Id="rId43" Type="http://schemas.openxmlformats.org/officeDocument/2006/relationships/image" Target="media/367.png"/><Relationship Id="rId44" Type="http://schemas.openxmlformats.org/officeDocument/2006/relationships/image" Target="media/378.png"/><Relationship Id="rId45" Type="http://schemas.openxmlformats.org/officeDocument/2006/relationships/image" Target="media/378.png"/><Relationship Id="rId46" Type="http://schemas.openxmlformats.org/officeDocument/2006/relationships/styles" Target="styles.xml"/><Relationship Id="rId47" Type="http://schemas.openxmlformats.org/officeDocument/2006/relationships/numbering" Target="numbering.xml"/><Relationship Id="rId4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1</Pages>
  <Words>0</Words>
  <Characters>0</Characters>
  <Lines>1</Lines>
  <Paragraphs>0</Paragraphs>
  <CharactersWithSpaces>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2</cp:revision>
  <dcterms:created xsi:type="dcterms:W3CDTF">2026-03-04T21:09:00Z</dcterms:created>
  <dcterms:modified xsi:type="dcterms:W3CDTF">2026-03-07T13:30:13Z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2026-03-03T16:00:00Z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2026-03-03T16:00:00Z</vt:filetime>
  </property>
  <property fmtid="{D5CDD505-2E9C-101B-9397-08002B2CF9AE}" pid="5" name="Producer">
    <vt:lpwstr>Microsoft® PowerPoint® LTSC</vt:lpwstr>
  </property>
</Properties>
</file>