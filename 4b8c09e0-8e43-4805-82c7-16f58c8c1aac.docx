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68"/>
        <w:ind w:left="465"/>
        <w:rPr>
          <w:b/>
          <w:sz w:val="54"/>
        </w:rPr>
      </w:pPr>
      <w:r>
        <w:rPr>
          <w:b/>
          <w:spacing w:val="-2"/>
          <w:sz w:val="54"/>
        </w:rPr>
        <w:t>MicroGoal</w:t>
      </w:r>
    </w:p>
    <w:p>
      <w:pPr>
        <w:spacing w:before="531" w:line="547" w:lineRule="auto"/>
        <w:ind w:left="465" w:right="7549"/>
        <w:rPr>
          <w:sz w:val="27"/>
        </w:rPr>
      </w:pPr>
      <w:r>
        <w:rPr>
          <w:b/>
          <w:color w:val="272424"/>
          <w:sz w:val="27"/>
        </w:rPr>
        <w:t xml:space="preserve">Date: </w:t>
      </w:r>
      <w:r>
        <w:rPr>
          <w:color w:val="272424"/>
          <w:sz w:val="27"/>
        </w:rPr>
        <w:t xml:space="preserve">07 </w:t>
      </w:r>
      <w:bookmarkStart w:id="0" w:name="_GoBack"/>
      <w:bookmarkEnd w:id="0"/>
      <w:r>
        <w:rPr>
          <w:color w:val="272424"/>
          <w:sz w:val="27"/>
        </w:rPr>
        <w:t xml:space="preserve"> March 2026 </w:t>
      </w:r>
      <w:r>
        <w:rPr>
          <w:b/>
          <w:color w:val="272424"/>
          <w:sz w:val="27"/>
        </w:rPr>
        <w:t>Maximum</w:t>
      </w:r>
      <w:r>
        <w:rPr>
          <w:b/>
          <w:color w:val="272424"/>
          <w:spacing w:val="-20"/>
          <w:sz w:val="27"/>
        </w:rPr>
        <w:t xml:space="preserve"> </w:t>
      </w:r>
      <w:r>
        <w:rPr>
          <w:b/>
          <w:color w:val="272424"/>
          <w:sz w:val="27"/>
        </w:rPr>
        <w:t>Marks:</w:t>
      </w:r>
      <w:r>
        <w:rPr>
          <w:b/>
          <w:color w:val="272424"/>
          <w:spacing w:val="-20"/>
          <w:sz w:val="27"/>
        </w:rPr>
        <w:t xml:space="preserve"> </w:t>
      </w:r>
      <w:r>
        <w:rPr>
          <w:color w:val="272424"/>
          <w:sz w:val="27"/>
        </w:rPr>
        <w:t>5</w:t>
      </w:r>
      <w:r>
        <w:rPr>
          <w:color w:val="272424"/>
          <w:spacing w:val="-21"/>
          <w:sz w:val="27"/>
        </w:rPr>
        <w:t xml:space="preserve"> </w:t>
      </w:r>
      <w:r>
        <w:rPr>
          <w:color w:val="272424"/>
          <w:sz w:val="27"/>
        </w:rPr>
        <w:t xml:space="preserve">Marks </w:t>
      </w:r>
      <w:r>
        <w:rPr>
          <w:b/>
          <w:color w:val="272424"/>
          <w:sz w:val="27"/>
        </w:rPr>
        <w:t xml:space="preserve">Project Name: </w:t>
      </w:r>
      <w:r>
        <w:rPr>
          <w:color w:val="272424"/>
          <w:sz w:val="27"/>
        </w:rPr>
        <w:t>MicroGoal</w:t>
      </w:r>
    </w:p>
    <w:p>
      <w:pPr>
        <w:spacing w:line="547" w:lineRule="auto"/>
        <w:rPr>
          <w:sz w:val="27"/>
        </w:rPr>
        <w:sectPr>
          <w:type w:val="continuous"/>
          <w:pgSz w:w="11920" w:h="16840"/>
          <w:pgMar w:top="640" w:right="300" w:bottom="280" w:left="300" w:header="720" w:footer="720" w:gutter="0"/>
          <w:docGrid w:linePitch="312" w:charSpace="0"/>
        </w:sectPr>
      </w:pPr>
    </w:p>
    <w:p>
      <w:pPr>
        <w:spacing w:before="68"/>
        <w:ind w:left="130"/>
        <w:rPr>
          <w:b/>
          <w:sz w:val="38"/>
        </w:rPr>
      </w:pPr>
      <w:r>
        <w:rPr>
          <w:b/>
          <w:w w:val="90"/>
          <w:sz w:val="38"/>
        </w:rPr>
        <w:t>Product</w:t>
      </w:r>
      <w:r>
        <w:rPr>
          <w:b/>
          <w:spacing w:val="21"/>
          <w:sz w:val="38"/>
        </w:rPr>
        <w:t xml:space="preserve"> </w:t>
      </w:r>
      <w:r>
        <w:rPr>
          <w:b/>
          <w:w w:val="90"/>
          <w:sz w:val="38"/>
        </w:rPr>
        <w:t>Backlog</w:t>
      </w:r>
      <w:r>
        <w:rPr>
          <w:b/>
          <w:spacing w:val="21"/>
          <w:sz w:val="38"/>
        </w:rPr>
        <w:t xml:space="preserve"> </w:t>
      </w:r>
      <w:r>
        <w:rPr>
          <w:b/>
          <w:w w:val="90"/>
          <w:sz w:val="38"/>
        </w:rPr>
        <w:t>&amp;</w:t>
      </w:r>
      <w:r>
        <w:rPr>
          <w:b/>
          <w:spacing w:val="32"/>
          <w:sz w:val="38"/>
        </w:rPr>
        <w:t xml:space="preserve"> </w:t>
      </w:r>
      <w:r>
        <w:rPr>
          <w:b/>
          <w:w w:val="90"/>
          <w:sz w:val="38"/>
        </w:rPr>
        <w:t>Sprint</w:t>
      </w:r>
      <w:r>
        <w:rPr>
          <w:b/>
          <w:spacing w:val="25"/>
          <w:sz w:val="38"/>
        </w:rPr>
        <w:t xml:space="preserve"> </w:t>
      </w:r>
      <w:r>
        <w:rPr>
          <w:b/>
          <w:spacing w:val="-4"/>
          <w:w w:val="90"/>
          <w:sz w:val="38"/>
        </w:rPr>
        <w:t>Plan</w:t>
      </w:r>
    </w:p>
    <w:p>
      <w:pPr>
        <w:spacing w:before="216" w:after="57" w:line="264" w:lineRule="auto"/>
        <w:ind w:left="130" w:right="223"/>
        <w:rPr>
          <w:sz w:val="15"/>
        </w:rPr>
      </w:pPr>
      <w:r>
        <w:rPr>
          <w:color w:val="272424"/>
          <w:w w:val="104"/>
          <w:sz w:val="15"/>
        </w:rPr>
        <w:t>The</w:t>
      </w:r>
      <w:r>
        <w:rPr>
          <w:color w:val="272424"/>
          <w:spacing w:val="13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following</w:t>
      </w:r>
      <w:r>
        <w:rPr>
          <w:color w:val="272424"/>
          <w:spacing w:val="18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table</w:t>
      </w:r>
      <w:r>
        <w:rPr>
          <w:color w:val="272424"/>
          <w:spacing w:val="18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presents</w:t>
      </w:r>
      <w:r>
        <w:rPr>
          <w:color w:val="272424"/>
          <w:spacing w:val="1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the</w:t>
      </w:r>
      <w:r>
        <w:rPr>
          <w:color w:val="272424"/>
          <w:spacing w:val="18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complete</w:t>
      </w:r>
      <w:r>
        <w:rPr>
          <w:color w:val="272424"/>
          <w:spacing w:val="13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product</w:t>
      </w:r>
      <w:r>
        <w:rPr>
          <w:color w:val="272424"/>
          <w:spacing w:val="10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backlog</w:t>
      </w:r>
      <w:r>
        <w:rPr>
          <w:color w:val="272424"/>
          <w:spacing w:val="15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for</w:t>
      </w:r>
      <w:r>
        <w:rPr>
          <w:color w:val="272424"/>
          <w:spacing w:val="18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the</w:t>
      </w:r>
      <w:r>
        <w:rPr>
          <w:color w:val="272424"/>
          <w:spacing w:val="13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MicroGoal</w:t>
      </w:r>
      <w:r>
        <w:rPr>
          <w:color w:val="272424"/>
          <w:spacing w:val="17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backend</w:t>
      </w:r>
      <w:r>
        <w:rPr>
          <w:color w:val="272424"/>
          <w:spacing w:val="10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implementation,</w:t>
      </w:r>
      <w:r>
        <w:rPr>
          <w:color w:val="272424"/>
          <w:spacing w:val="17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organized</w:t>
      </w:r>
      <w:r>
        <w:rPr>
          <w:color w:val="272424"/>
          <w:spacing w:val="10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by</w:t>
      </w:r>
      <w:r>
        <w:rPr>
          <w:color w:val="272424"/>
          <w:spacing w:val="20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sprint</w:t>
      </w:r>
      <w:r>
        <w:rPr>
          <w:color w:val="272424"/>
          <w:spacing w:val="18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cycles.</w:t>
      </w:r>
      <w:r>
        <w:rPr>
          <w:color w:val="272424"/>
          <w:spacing w:val="20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Each</w:t>
      </w:r>
      <w:r>
        <w:rPr>
          <w:color w:val="272424"/>
          <w:spacing w:val="13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sprint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represents a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two-week development cycle with clearly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defined functional requirements, user stories,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story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points, priority</w:t>
      </w:r>
      <w:r>
        <w:rPr>
          <w:color w:val="272424"/>
          <w:spacing w:val="26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levels,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and assigned team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members. The backlog follows</w:t>
      </w:r>
      <w:r>
        <w:rPr>
          <w:color w:val="272424"/>
          <w:spacing w:val="14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an</w:t>
      </w:r>
      <w:r>
        <w:rPr>
          <w:color w:val="272424"/>
          <w:spacing w:val="17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agile</w:t>
      </w:r>
      <w:r>
        <w:rPr>
          <w:color w:val="272424"/>
          <w:spacing w:val="19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methodology, with</w:t>
      </w:r>
      <w:r>
        <w:rPr>
          <w:color w:val="272424"/>
          <w:spacing w:val="14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tasks</w:t>
      </w:r>
      <w:r>
        <w:rPr>
          <w:color w:val="272424"/>
          <w:spacing w:val="17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broken down into</w:t>
      </w:r>
      <w:r>
        <w:rPr>
          <w:color w:val="272424"/>
          <w:spacing w:val="15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manageable</w:t>
      </w:r>
      <w:r>
        <w:rPr>
          <w:color w:val="272424"/>
          <w:spacing w:val="19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user</w:t>
      </w:r>
      <w:r>
        <w:rPr>
          <w:color w:val="272424"/>
          <w:spacing w:val="15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stories</w:t>
      </w:r>
      <w:r>
        <w:rPr>
          <w:color w:val="272424"/>
          <w:spacing w:val="14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that</w:t>
      </w:r>
      <w:r>
        <w:rPr>
          <w:color w:val="272424"/>
          <w:spacing w:val="19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can</w:t>
      </w:r>
      <w:r>
        <w:rPr>
          <w:color w:val="272424"/>
          <w:spacing w:val="14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be completed within a</w:t>
      </w:r>
      <w:r>
        <w:rPr>
          <w:color w:val="272424"/>
          <w:spacing w:val="17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single</w:t>
      </w:r>
      <w:r>
        <w:rPr>
          <w:color w:val="272424"/>
          <w:spacing w:val="19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sprint.</w:t>
      </w:r>
      <w:r>
        <w:rPr>
          <w:color w:val="272424"/>
          <w:spacing w:val="14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Story</w:t>
      </w:r>
      <w:r>
        <w:rPr>
          <w:color w:val="272424"/>
          <w:spacing w:val="14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points reflect relative</w:t>
      </w:r>
      <w:r>
        <w:rPr>
          <w:color w:val="272424"/>
          <w:spacing w:val="31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effort and complexity, with priority</w:t>
      </w:r>
      <w:r>
        <w:rPr>
          <w:color w:val="272424"/>
          <w:spacing w:val="27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levels indicating business value and implementation urgency.</w:t>
      </w:r>
    </w:p>
    <w:tbl>
      <w:tblPr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1737"/>
        <w:gridCol w:w="1111"/>
        <w:gridCol w:w="3298"/>
        <w:gridCol w:w="957"/>
        <w:gridCol w:w="1168"/>
        <w:gridCol w:w="1768"/>
      </w:tblGrid>
      <w:tr>
        <w:trPr>
          <w:trHeight w:val="682"/>
        </w:trPr>
        <w:tc>
          <w:tcPr>
            <w:tcW w:w="1008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17"/>
              <w:spacing w:before="49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>Sprint</w:t>
            </w:r>
          </w:p>
        </w:tc>
        <w:tc>
          <w:tcPr>
            <w:tcW w:w="1737" w:type="dxa"/>
            <w:tcBorders>
              <w:top w:val="single" w:sz="12" w:space="0" w:color="000000"/>
            </w:tcBorders>
          </w:tcPr>
          <w:p>
            <w:pPr>
              <w:pStyle w:val="17"/>
              <w:spacing w:before="49" w:line="264" w:lineRule="auto"/>
              <w:ind w:left="271" w:right="202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 xml:space="preserve">Functional </w:t>
            </w:r>
            <w:r>
              <w:rPr>
                <w:b/>
                <w:color w:val="272424"/>
                <w:spacing w:val="-2"/>
                <w:w w:val="90"/>
                <w:sz w:val="15"/>
              </w:rPr>
              <w:t>Requirement</w:t>
            </w:r>
            <w:r>
              <w:rPr>
                <w:b/>
                <w:color w:val="272424"/>
                <w:spacing w:val="-2"/>
                <w:sz w:val="15"/>
              </w:rPr>
              <w:t xml:space="preserve"> (Epic)</w:t>
            </w:r>
          </w:p>
        </w:tc>
        <w:tc>
          <w:tcPr>
            <w:tcW w:w="1111" w:type="dxa"/>
            <w:tcBorders>
              <w:top w:val="single" w:sz="12" w:space="0" w:color="000000"/>
            </w:tcBorders>
          </w:tcPr>
          <w:p>
            <w:pPr>
              <w:pStyle w:val="17"/>
              <w:spacing w:before="49" w:line="264" w:lineRule="auto"/>
              <w:ind w:left="189"/>
              <w:rPr>
                <w:b/>
                <w:sz w:val="15"/>
              </w:rPr>
            </w:pPr>
            <w:r>
              <w:rPr>
                <w:b/>
                <w:color w:val="272424"/>
                <w:w w:val="95"/>
                <w:sz w:val="15"/>
              </w:rPr>
              <w:t>User</w:t>
            </w:r>
            <w:r>
              <w:rPr>
                <w:b/>
                <w:color w:val="272424"/>
                <w:spacing w:val="-9"/>
                <w:w w:val="95"/>
                <w:sz w:val="15"/>
              </w:rPr>
              <w:t xml:space="preserve"> </w:t>
            </w:r>
            <w:r>
              <w:rPr>
                <w:b/>
                <w:color w:val="272424"/>
                <w:w w:val="95"/>
                <w:sz w:val="15"/>
              </w:rPr>
              <w:t xml:space="preserve">Story </w:t>
            </w:r>
            <w:r>
              <w:rPr>
                <w:b/>
                <w:color w:val="272424"/>
                <w:spacing w:val="-2"/>
                <w:sz w:val="15"/>
              </w:rPr>
              <w:t>Number</w:t>
            </w:r>
          </w:p>
        </w:tc>
        <w:tc>
          <w:tcPr>
            <w:tcW w:w="3298" w:type="dxa"/>
            <w:tcBorders>
              <w:top w:val="single" w:sz="12" w:space="0" w:color="000000"/>
            </w:tcBorders>
          </w:tcPr>
          <w:p>
            <w:pPr>
              <w:pStyle w:val="17"/>
              <w:spacing w:before="49"/>
              <w:ind w:left="182"/>
              <w:rPr>
                <w:b/>
                <w:sz w:val="15"/>
              </w:rPr>
            </w:pPr>
            <w:r>
              <w:rPr>
                <w:b/>
                <w:color w:val="272424"/>
                <w:w w:val="90"/>
                <w:sz w:val="15"/>
              </w:rPr>
              <w:t>User</w:t>
            </w:r>
            <w:r>
              <w:rPr>
                <w:b/>
                <w:color w:val="272424"/>
                <w:spacing w:val="-1"/>
                <w:sz w:val="15"/>
              </w:rPr>
              <w:t xml:space="preserve"> </w:t>
            </w:r>
            <w:r>
              <w:rPr>
                <w:b/>
                <w:color w:val="272424"/>
                <w:w w:val="90"/>
                <w:sz w:val="15"/>
              </w:rPr>
              <w:t>Story</w:t>
            </w:r>
            <w:r>
              <w:rPr>
                <w:b/>
                <w:color w:val="272424"/>
                <w:spacing w:val="-1"/>
                <w:sz w:val="15"/>
              </w:rPr>
              <w:t xml:space="preserve"> </w:t>
            </w:r>
            <w:r>
              <w:rPr>
                <w:b/>
                <w:color w:val="272424"/>
                <w:w w:val="90"/>
                <w:sz w:val="15"/>
              </w:rPr>
              <w:t>/</w:t>
            </w:r>
            <w:r>
              <w:rPr>
                <w:b/>
                <w:color w:val="272424"/>
                <w:spacing w:val="11"/>
                <w:sz w:val="15"/>
              </w:rPr>
              <w:t xml:space="preserve"> </w:t>
            </w:r>
            <w:r>
              <w:rPr>
                <w:b/>
                <w:color w:val="272424"/>
                <w:spacing w:val="-4"/>
                <w:w w:val="90"/>
                <w:sz w:val="15"/>
              </w:rPr>
              <w:t>Task</w:t>
            </w:r>
          </w:p>
        </w:tc>
        <w:tc>
          <w:tcPr>
            <w:tcW w:w="957" w:type="dxa"/>
            <w:tcBorders>
              <w:top w:val="single" w:sz="12" w:space="0" w:color="000000"/>
            </w:tcBorders>
          </w:tcPr>
          <w:p>
            <w:pPr>
              <w:pStyle w:val="17"/>
              <w:spacing w:before="49" w:line="264" w:lineRule="auto"/>
              <w:ind w:left="196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 xml:space="preserve">Story </w:t>
            </w:r>
            <w:r>
              <w:rPr>
                <w:b/>
                <w:color w:val="272424"/>
                <w:spacing w:val="-2"/>
                <w:w w:val="90"/>
                <w:sz w:val="15"/>
              </w:rPr>
              <w:t>Points</w:t>
            </w:r>
          </w:p>
        </w:tc>
        <w:tc>
          <w:tcPr>
            <w:tcW w:w="1168" w:type="dxa"/>
            <w:tcBorders>
              <w:top w:val="single" w:sz="12" w:space="0" w:color="000000"/>
            </w:tcBorders>
          </w:tcPr>
          <w:p>
            <w:pPr>
              <w:pStyle w:val="17"/>
              <w:spacing w:before="49"/>
              <w:ind w:left="342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>Priority</w:t>
            </w:r>
          </w:p>
        </w:tc>
        <w:tc>
          <w:tcPr>
            <w:tcW w:w="176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17"/>
              <w:spacing w:before="49"/>
              <w:ind w:left="263"/>
              <w:rPr>
                <w:b/>
                <w:sz w:val="15"/>
              </w:rPr>
            </w:pPr>
            <w:r>
              <w:rPr>
                <w:b/>
                <w:color w:val="272424"/>
                <w:w w:val="95"/>
                <w:sz w:val="15"/>
              </w:rPr>
              <w:t>Team</w:t>
            </w:r>
            <w:r>
              <w:rPr>
                <w:b/>
                <w:color w:val="272424"/>
                <w:spacing w:val="2"/>
                <w:sz w:val="15"/>
              </w:rPr>
              <w:t xml:space="preserve"> </w:t>
            </w:r>
            <w:r>
              <w:rPr>
                <w:b/>
                <w:color w:val="272424"/>
                <w:spacing w:val="-2"/>
                <w:sz w:val="15"/>
              </w:rPr>
              <w:t>Member</w:t>
            </w:r>
          </w:p>
        </w:tc>
      </w:tr>
      <w:tr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  <w:shd w:val="clear" w:color="auto" w:fill="F5F5F5"/>
          </w:tcPr>
          <w:p>
            <w:pPr>
              <w:pStyle w:val="17"/>
              <w:spacing w:line="264" w:lineRule="auto"/>
              <w:ind w:left="271" w:right="20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 xml:space="preserve">User </w:t>
            </w:r>
            <w:r>
              <w:rPr>
                <w:color w:val="272424"/>
                <w:spacing w:val="-2"/>
                <w:w w:val="104"/>
                <w:sz w:val="15"/>
              </w:rPr>
              <w:t>Authentication</w:t>
            </w:r>
          </w:p>
        </w:tc>
        <w:tc>
          <w:tcPr>
            <w:tcW w:w="1111" w:type="dxa"/>
            <w:shd w:val="clear" w:color="auto" w:fill="F5F5F5"/>
          </w:tcPr>
          <w:p>
            <w:pPr>
              <w:pStyle w:val="17"/>
              <w:ind w:left="189"/>
              <w:rPr>
                <w:sz w:val="15"/>
              </w:rPr>
            </w:pPr>
            <w:r>
              <w:rPr>
                <w:color w:val="272424"/>
                <w:sz w:val="15"/>
              </w:rPr>
              <w:t>USN-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3298" w:type="dxa"/>
            <w:shd w:val="clear" w:color="auto" w:fill="F5F5F5"/>
          </w:tcPr>
          <w:p>
            <w:pPr>
              <w:pStyle w:val="17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Implement</w:t>
            </w:r>
            <w:r>
              <w:rPr>
                <w:color w:val="272424"/>
                <w:spacing w:val="-2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User</w:t>
            </w:r>
            <w:r>
              <w:rPr>
                <w:color w:val="272424"/>
                <w:spacing w:val="2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Registration</w:t>
            </w:r>
            <w:r>
              <w:rPr>
                <w:color w:val="272424"/>
                <w:spacing w:val="1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5"/>
                <w:w w:val="104"/>
                <w:sz w:val="15"/>
              </w:rPr>
              <w:t>API</w:t>
            </w:r>
          </w:p>
        </w:tc>
        <w:tc>
          <w:tcPr>
            <w:tcW w:w="957" w:type="dxa"/>
            <w:shd w:val="clear" w:color="auto" w:fill="F5F5F5"/>
          </w:tcPr>
          <w:p>
            <w:pPr>
              <w:pStyle w:val="17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>
            <w:pPr>
              <w:pStyle w:val="17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</w:tcPr>
          <w:p>
            <w:pPr>
              <w:pStyle w:val="17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</w:tcPr>
          <w:p>
            <w:pPr>
              <w:pStyle w:val="17"/>
              <w:spacing w:line="264" w:lineRule="auto"/>
              <w:ind w:left="271" w:right="20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 xml:space="preserve">User </w:t>
            </w:r>
            <w:r>
              <w:rPr>
                <w:color w:val="272424"/>
                <w:spacing w:val="-2"/>
                <w:w w:val="104"/>
                <w:sz w:val="15"/>
              </w:rPr>
              <w:t>Authentication</w:t>
            </w:r>
          </w:p>
        </w:tc>
        <w:tc>
          <w:tcPr>
            <w:tcW w:w="1111" w:type="dxa"/>
          </w:tcPr>
          <w:p>
            <w:pPr>
              <w:pStyle w:val="17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2</w:t>
            </w:r>
          </w:p>
        </w:tc>
        <w:tc>
          <w:tcPr>
            <w:tcW w:w="3298" w:type="dxa"/>
          </w:tcPr>
          <w:p>
            <w:pPr>
              <w:pStyle w:val="17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Implement</w:t>
            </w:r>
            <w:r>
              <w:rPr>
                <w:color w:val="272424"/>
                <w:spacing w:val="-3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User</w:t>
            </w:r>
            <w:r>
              <w:rPr>
                <w:color w:val="272424"/>
                <w:spacing w:val="1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Login</w:t>
            </w:r>
            <w:r>
              <w:rPr>
                <w:color w:val="272424"/>
                <w:spacing w:val="-1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with</w:t>
            </w:r>
            <w:r>
              <w:rPr>
                <w:color w:val="272424"/>
                <w:spacing w:val="-4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5"/>
                <w:w w:val="104"/>
                <w:sz w:val="15"/>
              </w:rPr>
              <w:t>JWT</w:t>
            </w:r>
          </w:p>
        </w:tc>
        <w:tc>
          <w:tcPr>
            <w:tcW w:w="957" w:type="dxa"/>
          </w:tcPr>
          <w:p>
            <w:pPr>
              <w:pStyle w:val="17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</w:tcPr>
          <w:p>
            <w:pPr>
              <w:pStyle w:val="17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>
            <w:pPr>
              <w:pStyle w:val="17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spacing w:before="60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  <w:shd w:val="clear" w:color="auto" w:fill="F5F5F5"/>
          </w:tcPr>
          <w:p>
            <w:pPr>
              <w:pStyle w:val="17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Database</w:t>
            </w:r>
            <w:r>
              <w:rPr>
                <w:color w:val="272424"/>
                <w:spacing w:val="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Setup</w:t>
            </w:r>
          </w:p>
        </w:tc>
        <w:tc>
          <w:tcPr>
            <w:tcW w:w="1111" w:type="dxa"/>
            <w:shd w:val="clear" w:color="auto" w:fill="F5F5F5"/>
          </w:tcPr>
          <w:p>
            <w:pPr>
              <w:pStyle w:val="17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3</w:t>
            </w:r>
          </w:p>
        </w:tc>
        <w:tc>
          <w:tcPr>
            <w:tcW w:w="3298" w:type="dxa"/>
            <w:shd w:val="clear" w:color="auto" w:fill="F5F5F5"/>
          </w:tcPr>
          <w:p>
            <w:pPr>
              <w:pStyle w:val="17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Configure</w:t>
            </w:r>
            <w:r>
              <w:rPr>
                <w:color w:val="272424"/>
                <w:spacing w:val="-16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MongoDB</w:t>
            </w:r>
            <w:r>
              <w:rPr>
                <w:color w:val="272424"/>
                <w:spacing w:val="-16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&amp;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Mongoose</w:t>
            </w:r>
            <w:r>
              <w:rPr>
                <w:color w:val="272424"/>
                <w:spacing w:val="-1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Models</w:t>
            </w:r>
          </w:p>
        </w:tc>
        <w:tc>
          <w:tcPr>
            <w:tcW w:w="957" w:type="dxa"/>
            <w:shd w:val="clear" w:color="auto" w:fill="F5F5F5"/>
          </w:tcPr>
          <w:p>
            <w:pPr>
              <w:pStyle w:val="17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>
            <w:pPr>
              <w:pStyle w:val="17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9"/>
        </w:trPr>
        <w:tc>
          <w:tcPr>
            <w:tcW w:w="1008" w:type="dxa"/>
            <w:tcBorders>
              <w:left w:val="single" w:sz="12" w:space="0" w:color="000000"/>
            </w:tcBorders>
          </w:tcPr>
          <w:p>
            <w:pPr>
              <w:pStyle w:val="17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</w:tcPr>
          <w:p>
            <w:pPr>
              <w:pStyle w:val="17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</w:tcPr>
          <w:p>
            <w:pPr>
              <w:pStyle w:val="17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20"/>
                <w:sz w:val="15"/>
              </w:rPr>
              <w:t>4</w:t>
            </w:r>
          </w:p>
        </w:tc>
        <w:tc>
          <w:tcPr>
            <w:tcW w:w="3298" w:type="dxa"/>
          </w:tcPr>
          <w:p>
            <w:pPr>
              <w:pStyle w:val="17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Create</w:t>
            </w:r>
            <w:r>
              <w:rPr>
                <w:color w:val="272424"/>
                <w:spacing w:val="2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Goal</w:t>
            </w:r>
            <w:r>
              <w:rPr>
                <w:color w:val="272424"/>
                <w:spacing w:val="3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API</w:t>
            </w:r>
            <w:r>
              <w:rPr>
                <w:color w:val="272424"/>
                <w:spacing w:val="-2"/>
                <w:w w:val="104"/>
                <w:sz w:val="15"/>
              </w:rPr>
              <w:t xml:space="preserve"> (POST)</w:t>
            </w:r>
          </w:p>
        </w:tc>
        <w:tc>
          <w:tcPr>
            <w:tcW w:w="957" w:type="dxa"/>
          </w:tcPr>
          <w:p>
            <w:pPr>
              <w:pStyle w:val="17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>
            <w:pPr>
              <w:pStyle w:val="17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>
            <w:pPr>
              <w:pStyle w:val="17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  <w:shd w:val="clear" w:color="auto" w:fill="F5F5F5"/>
          </w:tcPr>
          <w:p>
            <w:pPr>
              <w:pStyle w:val="17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  <w:shd w:val="clear" w:color="auto" w:fill="F5F5F5"/>
          </w:tcPr>
          <w:p>
            <w:pPr>
              <w:pStyle w:val="17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5</w:t>
            </w:r>
          </w:p>
        </w:tc>
        <w:tc>
          <w:tcPr>
            <w:tcW w:w="3298" w:type="dxa"/>
            <w:shd w:val="clear" w:color="auto" w:fill="F5F5F5"/>
          </w:tcPr>
          <w:p>
            <w:pPr>
              <w:pStyle w:val="17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Get</w:t>
            </w:r>
            <w:r>
              <w:rPr>
                <w:color w:val="272424"/>
                <w:spacing w:val="3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User</w:t>
            </w:r>
            <w:r>
              <w:rPr>
                <w:color w:val="272424"/>
                <w:spacing w:val="3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Goals</w:t>
            </w:r>
            <w:r>
              <w:rPr>
                <w:color w:val="272424"/>
                <w:spacing w:val="8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 xml:space="preserve">API </w:t>
            </w:r>
            <w:r>
              <w:rPr>
                <w:color w:val="272424"/>
                <w:spacing w:val="-2"/>
                <w:w w:val="104"/>
                <w:sz w:val="15"/>
              </w:rPr>
              <w:t>(GET)</w:t>
            </w:r>
          </w:p>
        </w:tc>
        <w:tc>
          <w:tcPr>
            <w:tcW w:w="957" w:type="dxa"/>
            <w:shd w:val="clear" w:color="auto" w:fill="F5F5F5"/>
          </w:tcPr>
          <w:p>
            <w:pPr>
              <w:pStyle w:val="17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>
            <w:pPr>
              <w:pStyle w:val="17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</w:tcPr>
          <w:p>
            <w:pPr>
              <w:pStyle w:val="17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</w:tcPr>
          <w:p>
            <w:pPr>
              <w:pStyle w:val="17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</w:tcPr>
          <w:p>
            <w:pPr>
              <w:pStyle w:val="17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6</w:t>
            </w:r>
          </w:p>
        </w:tc>
        <w:tc>
          <w:tcPr>
            <w:tcW w:w="3298" w:type="dxa"/>
          </w:tcPr>
          <w:p>
            <w:pPr>
              <w:pStyle w:val="17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Update</w:t>
            </w:r>
            <w:r>
              <w:rPr>
                <w:color w:val="272424"/>
                <w:spacing w:val="-2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Goal</w:t>
            </w:r>
            <w:r>
              <w:rPr>
                <w:color w:val="272424"/>
                <w:spacing w:val="3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API</w:t>
            </w:r>
            <w:r>
              <w:rPr>
                <w:color w:val="272424"/>
                <w:spacing w:val="2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4"/>
                <w:w w:val="104"/>
                <w:sz w:val="15"/>
              </w:rPr>
              <w:t>(PUT)</w:t>
            </w:r>
          </w:p>
        </w:tc>
        <w:tc>
          <w:tcPr>
            <w:tcW w:w="957" w:type="dxa"/>
          </w:tcPr>
          <w:p>
            <w:pPr>
              <w:pStyle w:val="17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>
            <w:pPr>
              <w:pStyle w:val="17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>
            <w:pPr>
              <w:pStyle w:val="17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  <w:shd w:val="clear" w:color="auto" w:fill="F5F5F5"/>
          </w:tcPr>
          <w:p>
            <w:pPr>
              <w:pStyle w:val="17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  <w:shd w:val="clear" w:color="auto" w:fill="F5F5F5"/>
          </w:tcPr>
          <w:p>
            <w:pPr>
              <w:pStyle w:val="17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7</w:t>
            </w:r>
          </w:p>
        </w:tc>
        <w:tc>
          <w:tcPr>
            <w:tcW w:w="3298" w:type="dxa"/>
            <w:shd w:val="clear" w:color="auto" w:fill="F5F5F5"/>
          </w:tcPr>
          <w:p>
            <w:pPr>
              <w:pStyle w:val="17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Delete</w:t>
            </w:r>
            <w:r>
              <w:rPr>
                <w:color w:val="272424"/>
                <w:spacing w:val="-6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Goal API</w:t>
            </w:r>
            <w:r>
              <w:rPr>
                <w:color w:val="272424"/>
                <w:spacing w:val="-2"/>
                <w:w w:val="104"/>
                <w:sz w:val="15"/>
              </w:rPr>
              <w:t xml:space="preserve"> (DELETE)</w:t>
            </w:r>
          </w:p>
        </w:tc>
        <w:tc>
          <w:tcPr>
            <w:tcW w:w="957" w:type="dxa"/>
            <w:shd w:val="clear" w:color="auto" w:fill="F5F5F5"/>
          </w:tcPr>
          <w:p>
            <w:pPr>
              <w:pStyle w:val="17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>
            <w:pPr>
              <w:pStyle w:val="17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9"/>
        </w:trPr>
        <w:tc>
          <w:tcPr>
            <w:tcW w:w="1008" w:type="dxa"/>
            <w:tcBorders>
              <w:left w:val="single" w:sz="12" w:space="0" w:color="000000"/>
            </w:tcBorders>
          </w:tcPr>
          <w:p>
            <w:pPr>
              <w:pStyle w:val="17"/>
              <w:spacing w:before="6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</w:tcPr>
          <w:p>
            <w:pPr>
              <w:pStyle w:val="17"/>
              <w:spacing w:before="61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Authorization</w:t>
            </w:r>
          </w:p>
        </w:tc>
        <w:tc>
          <w:tcPr>
            <w:tcW w:w="1111" w:type="dxa"/>
          </w:tcPr>
          <w:p>
            <w:pPr>
              <w:pStyle w:val="17"/>
              <w:spacing w:before="61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8</w:t>
            </w:r>
          </w:p>
        </w:tc>
        <w:tc>
          <w:tcPr>
            <w:tcW w:w="3298" w:type="dxa"/>
          </w:tcPr>
          <w:p>
            <w:pPr>
              <w:pStyle w:val="17"/>
              <w:spacing w:before="61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Implement</w:t>
            </w:r>
            <w:r>
              <w:rPr>
                <w:color w:val="272424"/>
                <w:spacing w:val="1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5"/>
              </w:rPr>
              <w:t>Auth</w:t>
            </w:r>
            <w:r>
              <w:rPr>
                <w:color w:val="272424"/>
                <w:spacing w:val="-1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5"/>
              </w:rPr>
              <w:t>Middleware</w:t>
            </w:r>
          </w:p>
        </w:tc>
        <w:tc>
          <w:tcPr>
            <w:tcW w:w="957" w:type="dxa"/>
          </w:tcPr>
          <w:p>
            <w:pPr>
              <w:pStyle w:val="17"/>
              <w:spacing w:before="61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</w:tcPr>
          <w:p>
            <w:pPr>
              <w:pStyle w:val="17"/>
              <w:spacing w:before="61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>
            <w:pPr>
              <w:pStyle w:val="17"/>
              <w:spacing w:before="61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  <w:shd w:val="clear" w:color="auto" w:fill="F5F5F5"/>
          </w:tcPr>
          <w:p>
            <w:pPr>
              <w:pStyle w:val="17"/>
              <w:ind w:left="271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Error</w:t>
            </w:r>
            <w:r>
              <w:rPr>
                <w:color w:val="272424"/>
                <w:spacing w:val="-4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5"/>
              </w:rPr>
              <w:t>Handling</w:t>
            </w:r>
          </w:p>
        </w:tc>
        <w:tc>
          <w:tcPr>
            <w:tcW w:w="1111" w:type="dxa"/>
            <w:shd w:val="clear" w:color="auto" w:fill="F5F5F5"/>
          </w:tcPr>
          <w:p>
            <w:pPr>
              <w:pStyle w:val="17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9</w:t>
            </w:r>
          </w:p>
        </w:tc>
        <w:tc>
          <w:tcPr>
            <w:tcW w:w="3298" w:type="dxa"/>
            <w:shd w:val="clear" w:color="auto" w:fill="F5F5F5"/>
          </w:tcPr>
          <w:p>
            <w:pPr>
              <w:pStyle w:val="17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Implement Centralized</w:t>
            </w:r>
            <w:r>
              <w:rPr>
                <w:color w:val="272424"/>
                <w:spacing w:val="2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Error</w:t>
            </w:r>
            <w:r>
              <w:rPr>
                <w:color w:val="272424"/>
                <w:spacing w:val="5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5"/>
              </w:rPr>
              <w:t>Middleware</w:t>
            </w:r>
          </w:p>
        </w:tc>
        <w:tc>
          <w:tcPr>
            <w:tcW w:w="957" w:type="dxa"/>
            <w:shd w:val="clear" w:color="auto" w:fill="F5F5F5"/>
          </w:tcPr>
          <w:p>
            <w:pPr>
              <w:pStyle w:val="17"/>
              <w:ind w:left="196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7</w:t>
            </w:r>
          </w:p>
        </w:tc>
        <w:tc>
          <w:tcPr>
            <w:tcW w:w="1168" w:type="dxa"/>
            <w:shd w:val="clear" w:color="auto" w:fill="F5F5F5"/>
          </w:tcPr>
          <w:p>
            <w:pPr>
              <w:pStyle w:val="17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</w:tcPr>
          <w:p>
            <w:pPr>
              <w:pStyle w:val="17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</w:tcPr>
          <w:p>
            <w:pPr>
              <w:pStyle w:val="17"/>
              <w:ind w:left="271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API</w:t>
            </w:r>
            <w:r>
              <w:rPr>
                <w:color w:val="272424"/>
                <w:spacing w:val="-12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5"/>
              </w:rPr>
              <w:t>Testing</w:t>
            </w:r>
          </w:p>
        </w:tc>
        <w:tc>
          <w:tcPr>
            <w:tcW w:w="1111" w:type="dxa"/>
          </w:tcPr>
          <w:p>
            <w:pPr>
              <w:pStyle w:val="17"/>
              <w:ind w:left="189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USN-</w:t>
            </w:r>
            <w:r>
              <w:rPr>
                <w:color w:val="272424"/>
                <w:spacing w:val="-5"/>
                <w:w w:val="110"/>
                <w:sz w:val="15"/>
              </w:rPr>
              <w:t>10</w:t>
            </w:r>
          </w:p>
        </w:tc>
        <w:tc>
          <w:tcPr>
            <w:tcW w:w="3298" w:type="dxa"/>
          </w:tcPr>
          <w:p>
            <w:pPr>
              <w:pStyle w:val="17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Test</w:t>
            </w:r>
            <w:r>
              <w:rPr>
                <w:color w:val="272424"/>
                <w:spacing w:val="2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All</w:t>
            </w:r>
            <w:r>
              <w:rPr>
                <w:color w:val="272424"/>
                <w:spacing w:val="8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APIs</w:t>
            </w:r>
            <w:r>
              <w:rPr>
                <w:color w:val="272424"/>
                <w:spacing w:val="1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using</w:t>
            </w:r>
            <w:r>
              <w:rPr>
                <w:color w:val="272424"/>
                <w:spacing w:val="3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Thunder</w:t>
            </w:r>
            <w:r>
              <w:rPr>
                <w:color w:val="272424"/>
                <w:spacing w:val="-7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5"/>
              </w:rPr>
              <w:t>Client</w:t>
            </w:r>
          </w:p>
        </w:tc>
        <w:tc>
          <w:tcPr>
            <w:tcW w:w="957" w:type="dxa"/>
          </w:tcPr>
          <w:p>
            <w:pPr>
              <w:pStyle w:val="17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>
            <w:pPr>
              <w:pStyle w:val="17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>
            <w:pPr>
              <w:pStyle w:val="17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5"/>
                <w:sz w:val="15"/>
              </w:rPr>
              <w:t>4</w:t>
            </w:r>
          </w:p>
        </w:tc>
        <w:tc>
          <w:tcPr>
            <w:tcW w:w="1737" w:type="dxa"/>
            <w:shd w:val="clear" w:color="auto" w:fill="F5F5F5"/>
          </w:tcPr>
          <w:p>
            <w:pPr>
              <w:pStyle w:val="17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Optimization</w:t>
            </w:r>
          </w:p>
        </w:tc>
        <w:tc>
          <w:tcPr>
            <w:tcW w:w="1111" w:type="dxa"/>
            <w:shd w:val="clear" w:color="auto" w:fill="F5F5F5"/>
          </w:tcPr>
          <w:p>
            <w:pPr>
              <w:pStyle w:val="17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sz w:val="15"/>
              </w:rPr>
              <w:t>USN-</w:t>
            </w:r>
            <w:r>
              <w:rPr>
                <w:color w:val="272424"/>
                <w:spacing w:val="-5"/>
                <w:sz w:val="15"/>
              </w:rPr>
              <w:t>11</w:t>
            </w:r>
          </w:p>
        </w:tc>
        <w:tc>
          <w:tcPr>
            <w:tcW w:w="3298" w:type="dxa"/>
            <w:shd w:val="clear" w:color="auto" w:fill="F5F5F5"/>
          </w:tcPr>
          <w:p>
            <w:pPr>
              <w:pStyle w:val="17"/>
              <w:spacing w:before="60" w:line="264" w:lineRule="auto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Add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Request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Validation</w:t>
            </w:r>
            <w:r>
              <w:rPr>
                <w:color w:val="272424"/>
                <w:spacing w:val="-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&amp;</w:t>
            </w:r>
            <w:r>
              <w:rPr>
                <w:color w:val="272424"/>
                <w:spacing w:val="-5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Proper</w:t>
            </w:r>
            <w:r>
              <w:rPr>
                <w:color w:val="272424"/>
                <w:spacing w:val="-14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Status Codes</w:t>
            </w:r>
          </w:p>
        </w:tc>
        <w:tc>
          <w:tcPr>
            <w:tcW w:w="957" w:type="dxa"/>
            <w:shd w:val="clear" w:color="auto" w:fill="F5F5F5"/>
          </w:tcPr>
          <w:p>
            <w:pPr>
              <w:pStyle w:val="17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  <w:shd w:val="clear" w:color="auto" w:fill="F5F5F5"/>
          </w:tcPr>
          <w:p>
            <w:pPr>
              <w:pStyle w:val="17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492"/>
        </w:trPr>
        <w:tc>
          <w:tcPr>
            <w:tcW w:w="100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17"/>
              <w:spacing w:before="6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5"/>
                <w:sz w:val="15"/>
              </w:rPr>
              <w:t>4</w:t>
            </w:r>
          </w:p>
        </w:tc>
        <w:tc>
          <w:tcPr>
            <w:tcW w:w="1737" w:type="dxa"/>
            <w:tcBorders>
              <w:bottom w:val="single" w:sz="12" w:space="0" w:color="000000"/>
            </w:tcBorders>
          </w:tcPr>
          <w:p>
            <w:pPr>
              <w:pStyle w:val="17"/>
              <w:spacing w:before="61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Performance</w:t>
            </w:r>
          </w:p>
        </w:tc>
        <w:tc>
          <w:tcPr>
            <w:tcW w:w="1111" w:type="dxa"/>
            <w:tcBorders>
              <w:bottom w:val="single" w:sz="12" w:space="0" w:color="000000"/>
            </w:tcBorders>
          </w:tcPr>
          <w:p>
            <w:pPr>
              <w:pStyle w:val="17"/>
              <w:spacing w:before="61"/>
              <w:ind w:left="189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USN-</w:t>
            </w:r>
            <w:r>
              <w:rPr>
                <w:color w:val="272424"/>
                <w:spacing w:val="-5"/>
                <w:w w:val="110"/>
                <w:sz w:val="15"/>
              </w:rPr>
              <w:t>12</w:t>
            </w:r>
          </w:p>
        </w:tc>
        <w:tc>
          <w:tcPr>
            <w:tcW w:w="3298" w:type="dxa"/>
            <w:tcBorders>
              <w:bottom w:val="single" w:sz="12" w:space="0" w:color="000000"/>
            </w:tcBorders>
          </w:tcPr>
          <w:p>
            <w:pPr>
              <w:pStyle w:val="17"/>
              <w:spacing w:before="61" w:line="264" w:lineRule="auto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Improve</w:t>
            </w:r>
            <w:r>
              <w:rPr>
                <w:color w:val="272424"/>
                <w:spacing w:val="-13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Response</w:t>
            </w:r>
            <w:r>
              <w:rPr>
                <w:color w:val="272424"/>
                <w:spacing w:val="-13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Handling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&amp;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Code Refactoring</w:t>
            </w:r>
          </w:p>
        </w:tc>
        <w:tc>
          <w:tcPr>
            <w:tcW w:w="957" w:type="dxa"/>
            <w:tcBorders>
              <w:bottom w:val="single" w:sz="12" w:space="0" w:color="000000"/>
            </w:tcBorders>
          </w:tcPr>
          <w:p>
            <w:pPr>
              <w:pStyle w:val="17"/>
              <w:spacing w:before="61"/>
              <w:ind w:left="196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7</w:t>
            </w:r>
          </w:p>
        </w:tc>
        <w:tc>
          <w:tcPr>
            <w:tcW w:w="1168" w:type="dxa"/>
            <w:tcBorders>
              <w:bottom w:val="single" w:sz="12" w:space="0" w:color="000000"/>
            </w:tcBorders>
          </w:tcPr>
          <w:p>
            <w:pPr>
              <w:pStyle w:val="17"/>
              <w:spacing w:before="61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17"/>
              <w:spacing w:before="61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</w:tbl>
    <w:p>
      <w:pPr>
        <w:rPr>
          <w:sz w:val="15"/>
        </w:rPr>
        <w:sectPr>
          <w:footerReference w:type="default" r:id="rId2"/>
          <w:pgSz w:w="11920" w:h="16840"/>
          <w:pgMar w:top="320" w:right="300" w:bottom="1160" w:left="300" w:header="0" w:footer="974" w:gutter="0"/>
          <w:docGrid w:linePitch="312" w:charSpace="0"/>
        </w:sectPr>
      </w:pPr>
    </w:p>
    <w:p>
      <w:pPr>
        <w:pStyle w:val="1"/>
      </w:pPr>
      <w:r>
        <w:rPr>
          <w:w w:val="90"/>
        </w:rPr>
        <w:t>Alignment</w:t>
      </w:r>
      <w:r>
        <w:t xml:space="preserve"> </w:t>
      </w:r>
      <w:r>
        <w:rPr>
          <w:w w:val="90"/>
        </w:rPr>
        <w:t>with</w:t>
      </w:r>
      <w:r>
        <w:rPr>
          <w:spacing w:val="1"/>
        </w:rPr>
        <w:t xml:space="preserve"> </w:t>
      </w:r>
      <w:r>
        <w:rPr>
          <w:spacing w:val="-2"/>
          <w:w w:val="90"/>
        </w:rPr>
        <w:t>Implementation</w:t>
      </w: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spacing w:before="3"/>
        <w:rPr>
          <w:b/>
          <w:sz w:val="23"/>
        </w:rPr>
      </w:pPr>
    </w:p>
    <w:p>
      <w:pPr>
        <w:rPr>
          <w:sz w:val="23"/>
        </w:rPr>
        <w:sectPr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pStyle w:val="2"/>
        <w:spacing w:before="91" w:line="245" w:lineRule="auto"/>
        <w:ind w:right="60"/>
      </w:pPr>
      <w:r>
        <w:rPr>
          <w:spacing w:val="-2"/>
        </w:rPr>
        <w:t>Backend</w:t>
      </w:r>
      <w:r>
        <w:rPr>
          <w:spacing w:val="-23"/>
        </w:rPr>
        <w:t xml:space="preserve"> </w:t>
      </w:r>
      <w:r>
        <w:rPr>
          <w:spacing w:val="-2"/>
        </w:rPr>
        <w:t xml:space="preserve">Stack </w:t>
      </w:r>
      <w:r>
        <w:rPr>
          <w:spacing w:val="-2"/>
          <w:w w:val="90"/>
        </w:rPr>
        <w:t>Implementation</w:t>
      </w:r>
    </w:p>
    <w:p>
      <w:pPr>
        <w:pStyle w:val="15"/>
        <w:spacing w:before="1"/>
        <w:rPr>
          <w:b/>
          <w:sz w:val="31"/>
        </w:rPr>
      </w:pPr>
    </w:p>
    <w:p>
      <w:pPr>
        <w:pStyle w:val="15"/>
        <w:spacing w:before="1" w:line="324" w:lineRule="auto"/>
        <w:ind w:left="465" w:right="60"/>
      </w:pPr>
      <w:r>
        <w:rPr>
          <w:color w:val="272424"/>
          <w:w w:val="104"/>
        </w:rPr>
        <w:t>The MicroGoal backend has been developed using Node.js, Express.js, and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MongoDB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with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Mongoose for data modeling. The implementation follows RESTful API principles with proper endpoint structure and HTTP status codes. JWT-based authentication provides secure user sessions with encrypted tokens, while middleware functions handle authorization and error management across all routes.</w:t>
      </w:r>
    </w:p>
    <w:p>
      <w:pPr>
        <w:pStyle w:val="2"/>
        <w:spacing w:before="91"/>
      </w:pPr>
      <w:r>
        <w:rPr>
          <w:b w:val="0"/>
        </w:rPr>
        <w:br w:type="column"/>
      </w:r>
      <w:r>
        <w:rPr>
          <w:w w:val="95"/>
        </w:rPr>
        <w:t>Completed</w:t>
      </w:r>
      <w:r>
        <w:rPr>
          <w:spacing w:val="7"/>
        </w:rPr>
        <w:t xml:space="preserve"> </w:t>
      </w:r>
      <w:r>
        <w:rPr>
          <w:w w:val="95"/>
        </w:rPr>
        <w:t>Core</w:t>
      </w:r>
      <w:r>
        <w:rPr>
          <w:spacing w:val="6"/>
        </w:rPr>
        <w:t xml:space="preserve"> </w:t>
      </w:r>
      <w:r>
        <w:rPr>
          <w:spacing w:val="-2"/>
          <w:w w:val="95"/>
        </w:rPr>
        <w:t>Features</w:t>
      </w:r>
    </w:p>
    <w:p>
      <w:pPr>
        <w:pStyle w:val="15"/>
        <w:spacing w:before="1"/>
        <w:rPr>
          <w:b/>
          <w:sz w:val="31"/>
        </w:rPr>
      </w:pPr>
    </w:p>
    <w:p>
      <w:pPr>
        <w:pStyle w:val="15"/>
        <w:spacing w:before="1" w:line="324" w:lineRule="auto"/>
        <w:ind w:left="465" w:right="468"/>
      </w:pPr>
      <w:r>
        <w:rPr>
          <w:color w:val="272424"/>
          <w:w w:val="110"/>
        </w:rPr>
        <w:t>User authentication including registration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and login endpoints has been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successfully</w:t>
      </w:r>
      <w:r>
        <w:rPr>
          <w:color w:val="272424"/>
          <w:spacing w:val="-25"/>
          <w:w w:val="110"/>
        </w:rPr>
        <w:t xml:space="preserve"> </w:t>
      </w:r>
      <w:r>
        <w:rPr>
          <w:color w:val="272424"/>
          <w:w w:val="110"/>
        </w:rPr>
        <w:t>implemented.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Goal management CRUD operations are complete, providing users with full control over their micro-goals. The auth middleware successfully protects routes requiring authentication,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centralized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 xml:space="preserve">error handling provides consistent response formatting for error </w:t>
      </w:r>
      <w:r>
        <w:rPr>
          <w:color w:val="272424"/>
          <w:spacing w:val="-2"/>
          <w:w w:val="110"/>
        </w:rPr>
        <w:t>conditions.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2" w:space="172" w:equalWidth="0">
            <w:col w:w="5358" w:space="172"/>
            <w:col w:w="5790"/>
          </w:cols>
          <w:docGrid w:linePitch="312" w:charSpace="0"/>
        </w:sectPr>
      </w:pPr>
    </w:p>
    <w:p>
      <w:pPr>
        <w:pStyle w:val="1"/>
        <w:spacing w:line="252" w:lineRule="auto"/>
        <w:ind w:right="598"/>
      </w:pPr>
      <w:r>
        <w:rPr>
          <w:w w:val="90"/>
        </w:rPr>
        <w:t xml:space="preserve">Implementation Status </w:t>
      </w:r>
      <w:r>
        <w:rPr>
          <w:spacing w:val="-2"/>
        </w:rPr>
        <w:t>Overview</w:t>
      </w: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9"/>
        </w:rPr>
      </w:pPr>
    </w:p>
    <w:p>
      <w:pPr>
        <w:rPr>
          <w:sz w:val="29"/>
        </w:rPr>
        <w:sectPr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pStyle w:val="15"/>
        <w:spacing w:before="47"/>
        <w:ind w:left="465"/>
        <w:rPr>
          <w:rFonts w:ascii="Calibri" w:hAnsi="Calibri"/>
        </w:rPr>
      </w:pPr>
      <w:r>
        <mc:AlternateContent>
          <mc:Choice Requires="wps">
            <w:drawing>
              <wp:anchor distT="0" distB="0" distL="114298" distR="114298" simplePos="0" relativeHeight="33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253999</wp:posOffset>
                </wp:positionV>
                <wp:extent cx="3208020" cy="22859"/>
                <wp:effectExtent l="0" t="0" r="0" b="0"/>
                <wp:wrapNone/>
                <wp:docPr id="11" name="矩形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2859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2" o:spid="_x0000_s12" fillcolor="#4850BB" stroked="f" strokeweight="1.0pt" style="position:absolute;&#10;margin-left:38.3pt;&#10;margin-top:20.0pt;&#10;width:252.6pt;&#10;height:1.7999995pt;&#10;z-index:33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</w:rPr>
        <w:t>01</w:t>
      </w:r>
    </w:p>
    <w:p>
      <w:pPr>
        <w:pStyle w:val="2"/>
        <w:spacing w:before="208"/>
      </w:pPr>
      <w:r>
        <w:rPr>
          <w:color w:val="272424"/>
          <w:w w:val="90"/>
        </w:rPr>
        <w:t>Authentication</w:t>
      </w:r>
      <w:r>
        <w:rPr>
          <w:color w:val="272424"/>
          <w:spacing w:val="21"/>
        </w:rPr>
        <w:t xml:space="preserve"> </w:t>
      </w:r>
      <w:r>
        <w:rPr>
          <w:color w:val="272424"/>
          <w:spacing w:val="-4"/>
        </w:rPr>
        <w:t>Layer</w:t>
      </w:r>
    </w:p>
    <w:p>
      <w:pPr>
        <w:pStyle w:val="15"/>
        <w:spacing w:before="268" w:line="324" w:lineRule="auto"/>
        <w:ind w:left="465"/>
      </w:pPr>
      <w:r>
        <w:rPr>
          <w:color w:val="272424"/>
          <w:w w:val="110"/>
        </w:rPr>
        <w:t xml:space="preserve">JWT login, signup, and auth </w:t>
      </w:r>
      <w:r>
        <w:rPr>
          <w:color w:val="272424"/>
          <w:w w:val="104"/>
        </w:rPr>
        <w:t xml:space="preserve">middleware fully implemented with </w:t>
      </w:r>
      <w:r>
        <w:rPr>
          <w:color w:val="272424"/>
          <w:w w:val="110"/>
        </w:rPr>
        <w:t xml:space="preserve">secure token generation and </w:t>
      </w:r>
      <w:r>
        <w:rPr>
          <w:color w:val="272424"/>
          <w:spacing w:val="-2"/>
          <w:w w:val="110"/>
        </w:rPr>
        <w:t>verification</w:t>
      </w:r>
    </w:p>
    <w:p>
      <w:pPr>
        <w:spacing w:before="47"/>
        <w:ind w:left="4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72424"/>
          <w:spacing w:val="-5"/>
          <w:sz w:val="27"/>
        </w:rPr>
        <w:t>02</w:t>
      </w:r>
    </w:p>
    <w:p>
      <w:pPr>
        <w:pStyle w:val="15"/>
        <w:spacing w:line="36" w:lineRule="exact"/>
        <w:ind w:left="464"/>
        <w:rPr>
          <w:rFonts w:ascii="Calibri" w:hAnsi="Calibri"/>
          <w:sz w:val="3"/>
        </w:rPr>
      </w:pPr>
      <w:r>
        <w:rPr>
          <w:rFonts w:ascii="Calibri" w:hAnsi="Calibri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13" name="组合 1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" name="组合 14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5" name="矩形 15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6" o:spid="_x0000_s16" coordorigin="6090,2705" coordsize="5052,36" style="width:252.6pt;&#10;height:1.8000001pt;">
                <v:rect type="#_x0000_t1" id="矩形 17" o:spid="_x0000_s17" style="position:absolute;&#10;left:6090;&#10;top:2705;&#10;width:5052;&#10;height:36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72"/>
      </w:pPr>
      <w:r>
        <w:rPr>
          <w:color w:val="272424"/>
          <w:w w:val="95"/>
        </w:rPr>
        <w:t>Goal</w:t>
      </w:r>
      <w:r>
        <w:rPr>
          <w:color w:val="272424"/>
          <w:spacing w:val="6"/>
        </w:rPr>
        <w:t xml:space="preserve"> </w:t>
      </w:r>
      <w:r>
        <w:rPr>
          <w:color w:val="272424"/>
          <w:w w:val="95"/>
        </w:rPr>
        <w:t>CRUD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  <w:w w:val="95"/>
        </w:rPr>
        <w:t>Operations</w:t>
      </w:r>
    </w:p>
    <w:p>
      <w:pPr>
        <w:pStyle w:val="15"/>
        <w:spacing w:before="268" w:line="324" w:lineRule="auto"/>
        <w:ind w:left="465" w:right="335"/>
      </w:pPr>
      <w:r>
        <w:rPr>
          <w:color w:val="272424"/>
          <w:w w:val="104"/>
        </w:rPr>
        <w:t xml:space="preserve">Create, read, update, and delete goal </w:t>
      </w:r>
      <w:r>
        <w:rPr>
          <w:color w:val="272424"/>
          <w:w w:val="110"/>
        </w:rPr>
        <w:t>endpoints completed with proper request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validation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2" w:space="378" w:equalWidth="0">
            <w:col w:w="4949" w:space="378"/>
            <w:col w:w="599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10"/>
        <w:rPr>
          <w:sz w:val="15"/>
        </w:rPr>
      </w:pPr>
    </w:p>
    <w:p>
      <w:pPr>
        <w:rPr>
          <w:sz w:val="15"/>
        </w:rPr>
        <w:sectPr>
          <w:type w:val="continuous"/>
          <w:pgSz w:w="11920" w:h="16840"/>
          <w:pgMar w:top="640" w:right="300" w:bottom="280" w:left="300" w:header="0" w:footer="974" w:gutter="0"/>
          <w:docGrid w:linePitch="312" w:charSpace="0"/>
        </w:sectPr>
      </w:pPr>
    </w:p>
    <w:p>
      <w:pPr>
        <w:pStyle w:val="15"/>
        <w:spacing w:before="46"/>
        <w:ind w:left="465"/>
        <w:rPr>
          <w:rFonts w:ascii="Calibri" w:hAnsi="Calibri"/>
        </w:rPr>
      </w:pPr>
      <w:r>
        <mc:AlternateContent>
          <mc:Choice Requires="wps">
            <w:drawing>
              <wp:anchor distT="0" distB="0" distL="114298" distR="114298" simplePos="0" relativeHeight="34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252730</wp:posOffset>
                </wp:positionV>
                <wp:extent cx="3208020" cy="22859"/>
                <wp:effectExtent l="0" t="0" r="0" b="0"/>
                <wp:wrapNone/>
                <wp:docPr id="18" name="矩形 1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2859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9" o:spid="_x0000_s19" fillcolor="#4850BB" stroked="f" strokeweight="1.0pt" style="position:absolute;&#10;margin-left:38.3pt;&#10;margin-top:19.9pt;&#10;width:252.6pt;&#10;height:1.7999995pt;&#10;z-index:34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</w:rPr>
        <w:t>03</w:t>
      </w:r>
    </w:p>
    <w:p>
      <w:pPr>
        <w:pStyle w:val="2"/>
        <w:spacing w:before="209"/>
      </w:pPr>
      <w:r>
        <w:rPr>
          <w:color w:val="272424"/>
          <w:w w:val="90"/>
        </w:rPr>
        <w:t>Middleware</w:t>
      </w:r>
      <w:r>
        <w:rPr>
          <w:color w:val="272424"/>
          <w:spacing w:val="61"/>
        </w:rPr>
        <w:t xml:space="preserve"> </w:t>
      </w:r>
      <w:r>
        <w:rPr>
          <w:color w:val="272424"/>
          <w:spacing w:val="-2"/>
        </w:rPr>
        <w:t>Security</w:t>
      </w:r>
    </w:p>
    <w:p>
      <w:pPr>
        <w:pStyle w:val="15"/>
        <w:spacing w:before="266" w:line="324" w:lineRule="auto"/>
        <w:ind w:left="465"/>
      </w:pPr>
      <w:r>
        <w:rPr>
          <w:color w:val="272424"/>
          <w:w w:val="104"/>
        </w:rPr>
        <w:t xml:space="preserve">Authorization and error middleware </w:t>
      </w:r>
      <w:r>
        <w:rPr>
          <w:color w:val="272424"/>
          <w:w w:val="110"/>
        </w:rPr>
        <w:t>implemented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protect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routes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and handle exceptions consistently</w:t>
      </w:r>
    </w:p>
    <w:p>
      <w:pPr>
        <w:spacing w:before="46"/>
        <w:ind w:left="4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72424"/>
          <w:spacing w:val="-5"/>
          <w:sz w:val="27"/>
        </w:rPr>
        <w:t>04</w:t>
      </w:r>
    </w:p>
    <w:p>
      <w:pPr>
        <w:pStyle w:val="15"/>
        <w:spacing w:line="36" w:lineRule="exact"/>
        <w:ind w:left="464"/>
        <w:rPr>
          <w:rFonts w:ascii="Calibri" w:hAnsi="Calibri"/>
          <w:sz w:val="3"/>
        </w:rPr>
      </w:pPr>
      <w:r>
        <w:rPr>
          <w:rFonts w:ascii="Calibri" w:hAnsi="Calibri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0" name="组合 2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" name="组合 21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2" name="矩形 22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3" o:spid="_x0000_s23" coordorigin="6090,6504" coordsize="5052,36" style="width:252.6pt;&#10;height:1.8000001pt;">
                <v:rect type="#_x0000_t1" id="矩形 24" o:spid="_x0000_s24" style="position:absolute;&#10;left:6090;&#10;top:6504;&#10;width:5052;&#10;height:35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73"/>
      </w:pPr>
      <w:r>
        <w:rPr>
          <w:color w:val="272424"/>
          <w:w w:val="95"/>
        </w:rPr>
        <w:t>Database</w:t>
      </w:r>
      <w:r>
        <w:rPr>
          <w:color w:val="272424"/>
          <w:spacing w:val="-18"/>
          <w:w w:val="95"/>
        </w:rPr>
        <w:t xml:space="preserve"> </w:t>
      </w:r>
      <w:r>
        <w:rPr>
          <w:color w:val="272424"/>
          <w:spacing w:val="-2"/>
          <w:w w:val="95"/>
        </w:rPr>
        <w:t>Integration</w:t>
      </w:r>
    </w:p>
    <w:p>
      <w:pPr>
        <w:pStyle w:val="15"/>
        <w:spacing w:before="266" w:line="324" w:lineRule="auto"/>
        <w:ind w:left="465" w:right="335"/>
      </w:pPr>
      <w:r>
        <w:rPr>
          <w:color w:val="272424"/>
          <w:w w:val="110"/>
        </w:rPr>
        <w:t>MongoDB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configured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 xml:space="preserve">Mongoose models for user and goal data </w:t>
      </w:r>
      <w:r>
        <w:rPr>
          <w:color w:val="272424"/>
          <w:spacing w:val="-2"/>
          <w:w w:val="110"/>
        </w:rPr>
        <w:t>structures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2" w:space="298" w:equalWidth="0">
            <w:col w:w="5029" w:space="298"/>
            <w:col w:w="599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2"/>
        <w:rPr>
          <w:sz w:val="16"/>
        </w:rPr>
      </w:pPr>
    </w:p>
    <w:p>
      <w:pPr>
        <w:rPr>
          <w:sz w:val="16"/>
        </w:rPr>
        <w:sectPr>
          <w:type w:val="continuous"/>
          <w:pgSz w:w="11920" w:h="16840"/>
          <w:pgMar w:top="640" w:right="300" w:bottom="280" w:left="300" w:header="0" w:footer="974" w:gutter="0"/>
          <w:docGrid w:linePitch="312" w:charSpace="0"/>
        </w:sectPr>
      </w:pPr>
    </w:p>
    <w:p>
      <w:pPr>
        <w:pStyle w:val="15"/>
        <w:spacing w:before="46"/>
        <w:ind w:left="465"/>
        <w:rPr>
          <w:rFonts w:ascii="Calibri" w:hAnsi="Calibri"/>
        </w:rPr>
      </w:pPr>
      <w:r>
        <mc:AlternateContent>
          <mc:Choice Requires="wps">
            <w:drawing>
              <wp:anchor distT="0" distB="0" distL="114298" distR="114298" simplePos="0" relativeHeight="35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252730</wp:posOffset>
                </wp:positionV>
                <wp:extent cx="3208020" cy="22859"/>
                <wp:effectExtent l="0" t="0" r="0" b="0"/>
                <wp:wrapNone/>
                <wp:docPr id="25" name="矩形 2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2859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6" o:spid="_x0000_s26" fillcolor="#4850BB" stroked="f" strokeweight="1.0pt" style="position:absolute;&#10;margin-left:38.3pt;&#10;margin-top:19.9pt;&#10;width:252.6pt;&#10;height:1.7999995pt;&#10;z-index:35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</w:rPr>
        <w:t>05</w:t>
      </w:r>
    </w:p>
    <w:p>
      <w:pPr>
        <w:pStyle w:val="2"/>
        <w:spacing w:before="209"/>
      </w:pPr>
      <w:r>
        <w:rPr>
          <w:color w:val="272424"/>
          <w:w w:val="85"/>
        </w:rPr>
        <w:t>API</w:t>
      </w:r>
      <w:r>
        <w:rPr>
          <w:color w:val="272424"/>
          <w:spacing w:val="9"/>
        </w:rPr>
        <w:t xml:space="preserve"> </w:t>
      </w:r>
      <w:r>
        <w:rPr>
          <w:color w:val="272424"/>
          <w:spacing w:val="-2"/>
        </w:rPr>
        <w:t>Testing</w:t>
      </w:r>
    </w:p>
    <w:p>
      <w:pPr>
        <w:pStyle w:val="15"/>
        <w:spacing w:before="267" w:line="324" w:lineRule="auto"/>
        <w:ind w:left="465"/>
      </w:pPr>
      <w:r>
        <w:rPr>
          <w:color w:val="272424"/>
          <w:w w:val="104"/>
        </w:rPr>
        <w:t xml:space="preserve">API endpoints tested using Thunder </w:t>
      </w:r>
      <w:r>
        <w:rPr>
          <w:color w:val="272424"/>
          <w:w w:val="110"/>
        </w:rPr>
        <w:t>Client with test coverage documentation pending</w:t>
      </w:r>
    </w:p>
    <w:p>
      <w:pPr>
        <w:spacing w:before="46"/>
        <w:ind w:left="4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72424"/>
          <w:spacing w:val="-5"/>
          <w:sz w:val="27"/>
        </w:rPr>
        <w:t>06</w:t>
      </w:r>
    </w:p>
    <w:p>
      <w:pPr>
        <w:pStyle w:val="15"/>
        <w:spacing w:line="36" w:lineRule="exact"/>
        <w:ind w:left="464"/>
        <w:rPr>
          <w:rFonts w:ascii="Calibri" w:hAnsi="Calibri"/>
          <w:sz w:val="3"/>
        </w:rPr>
      </w:pPr>
      <w:r>
        <w:rPr>
          <w:rFonts w:ascii="Calibri" w:hAnsi="Calibri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7" name="组合 2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8" name="组合 28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9" name="矩形 29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30" o:spid="_x0000_s30" coordorigin="6091,9808" coordsize="5052,36" style="width:252.6pt;&#10;height:1.8000001pt;">
                <v:rect type="#_x0000_t1" id="矩形 31" o:spid="_x0000_s31" style="position:absolute;&#10;left:6091;&#10;top:9808;&#10;width:5052;&#10;height:35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73"/>
      </w:pPr>
      <w:r>
        <w:rPr>
          <w:color w:val="272424"/>
        </w:rPr>
        <w:t>Code</w:t>
      </w:r>
      <w:r>
        <w:rPr>
          <w:color w:val="272424"/>
          <w:spacing w:val="-10"/>
        </w:rPr>
        <w:t xml:space="preserve"> </w:t>
      </w:r>
      <w:r>
        <w:rPr>
          <w:color w:val="272424"/>
          <w:spacing w:val="-2"/>
        </w:rPr>
        <w:t>Optimization</w:t>
      </w:r>
    </w:p>
    <w:p>
      <w:pPr>
        <w:pStyle w:val="15"/>
        <w:spacing w:before="267" w:line="324" w:lineRule="auto"/>
        <w:ind w:left="465" w:right="229"/>
      </w:pPr>
      <w:r>
        <w:rPr>
          <w:color w:val="272424"/>
          <w:w w:val="110"/>
        </w:rPr>
        <w:t xml:space="preserve">Request validation and response </w:t>
      </w:r>
      <w:r>
        <w:rPr>
          <w:color w:val="272424"/>
          <w:w w:val="104"/>
        </w:rPr>
        <w:t xml:space="preserve">handling partially implemented with </w:t>
      </w:r>
      <w:r>
        <w:rPr>
          <w:color w:val="272424"/>
          <w:w w:val="110"/>
        </w:rPr>
        <w:t>ongoing refactoring efforts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2" w:space="252" w:equalWidth="0">
            <w:col w:w="5075" w:space="252"/>
            <w:col w:w="5993"/>
          </w:cols>
          <w:docGrid w:linePitch="312" w:charSpace="0"/>
        </w:sectPr>
      </w:pPr>
    </w:p>
    <w:p>
      <w:pPr>
        <w:pStyle w:val="1"/>
      </w:pPr>
      <w:r>
        <w:t>Key</w:t>
      </w:r>
      <w:r>
        <w:rPr>
          <w:spacing w:val="-44"/>
        </w:rPr>
        <w:t xml:space="preserve"> </w:t>
      </w:r>
      <w:r>
        <w:rPr>
          <w:spacing w:val="-2"/>
        </w:rPr>
        <w:t>Outcomes</w:t>
      </w:r>
    </w:p>
    <w:p>
      <w:pPr>
        <w:pStyle w:val="15"/>
        <w:rPr>
          <w:b/>
          <w:sz w:val="20"/>
        </w:rPr>
      </w:pPr>
    </w:p>
    <w:p>
      <w:pPr>
        <w:pStyle w:val="15"/>
        <w:spacing w:before="3"/>
        <w:rPr>
          <w:b/>
          <w:sz w:val="28"/>
        </w:rPr>
      </w:pPr>
      <w:r>
        <mc:AlternateContent>
          <mc:Choice Requires="wps">
            <w:drawing>
              <wp:anchor distT="0" distB="0" distL="0" distR="0" simplePos="0" relativeHeight="36" behindDoc="1" locked="0" layoutInCell="1" hidden="0" allowOverlap="1">
                <wp:simplePos x="0" y="0"/>
                <wp:positionH relativeFrom="page">
                  <wp:posOffset>482600</wp:posOffset>
                </wp:positionH>
                <wp:positionV relativeFrom="paragraph">
                  <wp:posOffset>232410</wp:posOffset>
                </wp:positionV>
                <wp:extent cx="2088515" cy="3507105"/>
                <wp:effectExtent l="0" t="0" r="0" b="0"/>
                <wp:wrapTopAndBottom/>
                <wp:docPr id="42" name="组合 4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3" name="组合 43"/>
                      <wpg:cNvGrpSpPr/>
                      <wpg:grpSpPr>
                        <a:xfrm rot="0">
                          <a:off x="0" y="0"/>
                          <a:ext cx="2088515" cy="3507105"/>
                          <a:chOff x="0" y="0"/>
                          <a:chExt cx="2088515" cy="35071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4" name="矩形 44"/>
                        <wps:cNvSpPr/>
                        <wps:spPr>
                          <a:xfrm rot="0">
                            <a:off x="3809" y="3810"/>
                            <a:ext cx="2080260" cy="3499485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45" name="矩形 45"/>
                        <wps:cNvSpPr/>
                        <wps:spPr>
                          <a:xfrm rot="0">
                            <a:off x="3809" y="3810"/>
                            <a:ext cx="2080260" cy="3499485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46" name="文本框 46"/>
                        <wps:cNvSpPr/>
                        <wps:spPr>
                          <a:xfrm rot="0">
                            <a:off x="0" y="0"/>
                            <a:ext cx="2088515" cy="35071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47">
                          <w:txbxContent>
                            <w:p>
                              <w:pPr>
                                <w:spacing w:before="265" w:line="245" w:lineRule="auto"/>
                                <w:ind w:left="289" w:right="307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Clear</w:t>
                              </w:r>
                              <w:r>
                                <w:rPr>
                                  <w:b/>
                                  <w:color w:val="272424"/>
                                  <w:spacing w:val="-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 xml:space="preserve">Sprint- Based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w w:val="90"/>
                                  <w:sz w:val="34"/>
                                </w:rPr>
                                <w:t>Development</w:t>
                              </w:r>
                            </w:p>
                            <w:p>
                              <w:pPr>
                                <w:spacing w:before="275" w:line="324" w:lineRule="auto"/>
                                <w:ind w:left="289" w:right="30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Structured four- sprint plan with defined</w:t>
                              </w:r>
                              <w:r>
                                <w:rPr>
                                  <w:color w:val="272424"/>
                                  <w:spacing w:val="-2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deliverables, story points, and priority levels ensuring</w:t>
                              </w:r>
                              <w:r>
                                <w:rPr>
                                  <w:color w:val="272424"/>
                                  <w:spacing w:val="-1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predictable development cycles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48" o:spid="_x0000_s48" coordorigin="760,2271" coordsize="3289,5523" style="position:absolute;&#10;margin-left:38.0pt;&#10;margin-top:18.300003pt;&#10;width:164.45pt;&#10;height:276.15002pt;&#10;z-index:36;&#10;mso-position-horizontal:absolute;&#10;mso-position-horizontal-relative:page;&#10;mso-position-vertical:absolute;&#10;mso-wrap-distance-left:0.0pt;&#10;mso-wrap-distance-right:0.0pt;">
                <v:rect type="#_x0000_t1" id="矩形 49" o:spid="_x0000_s49" style="position:absolute;&#10;left:765;&#10;top:2277;&#10;width:3275;&#10;height:5510;" fillcolor="#DADBF0" stroked="f" strokeweight="1.0pt">
                  <v:stroke color="#000000"/>
                </v:rect>
                <v:rect type="#_x0000_t1" id="矩形 50" o:spid="_x0000_s50" style="position:absolute;&#10;left:765;&#10;top:2277;&#10;width:3275;&#10;height:5510;" filled="f" stroked="t" strokeweight="0.62024885pt">
                  <v:stroke color="#C0C1D6"/>
                </v:rect>
                <v:shape type="#_x0000_t202" id="文本框 51" o:spid="_x0000_s51" style="position:absolute;&#10;left:760;&#10;top:2271;&#10;width:3288;&#10;height:5523;&#10;mso-wrap-style:square;" filled="f" stroked="f" strokeweight="1.0pt">
                  <v:textbox id="849" inset="0mm,0mm,0mm,0mm" o:insetmode="custom" style="layout-flow:horizontal;&#10;v-text-anchor:top;">
                    <w:txbxContent>
                      <w:p>
                        <w:pPr>
                          <w:spacing w:before="265" w:line="245" w:lineRule="auto"/>
                          <w:ind w:left="289" w:right="307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Clear</w:t>
                        </w:r>
                        <w:r>
                          <w:rPr>
                            <w:b/>
                            <w:color w:val="272424"/>
                            <w:spacing w:val="-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 xml:space="preserve">Sprint- Based </w:t>
                        </w:r>
                        <w:r>
                          <w:rPr>
                            <w:b/>
                            <w:color w:val="272424"/>
                            <w:spacing w:val="-2"/>
                            <w:w w:val="90"/>
                            <w:sz w:val="34"/>
                          </w:rPr>
                          <w:t>Development</w:t>
                        </w:r>
                      </w:p>
                      <w:p>
                        <w:pPr>
                          <w:spacing w:before="275" w:line="324" w:lineRule="auto"/>
                          <w:ind w:left="289" w:right="307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Structured four- sprint plan with defined</w:t>
                        </w:r>
                        <w:r>
                          <w:rPr>
                            <w:color w:val="272424"/>
                            <w:spacing w:val="-2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deliverables, story points, and priority levels ensuring</w:t>
                        </w:r>
                        <w:r>
                          <w:rPr>
                            <w:color w:val="272424"/>
                            <w:spacing w:val="-1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predictable development cycles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7" behindDoc="1" locked="0" layoutInCell="1" hidden="0" allowOverlap="1">
                <wp:simplePos x="0" y="0"/>
                <wp:positionH relativeFrom="page">
                  <wp:posOffset>2740660</wp:posOffset>
                </wp:positionH>
                <wp:positionV relativeFrom="paragraph">
                  <wp:posOffset>236219</wp:posOffset>
                </wp:positionV>
                <wp:extent cx="2082165" cy="3499485"/>
                <wp:effectExtent l="0" t="0" r="0" b="0"/>
                <wp:wrapTopAndBottom/>
                <wp:docPr id="52" name="组合 5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3" name="组合 53"/>
                      <wpg:cNvGrpSpPr/>
                      <wpg:grpSpPr>
                        <a:xfrm rot="0">
                          <a:off x="0" y="0"/>
                          <a:ext cx="2082165" cy="3499485"/>
                          <a:chOff x="0" y="0"/>
                          <a:chExt cx="2082165" cy="349948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4" name="矩形 54"/>
                        <wps:cNvSpPr/>
                        <wps:spPr>
                          <a:xfrm rot="0">
                            <a:off x="0" y="0"/>
                            <a:ext cx="2082165" cy="3499485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55" name="矩形 55"/>
                        <wps:cNvSpPr/>
                        <wps:spPr>
                          <a:xfrm rot="0">
                            <a:off x="0" y="0"/>
                            <a:ext cx="2082165" cy="3499485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56" name="文本框 56"/>
                        <wps:cNvSpPr/>
                        <wps:spPr>
                          <a:xfrm rot="0">
                            <a:off x="180974" y="170815"/>
                            <a:ext cx="1726565" cy="5295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57">
                          <w:txbxContent>
                            <w:p>
                              <w:pPr>
                                <w:spacing w:line="401" w:lineRule="exact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Working</w:t>
                              </w:r>
                            </w:p>
                            <w:p>
                              <w:pPr>
                                <w:spacing w:before="10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5"/>
                                  <w:sz w:val="34"/>
                                </w:rPr>
                                <w:t>Backend</w:t>
                              </w:r>
                              <w:r>
                                <w:rPr>
                                  <w:b/>
                                  <w:color w:val="272424"/>
                                  <w:spacing w:val="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w w:val="95"/>
                                  <w:sz w:val="34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文本框 58"/>
                        <wps:cNvSpPr/>
                        <wps:spPr>
                          <a:xfrm rot="0">
                            <a:off x="180974" y="1141730"/>
                            <a:ext cx="1608455" cy="216407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59">
                          <w:txbxContent>
                            <w:p>
                              <w:pPr>
                                <w:spacing w:line="324" w:lineRule="auto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27"/>
                                </w:rPr>
                                <w:t xml:space="preserve">Functional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>authentication and goal management features deployed with secure JWT implementation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>and complete CRUD</w:t>
                              </w:r>
                            </w:p>
                            <w:p>
                              <w:pPr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60" o:spid="_x0000_s60" coordorigin="4316,2277" coordsize="3279,5511" style="position:absolute;&#10;margin-left:215.80002pt;&#10;margin-top:18.599998pt;&#10;width:163.95pt;&#10;height:275.55002pt;&#10;z-index:37;&#10;mso-position-horizontal:absolute;&#10;mso-position-horizontal-relative:page;&#10;mso-position-vertical:absolute;&#10;mso-wrap-distance-left:0.0pt;&#10;mso-wrap-distance-right:0.0pt;">
                <v:rect type="#_x0000_t1" id="矩形 61" o:spid="_x0000_s61" style="position:absolute;&#10;left:4316;&#10;top:2277;&#10;width:3279;&#10;height:5511;" fillcolor="#DADBF0" stroked="f" strokeweight="1.0pt">
                  <v:stroke color="#000000"/>
                </v:rect>
                <v:rect type="#_x0000_t1" id="矩形 62" o:spid="_x0000_s62" style="position:absolute;&#10;left:4316;&#10;top:2277;&#10;width:3279;&#10;height:5511;" filled="f" stroked="t" strokeweight="0.62024885pt">
                  <v:stroke color="#C0C1D6"/>
                </v:rect>
                <v:shape type="#_x0000_t202" id="文本框 63" o:spid="_x0000_s63" style="position:absolute;&#10;left:4601;&#10;top:2546;&#10;width:2719;&#10;height:833;&#10;mso-wrap-style:square;" filled="f" stroked="f" strokeweight="1.0pt">
                  <v:textbox id="850" inset="0mm,0mm,0mm,0mm" o:insetmode="custom" style="layout-flow:horizontal;&#10;v-text-anchor:top;">
                    <w:txbxContent>
                      <w:p>
                        <w:pPr>
                          <w:spacing w:line="401" w:lineRule="exact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Working</w:t>
                        </w:r>
                      </w:p>
                      <w:p>
                        <w:pPr>
                          <w:spacing w:before="10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w w:val="95"/>
                            <w:sz w:val="34"/>
                          </w:rPr>
                          <w:t>Backend</w:t>
                        </w:r>
                        <w:r>
                          <w:rPr>
                            <w:b/>
                            <w:color w:val="272424"/>
                            <w:spacing w:val="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spacing w:val="-2"/>
                            <w:w w:val="95"/>
                            <w:sz w:val="34"/>
                          </w:rPr>
                          <w:t>System</w:t>
                        </w:r>
                      </w:p>
                    </w:txbxContent>
                  </v:textbox>
                  <v:stroke color="#000000"/>
                </v:shape>
                <v:shape type="#_x0000_t202" id="文本框 64" o:spid="_x0000_s64" style="position:absolute;&#10;left:4601;&#10;top:4075;&#10;width:2532;&#10;height:3407;&#10;mso-wrap-style:square;" filled="f" stroked="f" strokeweight="1.0pt">
                  <v:textbox id="851" inset="0mm,0mm,0mm,0mm" o:insetmode="custom" style="layout-flow:horizontal;&#10;v-text-anchor:top;">
                    <w:txbxContent>
                      <w:p>
                        <w:pPr>
                          <w:spacing w:line="324" w:lineRule="auto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04"/>
                            <w:sz w:val="27"/>
                          </w:rPr>
                          <w:t xml:space="preserve">Functional </w:t>
                        </w: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>authentication and goal management features deployed with secure JWT implementation</w:t>
                        </w:r>
                        <w:r>
                          <w:rPr>
                            <w:color w:val="272424"/>
                            <w:spacing w:val="-12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>and complete CRUD</w:t>
                        </w:r>
                      </w:p>
                      <w:p>
                        <w:pPr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operations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8" behindDoc="1" locked="0" layoutInCell="1" hidden="0" allowOverlap="1">
                <wp:simplePos x="0" y="0"/>
                <wp:positionH relativeFrom="page">
                  <wp:posOffset>4992370</wp:posOffset>
                </wp:positionH>
                <wp:positionV relativeFrom="paragraph">
                  <wp:posOffset>232410</wp:posOffset>
                </wp:positionV>
                <wp:extent cx="2088515" cy="3507105"/>
                <wp:effectExtent l="0" t="0" r="0" b="0"/>
                <wp:wrapTopAndBottom/>
                <wp:docPr id="65" name="组合 6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6" name="组合 66"/>
                      <wpg:cNvGrpSpPr/>
                      <wpg:grpSpPr>
                        <a:xfrm rot="0">
                          <a:off x="0" y="0"/>
                          <a:ext cx="2088515" cy="3507105"/>
                          <a:chOff x="0" y="0"/>
                          <a:chExt cx="2088515" cy="35071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7" name="矩形 67"/>
                        <wps:cNvSpPr/>
                        <wps:spPr>
                          <a:xfrm rot="0">
                            <a:off x="3809" y="3810"/>
                            <a:ext cx="2080260" cy="3499485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8" name="矩形 68"/>
                        <wps:cNvSpPr/>
                        <wps:spPr>
                          <a:xfrm rot="0">
                            <a:off x="3809" y="3810"/>
                            <a:ext cx="2080260" cy="3499485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9" name="文本框 69"/>
                        <wps:cNvSpPr/>
                        <wps:spPr>
                          <a:xfrm rot="0">
                            <a:off x="0" y="0"/>
                            <a:ext cx="2088515" cy="35071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70">
                          <w:txbxContent>
                            <w:p>
                              <w:pPr>
                                <w:spacing w:before="265"/>
                                <w:ind w:left="291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10"/>
                                <w:ind w:left="291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Security</w:t>
                              </w:r>
                            </w:p>
                            <w:p>
                              <w:pPr>
                                <w:spacing w:before="274" w:line="324" w:lineRule="auto"/>
                                <w:ind w:left="291" w:right="31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 xml:space="preserve">Robust authorization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and error handling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middleware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providing</w:t>
                              </w:r>
                              <w:r>
                                <w:rPr>
                                  <w:color w:val="27242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consistent security and error management</w:t>
                              </w:r>
                              <w:r>
                                <w:rPr>
                                  <w:color w:val="272424"/>
                                  <w:spacing w:val="-2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across all endpoints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71" o:spid="_x0000_s71" coordorigin="7862,2271" coordsize="3289,5523" style="position:absolute;&#10;margin-left:393.10004pt;&#10;margin-top:18.300003pt;&#10;width:164.45001pt;&#10;height:276.15002pt;&#10;z-index:38;&#10;mso-position-horizontal:absolute;&#10;mso-position-horizontal-relative:page;&#10;mso-position-vertical:absolute;&#10;mso-wrap-distance-left:0.0pt;&#10;mso-wrap-distance-right:0.0pt;">
                <v:rect type="#_x0000_t1" id="矩形 72" o:spid="_x0000_s72" style="position:absolute;&#10;left:7867;&#10;top:2277;&#10;width:3275;&#10;height:5510;" fillcolor="#DADBF0" stroked="f" strokeweight="1.0pt">
                  <v:stroke color="#000000"/>
                </v:rect>
                <v:rect type="#_x0000_t1" id="矩形 73" o:spid="_x0000_s73" style="position:absolute;&#10;left:7867;&#10;top:2277;&#10;width:3275;&#10;height:5510;" filled="f" stroked="t" strokeweight="0.62024885pt">
                  <v:stroke color="#C0C1D6"/>
                </v:rect>
                <v:shape type="#_x0000_t202" id="文本框 74" o:spid="_x0000_s74" style="position:absolute;&#10;left:7862;&#10;top:2271;&#10;width:3289;&#10;height:5523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spacing w:before="265"/>
                          <w:ind w:left="291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Middleware</w:t>
                        </w:r>
                      </w:p>
                      <w:p>
                        <w:pPr>
                          <w:spacing w:before="10"/>
                          <w:ind w:left="291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Security</w:t>
                        </w:r>
                      </w:p>
                      <w:p>
                        <w:pPr>
                          <w:spacing w:before="274" w:line="324" w:lineRule="auto"/>
                          <w:ind w:left="291" w:right="318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 xml:space="preserve">Robust authorization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and error handling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middleware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providing</w:t>
                        </w:r>
                        <w:r>
                          <w:rPr>
                            <w:color w:val="27242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consistent security and error management</w:t>
                        </w:r>
                        <w:r>
                          <w:rPr>
                            <w:color w:val="272424"/>
                            <w:spacing w:val="-2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across all endpoints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9" behindDoc="1" locked="0" layoutInCell="1" hidden="0" allowOverlap="1">
                <wp:simplePos x="0" y="0"/>
                <wp:positionH relativeFrom="page">
                  <wp:posOffset>482600</wp:posOffset>
                </wp:positionH>
                <wp:positionV relativeFrom="paragraph">
                  <wp:posOffset>3905250</wp:posOffset>
                </wp:positionV>
                <wp:extent cx="3216275" cy="1855469"/>
                <wp:effectExtent l="0" t="0" r="0" b="0"/>
                <wp:wrapTopAndBottom/>
                <wp:docPr id="75" name="组合 7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6" name="组合 76"/>
                      <wpg:cNvGrpSpPr/>
                      <wpg:grpSpPr>
                        <a:xfrm rot="0">
                          <a:off x="0" y="0"/>
                          <a:ext cx="3216275" cy="1855469"/>
                          <a:chOff x="0" y="0"/>
                          <a:chExt cx="3216275" cy="185546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7" name="矩形 77"/>
                        <wps:cNvSpPr/>
                        <wps:spPr>
                          <a:xfrm rot="0">
                            <a:off x="3809" y="3809"/>
                            <a:ext cx="3208020" cy="1847214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78" name="矩形 78"/>
                        <wps:cNvSpPr/>
                        <wps:spPr>
                          <a:xfrm rot="0">
                            <a:off x="3809" y="3809"/>
                            <a:ext cx="3208020" cy="1847214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79" name="文本框 79"/>
                        <wps:cNvSpPr/>
                        <wps:spPr>
                          <a:xfrm rot="0">
                            <a:off x="0" y="0"/>
                            <a:ext cx="3216275" cy="185546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80">
                          <w:txbxContent>
                            <w:p>
                              <w:pPr>
                                <w:spacing w:before="266"/>
                                <w:ind w:left="289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4"/>
                                </w:rPr>
                                <w:t>Story</w:t>
                              </w:r>
                              <w:r>
                                <w:rPr>
                                  <w:b/>
                                  <w:color w:val="272424"/>
                                  <w:spacing w:val="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4"/>
                                </w:rPr>
                                <w:t>Points</w:t>
                              </w:r>
                              <w:r>
                                <w:rPr>
                                  <w:b/>
                                  <w:color w:val="272424"/>
                                  <w:spacing w:val="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w w:val="90"/>
                                  <w:sz w:val="34"/>
                                </w:rPr>
                                <w:t>Mapping</w:t>
                              </w:r>
                            </w:p>
                            <w:p>
                              <w:pPr>
                                <w:spacing w:before="266" w:line="324" w:lineRule="auto"/>
                                <w:ind w:left="289" w:right="30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 xml:space="preserve">Relative effort estimation mapped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to actual development tasks, enabling</w:t>
                              </w:r>
                              <w:r>
                                <w:rPr>
                                  <w:color w:val="272424"/>
                                  <w:spacing w:val="-2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accurate</w:t>
                              </w:r>
                              <w:r>
                                <w:rPr>
                                  <w:color w:val="272424"/>
                                  <w:spacing w:val="-2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sprint</w:t>
                              </w:r>
                              <w:r>
                                <w:rPr>
                                  <w:color w:val="272424"/>
                                  <w:spacing w:val="-2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planning and capacity management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81" o:spid="_x0000_s81" coordorigin="760,8055" coordsize="5065,2921" style="position:absolute;&#10;margin-left:38.0pt;&#10;margin-top:307.5pt;&#10;width:253.25pt;&#10;height:146.09999pt;&#10;z-index:39;&#10;mso-position-horizontal:absolute;&#10;mso-position-horizontal-relative:page;&#10;mso-position-vertical:absolute;&#10;mso-wrap-distance-left:0.0pt;&#10;mso-wrap-distance-right:0.0pt;">
                <v:rect type="#_x0000_t1" id="矩形 82" o:spid="_x0000_s82" style="position:absolute;&#10;left:765;&#10;top:8061;&#10;width:5052;&#10;height:2908;" fillcolor="#DADBF0" stroked="f" strokeweight="1.0pt">
                  <v:stroke color="#000000"/>
                </v:rect>
                <v:rect type="#_x0000_t1" id="矩形 83" o:spid="_x0000_s83" style="position:absolute;&#10;left:765;&#10;top:8061;&#10;width:5052;&#10;height:2908;" filled="f" stroked="t" strokeweight="0.62024885pt">
                  <v:stroke color="#C0C1D6"/>
                </v:rect>
                <v:shape type="#_x0000_t202" id="文本框 84" o:spid="_x0000_s84" style="position:absolute;&#10;left:760;&#10;top:8055;&#10;width:5065;&#10;height:2921;&#10;mso-wrap-style:square;" filled="f" stroked="f" strokeweight="1.0pt">
                  <v:textbox id="853" inset="0mm,0mm,0mm,0mm" o:insetmode="custom" style="layout-flow:horizontal;&#10;v-text-anchor:top;">
                    <w:txbxContent>
                      <w:p>
                        <w:pPr>
                          <w:spacing w:before="266"/>
                          <w:ind w:left="289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w w:val="90"/>
                            <w:sz w:val="34"/>
                          </w:rPr>
                          <w:t>Story</w:t>
                        </w:r>
                        <w:r>
                          <w:rPr>
                            <w:b/>
                            <w:color w:val="272424"/>
                            <w:spacing w:val="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w w:val="90"/>
                            <w:sz w:val="34"/>
                          </w:rPr>
                          <w:t>Points</w:t>
                        </w:r>
                        <w:r>
                          <w:rPr>
                            <w:b/>
                            <w:color w:val="272424"/>
                            <w:spacing w:val="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spacing w:val="-2"/>
                            <w:w w:val="90"/>
                            <w:sz w:val="34"/>
                          </w:rPr>
                          <w:t>Mapping</w:t>
                        </w:r>
                      </w:p>
                      <w:p>
                        <w:pPr>
                          <w:spacing w:before="266" w:line="324" w:lineRule="auto"/>
                          <w:ind w:left="289" w:right="300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 xml:space="preserve">Relative effort estimation mapped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to actual development tasks, enabling</w:t>
                        </w:r>
                        <w:r>
                          <w:rPr>
                            <w:color w:val="272424"/>
                            <w:spacing w:val="-2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accurate</w:t>
                        </w:r>
                        <w:r>
                          <w:rPr>
                            <w:color w:val="272424"/>
                            <w:spacing w:val="-2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sprint</w:t>
                        </w:r>
                        <w:r>
                          <w:rPr>
                            <w:color w:val="272424"/>
                            <w:spacing w:val="-2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planning and capacity management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0" behindDoc="1" locked="0" layoutInCell="1" hidden="0" allowOverlap="1">
                <wp:simplePos x="0" y="0"/>
                <wp:positionH relativeFrom="page">
                  <wp:posOffset>3864610</wp:posOffset>
                </wp:positionH>
                <wp:positionV relativeFrom="paragraph">
                  <wp:posOffset>3905250</wp:posOffset>
                </wp:positionV>
                <wp:extent cx="3216275" cy="1855469"/>
                <wp:effectExtent l="0" t="0" r="0" b="0"/>
                <wp:wrapTopAndBottom/>
                <wp:docPr id="85" name="组合 8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6" name="组合 86"/>
                      <wpg:cNvGrpSpPr/>
                      <wpg:grpSpPr>
                        <a:xfrm rot="0">
                          <a:off x="0" y="0"/>
                          <a:ext cx="3216275" cy="1855469"/>
                          <a:chOff x="0" y="0"/>
                          <a:chExt cx="3216275" cy="185546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87" name="矩形 87"/>
                        <wps:cNvSpPr/>
                        <wps:spPr>
                          <a:xfrm rot="0">
                            <a:off x="3809" y="3809"/>
                            <a:ext cx="3208020" cy="1847214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88" name="矩形 88"/>
                        <wps:cNvSpPr/>
                        <wps:spPr>
                          <a:xfrm rot="0">
                            <a:off x="3809" y="3809"/>
                            <a:ext cx="3208020" cy="1847214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89" name="文本框 89"/>
                        <wps:cNvSpPr/>
                        <wps:spPr>
                          <a:xfrm rot="0">
                            <a:off x="0" y="0"/>
                            <a:ext cx="3216275" cy="185546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90">
                          <w:txbxContent>
                            <w:p>
                              <w:pPr>
                                <w:spacing w:before="266"/>
                                <w:ind w:left="291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4"/>
                                </w:rPr>
                                <w:t>Future</w:t>
                              </w:r>
                              <w:r>
                                <w:rPr>
                                  <w:b/>
                                  <w:color w:val="272424"/>
                                  <w:spacing w:val="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Roadmap</w:t>
                              </w:r>
                            </w:p>
                            <w:p>
                              <w:pPr>
                                <w:spacing w:before="266" w:line="324" w:lineRule="auto"/>
                                <w:ind w:left="29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272424"/>
                                  <w:spacing w:val="-2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optimization</w:t>
                              </w:r>
                              <w:r>
                                <w:rPr>
                                  <w:color w:val="272424"/>
                                  <w:spacing w:val="-2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-2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refactoring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 xml:space="preserve">path with validation improvements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and performance enhancements planned for completion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91" o:spid="_x0000_s91" coordorigin="6086,8055" coordsize="5065,2921" style="position:absolute;&#10;margin-left:304.30002pt;&#10;margin-top:307.5pt;&#10;width:253.25003pt;&#10;height:146.09999pt;&#10;z-index:40;&#10;mso-position-horizontal:absolute;&#10;mso-position-horizontal-relative:page;&#10;mso-position-vertical:absolute;&#10;mso-wrap-distance-left:0.0pt;&#10;mso-wrap-distance-right:0.0pt;">
                <v:rect type="#_x0000_t1" id="矩形 92" o:spid="_x0000_s92" style="position:absolute;&#10;left:6092;&#10;top:8061;&#10;width:5052;&#10;height:2908;" fillcolor="#DADBF0" stroked="f" strokeweight="1.0pt">
                  <v:stroke color="#000000"/>
                </v:rect>
                <v:rect type="#_x0000_t1" id="矩形 93" o:spid="_x0000_s93" style="position:absolute;&#10;left:6092;&#10;top:8061;&#10;width:5052;&#10;height:2908;" filled="f" stroked="t" strokeweight="0.62024885pt">
                  <v:stroke color="#C0C1D6"/>
                </v:rect>
                <v:shape type="#_x0000_t202" id="文本框 94" o:spid="_x0000_s94" style="position:absolute;&#10;left:6086;&#10;top:8055;&#10;width:5065;&#10;height:2921;&#10;mso-wrap-style:square;" filled="f" stroked="f" strokeweight="1.0pt">
                  <v:textbox id="854" inset="0mm,0mm,0mm,0mm" o:insetmode="custom" style="layout-flow:horizontal;&#10;v-text-anchor:top;">
                    <w:txbxContent>
                      <w:p>
                        <w:pPr>
                          <w:spacing w:before="266"/>
                          <w:ind w:left="291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w w:val="90"/>
                            <w:sz w:val="34"/>
                          </w:rPr>
                          <w:t>Future</w:t>
                        </w:r>
                        <w:r>
                          <w:rPr>
                            <w:b/>
                            <w:color w:val="272424"/>
                            <w:spacing w:val="1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Roadmap</w:t>
                        </w:r>
                      </w:p>
                      <w:p>
                        <w:pPr>
                          <w:spacing w:before="266" w:line="324" w:lineRule="auto"/>
                          <w:ind w:left="291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Clear</w:t>
                        </w:r>
                        <w:r>
                          <w:rPr>
                            <w:color w:val="272424"/>
                            <w:spacing w:val="-2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optimization</w:t>
                        </w:r>
                        <w:r>
                          <w:rPr>
                            <w:color w:val="272424"/>
                            <w:spacing w:val="-2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272424"/>
                            <w:spacing w:val="-2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refactoring </w:t>
                        </w: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 xml:space="preserve">path with validation improvements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and performance enhancements planned for completion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7"/>
        <w:rPr>
          <w:b/>
          <w:sz w:val="19"/>
        </w:rPr>
      </w:pPr>
    </w:p>
    <w:p>
      <w:pPr>
        <w:rPr>
          <w:sz w:val="19"/>
        </w:rPr>
        <w:sectPr>
          <w:footerReference w:type="default" r:id="rId3"/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spacing w:before="63" w:line="252" w:lineRule="auto"/>
        <w:ind w:left="465" w:right="598"/>
        <w:rPr>
          <w:b/>
          <w:sz w:val="68"/>
        </w:rPr>
      </w:pPr>
      <w:r>
        <w:rPr>
          <w:b/>
          <w:w w:val="90"/>
          <w:sz w:val="68"/>
        </w:rPr>
        <w:t xml:space="preserve">Functional Requirements </w:t>
      </w:r>
      <w:r>
        <w:rPr>
          <w:b/>
          <w:spacing w:val="-2"/>
          <w:sz w:val="68"/>
        </w:rPr>
        <w:t>Analysis</w:t>
      </w:r>
    </w:p>
    <w:p>
      <w:pPr>
        <w:pStyle w:val="15"/>
        <w:rPr>
          <w:b/>
          <w:sz w:val="20"/>
        </w:rPr>
      </w:pPr>
    </w:p>
    <w:p>
      <w:pPr>
        <w:pStyle w:val="15"/>
        <w:spacing w:before="6"/>
        <w:rPr>
          <w:b/>
          <w:sz w:val="28"/>
        </w:rPr>
      </w:pPr>
    </w:p>
    <w:p>
      <w:pPr>
        <w:rPr>
          <w:sz w:val="28"/>
        </w:rPr>
        <w:sectPr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pStyle w:val="2"/>
        <w:spacing w:line="245" w:lineRule="auto"/>
      </w:pPr>
      <w:r>
        <w:rPr>
          <w:spacing w:val="-4"/>
        </w:rPr>
        <w:t xml:space="preserve">User </w:t>
      </w:r>
      <w:r>
        <w:rPr>
          <w:spacing w:val="-2"/>
          <w:w w:val="90"/>
        </w:rPr>
        <w:t xml:space="preserve">Authentication </w:t>
      </w:r>
      <w:r>
        <w:rPr>
          <w:spacing w:val="-4"/>
        </w:rPr>
        <w:t>Epic</w:t>
      </w:r>
    </w:p>
    <w:p>
      <w:pPr>
        <w:pStyle w:val="15"/>
        <w:spacing w:before="10"/>
        <w:rPr>
          <w:b/>
          <w:sz w:val="31"/>
        </w:rPr>
      </w:pPr>
    </w:p>
    <w:p>
      <w:pPr>
        <w:pStyle w:val="15"/>
        <w:spacing w:line="324" w:lineRule="auto"/>
        <w:ind w:left="465"/>
      </w:pPr>
      <w:r>
        <w:rPr>
          <w:color w:val="272424"/>
          <w:w w:val="110"/>
        </w:rPr>
        <w:t>Implementation of secure user registration and login functionality using JWT tokens for session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management. Includes password hashing with bcrypt, token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generation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 xml:space="preserve">with </w:t>
      </w:r>
      <w:r>
        <w:rPr>
          <w:color w:val="272424"/>
          <w:w w:val="104"/>
        </w:rPr>
        <w:t xml:space="preserve">expiration, and secure </w:t>
      </w:r>
      <w:r>
        <w:rPr>
          <w:color w:val="272424"/>
          <w:w w:val="110"/>
        </w:rPr>
        <w:t>cookie handling for session persistence.</w:t>
      </w:r>
    </w:p>
    <w:p>
      <w:pPr>
        <w:pStyle w:val="2"/>
        <w:spacing w:line="245" w:lineRule="auto"/>
        <w:ind w:right="29"/>
      </w:pPr>
      <w:r>
        <w:rPr>
          <w:b w:val="0"/>
        </w:rPr>
        <w:br w:type="column"/>
      </w:r>
      <w:r>
        <w:rPr>
          <w:w w:val="95"/>
        </w:rPr>
        <w:t>Goal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Management </w:t>
      </w:r>
      <w:r>
        <w:rPr>
          <w:spacing w:val="-4"/>
        </w:rPr>
        <w:t>Epic</w:t>
      </w:r>
    </w:p>
    <w:p>
      <w:pPr>
        <w:pStyle w:val="15"/>
        <w:rPr>
          <w:b/>
          <w:sz w:val="40"/>
        </w:rPr>
      </w:pPr>
    </w:p>
    <w:p>
      <w:pPr>
        <w:pStyle w:val="15"/>
        <w:spacing w:before="320" w:line="324" w:lineRule="auto"/>
        <w:ind w:left="465" w:right="29"/>
      </w:pPr>
      <w:r>
        <w:rPr>
          <w:color w:val="272424"/>
          <w:w w:val="110"/>
        </w:rPr>
        <w:t xml:space="preserve">Complete CRUD operations for user goals including creation, retrieval, </w:t>
      </w:r>
      <w:r>
        <w:rPr>
          <w:color w:val="272424"/>
          <w:w w:val="104"/>
        </w:rPr>
        <w:t xml:space="preserve">updating, and deletion </w:t>
      </w:r>
      <w:r>
        <w:rPr>
          <w:color w:val="272424"/>
          <w:w w:val="110"/>
        </w:rPr>
        <w:t>endpoints. Each operation validates user ownership and returns appropriate HTTP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21"/>
          <w:w w:val="110"/>
        </w:rPr>
        <w:t xml:space="preserve"> </w:t>
      </w:r>
      <w:r>
        <w:rPr>
          <w:color w:val="272424"/>
          <w:w w:val="110"/>
        </w:rPr>
        <w:t>codes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 xml:space="preserve">for success and error </w:t>
      </w:r>
      <w:r>
        <w:rPr>
          <w:color w:val="272424"/>
          <w:spacing w:val="-2"/>
          <w:w w:val="110"/>
        </w:rPr>
        <w:t>conditions.</w:t>
      </w:r>
    </w:p>
    <w:p>
      <w:pPr>
        <w:pStyle w:val="2"/>
        <w:spacing w:line="245" w:lineRule="auto"/>
        <w:ind w:right="330"/>
      </w:pPr>
      <w:r>
        <w:rPr>
          <w:b w:val="0"/>
        </w:rPr>
        <w:br w:type="column"/>
      </w:r>
      <w:r>
        <w:rPr>
          <w:spacing w:val="-2"/>
        </w:rPr>
        <w:t xml:space="preserve">System </w:t>
      </w:r>
      <w:r>
        <w:rPr>
          <w:w w:val="95"/>
        </w:rPr>
        <w:t>Enhancement</w:t>
      </w:r>
      <w:r>
        <w:rPr>
          <w:spacing w:val="-20"/>
          <w:w w:val="95"/>
        </w:rPr>
        <w:t xml:space="preserve"> </w:t>
      </w:r>
      <w:r>
        <w:rPr>
          <w:w w:val="95"/>
        </w:rPr>
        <w:t>Epic</w:t>
      </w:r>
    </w:p>
    <w:p>
      <w:pPr>
        <w:pStyle w:val="15"/>
        <w:rPr>
          <w:b/>
          <w:sz w:val="40"/>
        </w:rPr>
      </w:pPr>
    </w:p>
    <w:p>
      <w:pPr>
        <w:pStyle w:val="15"/>
        <w:spacing w:before="320" w:line="324" w:lineRule="auto"/>
        <w:ind w:left="465" w:right="330"/>
      </w:pPr>
      <w:r>
        <w:rPr>
          <w:color w:val="272424"/>
          <w:spacing w:val="-2"/>
          <w:w w:val="110"/>
        </w:rPr>
        <w:t xml:space="preserve">Middleware-based </w:t>
      </w:r>
      <w:r>
        <w:rPr>
          <w:color w:val="272424"/>
          <w:w w:val="104"/>
        </w:rPr>
        <w:t xml:space="preserve">security implementation </w:t>
      </w:r>
      <w:r>
        <w:rPr>
          <w:color w:val="272424"/>
          <w:w w:val="110"/>
        </w:rPr>
        <w:t xml:space="preserve">with authorization guards and centralized </w:t>
      </w:r>
      <w:r>
        <w:rPr>
          <w:color w:val="272424"/>
          <w:w w:val="104"/>
        </w:rPr>
        <w:t xml:space="preserve">error handling. Includes </w:t>
      </w:r>
      <w:r>
        <w:rPr>
          <w:color w:val="272424"/>
          <w:w w:val="110"/>
        </w:rPr>
        <w:t>request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validation, proper status code responses, and code refactoring for maintainability and </w:t>
      </w:r>
      <w:r>
        <w:rPr>
          <w:color w:val="272424"/>
          <w:spacing w:val="-2"/>
          <w:w w:val="110"/>
        </w:rPr>
        <w:t>performance.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3" w:space="296" w:equalWidth="0">
            <w:col w:w="3355" w:space="296"/>
            <w:col w:w="3438" w:space="215"/>
            <w:col w:w="4016"/>
          </w:cols>
          <w:docGrid w:linePitch="312" w:charSpace="0"/>
        </w:sectPr>
      </w:pPr>
    </w:p>
    <w:p>
      <w:pPr>
        <w:pStyle w:val="1"/>
      </w:pPr>
      <w:r>
        <w:rPr>
          <w:w w:val="90"/>
        </w:rPr>
        <w:t>Story</w:t>
      </w:r>
      <w:r>
        <w:rPr>
          <w:spacing w:val="49"/>
        </w:rPr>
        <w:t xml:space="preserve"> </w:t>
      </w:r>
      <w:r>
        <w:rPr>
          <w:w w:val="90"/>
        </w:rPr>
        <w:t>Points</w:t>
      </w:r>
      <w:r>
        <w:rPr>
          <w:spacing w:val="47"/>
        </w:rPr>
        <w:t xml:space="preserve"> </w:t>
      </w:r>
      <w:r>
        <w:rPr>
          <w:spacing w:val="-2"/>
          <w:w w:val="90"/>
        </w:rPr>
        <w:t>Distribution</w:t>
      </w:r>
    </w:p>
    <w:p>
      <w:pPr>
        <w:pStyle w:val="15"/>
        <w:rPr>
          <w:b/>
          <w:sz w:val="20"/>
        </w:rPr>
      </w:pPr>
    </w:p>
    <w:p>
      <w:pPr>
        <w:pStyle w:val="15"/>
        <w:spacing w:before="6"/>
        <w:rPr>
          <w:b/>
          <w:sz w:val="17"/>
        </w:rPr>
      </w:pPr>
    </w:p>
    <w:p>
      <w:pPr>
        <w:rPr>
          <w:sz w:val="17"/>
        </w:rPr>
        <w:sectPr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spacing w:before="71"/>
        <w:ind w:left="481"/>
        <w:jc w:val="center"/>
        <w:rPr>
          <w:b/>
          <w:sz w:val="90"/>
        </w:rPr>
      </w:pPr>
      <w:r>
        <w:rPr>
          <w:b/>
          <w:color w:val="272424"/>
          <w:w w:val="93"/>
          <w:sz w:val="90"/>
        </w:rPr>
        <w:t>5</w:t>
      </w:r>
    </w:p>
    <w:p>
      <w:pPr>
        <w:pStyle w:val="2"/>
        <w:spacing w:before="357"/>
        <w:ind w:left="482"/>
        <w:jc w:val="center"/>
      </w:pPr>
      <w:r>
        <w:rPr>
          <w:color w:val="272424"/>
          <w:w w:val="95"/>
        </w:rPr>
        <w:t>Average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  <w:w w:val="95"/>
        </w:rPr>
        <w:t>Story</w:t>
      </w:r>
    </w:p>
    <w:p>
      <w:pPr>
        <w:spacing w:before="10"/>
        <w:ind w:left="481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>
      <w:pPr>
        <w:pStyle w:val="15"/>
        <w:spacing w:before="274" w:line="324" w:lineRule="auto"/>
        <w:ind w:left="554" w:right="69" w:hanging="3"/>
        <w:jc w:val="center"/>
      </w:pPr>
      <w:r>
        <w:rPr>
          <w:color w:val="272424"/>
          <w:w w:val="110"/>
        </w:rPr>
        <w:t>Per user story across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all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sprints</w:t>
      </w:r>
    </w:p>
    <w:p>
      <w:pPr>
        <w:spacing w:before="71"/>
        <w:ind w:left="406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10"/>
          <w:sz w:val="90"/>
        </w:rPr>
        <w:t>8</w:t>
      </w:r>
    </w:p>
    <w:p>
      <w:pPr>
        <w:pStyle w:val="2"/>
        <w:spacing w:before="357"/>
        <w:ind w:left="409"/>
        <w:jc w:val="center"/>
      </w:pPr>
      <w:r>
        <w:rPr>
          <w:color w:val="272424"/>
          <w:spacing w:val="-2"/>
        </w:rPr>
        <w:t>Maximum</w:t>
      </w:r>
    </w:p>
    <w:p>
      <w:pPr>
        <w:spacing w:before="10"/>
        <w:ind w:left="414"/>
        <w:jc w:val="center"/>
        <w:rPr>
          <w:b/>
          <w:sz w:val="34"/>
        </w:rPr>
      </w:pPr>
      <w:r>
        <w:rPr>
          <w:b/>
          <w:color w:val="272424"/>
          <w:w w:val="95"/>
          <w:sz w:val="34"/>
        </w:rPr>
        <w:t>Story</w:t>
      </w:r>
      <w:r>
        <w:rPr>
          <w:b/>
          <w:color w:val="272424"/>
          <w:spacing w:val="-15"/>
          <w:w w:val="95"/>
          <w:sz w:val="34"/>
        </w:rPr>
        <w:t xml:space="preserve"> </w:t>
      </w:r>
      <w:r>
        <w:rPr>
          <w:b/>
          <w:color w:val="272424"/>
          <w:spacing w:val="-2"/>
          <w:w w:val="95"/>
          <w:sz w:val="34"/>
        </w:rPr>
        <w:t>Points</w:t>
      </w:r>
    </w:p>
    <w:p>
      <w:pPr>
        <w:pStyle w:val="15"/>
        <w:spacing w:before="274" w:line="324" w:lineRule="auto"/>
        <w:ind w:left="410"/>
        <w:jc w:val="center"/>
      </w:pPr>
      <w:r>
        <w:rPr>
          <w:color w:val="272424"/>
          <w:spacing w:val="-4"/>
          <w:w w:val="110"/>
        </w:rPr>
        <w:t>Auth</w:t>
      </w:r>
      <w:r>
        <w:rPr>
          <w:color w:val="272424"/>
          <w:spacing w:val="-21"/>
          <w:w w:val="110"/>
        </w:rPr>
        <w:t xml:space="preserve"> </w:t>
      </w:r>
      <w:r>
        <w:rPr>
          <w:color w:val="272424"/>
          <w:spacing w:val="-4"/>
          <w:w w:val="110"/>
        </w:rPr>
        <w:t xml:space="preserve">middleware </w:t>
      </w:r>
      <w:r>
        <w:rPr>
          <w:color w:val="272424"/>
          <w:w w:val="110"/>
        </w:rPr>
        <w:t xml:space="preserve">and validation </w:t>
      </w:r>
      <w:r>
        <w:rPr>
          <w:color w:val="272424"/>
          <w:spacing w:val="-2"/>
          <w:w w:val="110"/>
        </w:rPr>
        <w:t>tasks</w:t>
      </w:r>
    </w:p>
    <w:p>
      <w:pPr>
        <w:spacing w:before="71"/>
        <w:ind w:left="482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5"/>
          <w:w w:val="90"/>
          <w:sz w:val="90"/>
        </w:rPr>
        <w:t>12</w:t>
      </w:r>
    </w:p>
    <w:p>
      <w:pPr>
        <w:pStyle w:val="2"/>
        <w:spacing w:before="357"/>
        <w:ind w:left="482"/>
        <w:jc w:val="center"/>
      </w:pPr>
      <w:r>
        <w:rPr>
          <w:color w:val="272424"/>
          <w:w w:val="90"/>
        </w:rPr>
        <w:t>Total</w:t>
      </w:r>
      <w:r>
        <w:rPr>
          <w:color w:val="272424"/>
          <w:spacing w:val="40"/>
        </w:rPr>
        <w:t xml:space="preserve"> </w:t>
      </w:r>
      <w:r>
        <w:rPr>
          <w:color w:val="272424"/>
          <w:w w:val="90"/>
        </w:rPr>
        <w:t>Sprint-</w:t>
      </w:r>
      <w:r>
        <w:rPr>
          <w:color w:val="272424"/>
          <w:spacing w:val="-10"/>
          <w:w w:val="75"/>
        </w:rPr>
        <w:t>1</w:t>
      </w:r>
    </w:p>
    <w:p>
      <w:pPr>
        <w:spacing w:before="10"/>
        <w:ind w:left="479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>
      <w:pPr>
        <w:pStyle w:val="15"/>
        <w:spacing w:before="274" w:line="324" w:lineRule="auto"/>
        <w:ind w:left="481"/>
        <w:jc w:val="center"/>
      </w:pPr>
      <w:r>
        <w:rPr>
          <w:color w:val="272424"/>
          <w:spacing w:val="-2"/>
          <w:w w:val="104"/>
        </w:rPr>
        <w:t xml:space="preserve">Authentication </w:t>
      </w:r>
      <w:r>
        <w:rPr>
          <w:color w:val="272424"/>
          <w:w w:val="110"/>
        </w:rPr>
        <w:t xml:space="preserve">and database </w:t>
      </w:r>
      <w:r>
        <w:rPr>
          <w:color w:val="272424"/>
          <w:spacing w:val="-2"/>
          <w:w w:val="110"/>
        </w:rPr>
        <w:t>setup</w:t>
      </w:r>
    </w:p>
    <w:p>
      <w:pPr>
        <w:spacing w:before="71"/>
        <w:ind w:left="980" w:right="1049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5"/>
          <w:sz w:val="90"/>
        </w:rPr>
        <w:t>20</w:t>
      </w:r>
    </w:p>
    <w:p>
      <w:pPr>
        <w:pStyle w:val="2"/>
        <w:spacing w:before="357"/>
        <w:ind w:left="455" w:right="527"/>
        <w:jc w:val="center"/>
      </w:pPr>
      <w:r>
        <w:rPr>
          <w:color w:val="272424"/>
          <w:w w:val="90"/>
        </w:rPr>
        <w:t>Total</w:t>
      </w:r>
      <w:r>
        <w:rPr>
          <w:color w:val="272424"/>
          <w:spacing w:val="54"/>
        </w:rPr>
        <w:t xml:space="preserve"> </w:t>
      </w:r>
      <w:r>
        <w:rPr>
          <w:color w:val="272424"/>
          <w:w w:val="90"/>
        </w:rPr>
        <w:t>Sprint-</w:t>
      </w:r>
      <w:r>
        <w:rPr>
          <w:color w:val="272424"/>
          <w:spacing w:val="-10"/>
          <w:w w:val="90"/>
        </w:rPr>
        <w:t>2</w:t>
      </w:r>
    </w:p>
    <w:p>
      <w:pPr>
        <w:spacing w:before="10"/>
        <w:ind w:left="455" w:right="527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>
      <w:pPr>
        <w:pStyle w:val="15"/>
        <w:spacing w:before="274" w:line="324" w:lineRule="auto"/>
        <w:ind w:left="455" w:right="525"/>
        <w:jc w:val="center"/>
      </w:pPr>
      <w:r>
        <w:rPr>
          <w:color w:val="272424"/>
          <w:w w:val="110"/>
        </w:rPr>
        <w:t>Complete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 xml:space="preserve">goal </w:t>
      </w:r>
      <w:r>
        <w:rPr>
          <w:color w:val="272424"/>
          <w:spacing w:val="-2"/>
          <w:w w:val="110"/>
        </w:rPr>
        <w:t xml:space="preserve">management </w:t>
      </w:r>
      <w:r>
        <w:rPr>
          <w:color w:val="272424"/>
          <w:spacing w:val="-4"/>
          <w:w w:val="110"/>
        </w:rPr>
        <w:t>CRUD</w:t>
      </w:r>
    </w:p>
    <w:p>
      <w:pPr>
        <w:spacing w:line="324" w:lineRule="auto"/>
        <w:jc w:val="center"/>
        <w:sectPr>
          <w:type w:val="continuous"/>
          <w:pgSz w:w="11920" w:h="16840"/>
          <w:pgMar w:top="640" w:right="300" w:bottom="280" w:left="300" w:header="0" w:footer="974" w:gutter="0"/>
          <w:cols w:num="4" w:space="40" w:equalWidth="0">
            <w:col w:w="2784" w:space="40"/>
            <w:col w:w="2571" w:space="40"/>
            <w:col w:w="2638" w:space="40"/>
            <w:col w:w="3207"/>
          </w:cols>
          <w:docGrid w:linePitch="312" w:charSpace="0"/>
        </w:sectPr>
      </w:pPr>
    </w:p>
    <w:p>
      <w:pPr>
        <w:pStyle w:val="15"/>
        <w:rPr>
          <w:sz w:val="17"/>
        </w:rPr>
      </w:pPr>
    </w:p>
    <w:p>
      <w:pPr>
        <w:pStyle w:val="15"/>
        <w:spacing w:before="93" w:line="324" w:lineRule="auto"/>
        <w:ind w:left="465" w:right="598"/>
      </w:pPr>
      <w:r>
        <w:rPr>
          <w:color w:val="272424"/>
          <w:w w:val="104"/>
        </w:rPr>
        <w:t>The story point distribution reflects relative complexity and effort required for each task. Lower-point stories (5 points) represent straightforward CRUD operations with minimal complexity. Higher-point stories (7-8 points) involve middleware implementation requiring cross-cutting concerns and multiple integration points. This distribution enables balanced sprint planning with predictable velocity.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docGrid w:linePitch="312" w:charSpace="0"/>
        </w:sectPr>
      </w:pPr>
    </w:p>
    <w:p>
      <w:pPr>
        <w:pStyle w:val="1"/>
      </w:pPr>
      <w:r>
        <w:rPr>
          <w:w w:val="90"/>
        </w:rPr>
        <w:t>Priority</w:t>
      </w:r>
      <w:r>
        <w:rPr>
          <w:spacing w:val="18"/>
        </w:rPr>
        <w:t xml:space="preserve"> </w:t>
      </w:r>
      <w:r>
        <w:rPr>
          <w:w w:val="90"/>
        </w:rPr>
        <w:t>&amp;</w:t>
      </w:r>
      <w:r>
        <w:rPr>
          <w:spacing w:val="26"/>
        </w:rPr>
        <w:t xml:space="preserve"> </w:t>
      </w:r>
      <w:r>
        <w:rPr>
          <w:w w:val="90"/>
        </w:rPr>
        <w:t>Risk</w:t>
      </w:r>
      <w:r>
        <w:rPr>
          <w:spacing w:val="19"/>
        </w:rPr>
        <w:t xml:space="preserve"> </w:t>
      </w:r>
      <w:r>
        <w:rPr>
          <w:spacing w:val="-2"/>
          <w:w w:val="90"/>
        </w:rPr>
        <w:t>Assessment</w:t>
      </w:r>
    </w:p>
    <w:p>
      <w:pPr>
        <w:pStyle w:val="15"/>
        <w:rPr>
          <w:b/>
          <w:sz w:val="20"/>
        </w:rPr>
      </w:pPr>
    </w:p>
    <w:p>
      <w:pPr>
        <w:pStyle w:val="15"/>
        <w:spacing w:before="2"/>
        <w:rPr>
          <w:b/>
        </w:rPr>
      </w:pPr>
      <w:r>
        <mc:AlternateContent>
          <mc:Choice Requires="wps">
            <w:drawing>
              <wp:anchor distT="0" distB="0" distL="0" distR="0" simplePos="0" relativeHeight="41" behindDoc="1" locked="0" layoutInCell="1" hidden="0" allowOverlap="1">
                <wp:simplePos x="0" y="0"/>
                <wp:positionH relativeFrom="page">
                  <wp:posOffset>461645</wp:posOffset>
                </wp:positionH>
                <wp:positionV relativeFrom="paragraph">
                  <wp:posOffset>223519</wp:posOffset>
                </wp:positionV>
                <wp:extent cx="2116454" cy="4947920"/>
                <wp:effectExtent l="0" t="0" r="0" b="0"/>
                <wp:wrapTopAndBottom/>
                <wp:docPr id="105" name="组合 10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6" name="组合 106"/>
                      <wpg:cNvGrpSpPr/>
                      <wpg:grpSpPr>
                        <a:xfrm rot="0">
                          <a:off x="0" y="0"/>
                          <a:ext cx="2116454" cy="4947920"/>
                          <a:chOff x="0" y="0"/>
                          <a:chExt cx="2116454" cy="494792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07" name="矩形 107"/>
                        <wps:cNvSpPr/>
                        <wps:spPr>
                          <a:xfrm rot="0">
                            <a:off x="24129" y="11429"/>
                            <a:ext cx="2080260" cy="4924425"/>
                          </a:xfrm>
                          <a:prstGeom prst="rect"/>
                          <a:noFill/>
                          <a:ln w="23631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8" name="矩形 108"/>
                        <wps:cNvSpPr/>
                        <wps:spPr>
                          <a:xfrm rot="0">
                            <a:off x="0" y="11429"/>
                            <a:ext cx="94615" cy="4924425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9" name="文本框 109"/>
                        <wps:cNvSpPr/>
                        <wps:spPr>
                          <a:xfrm rot="0">
                            <a:off x="0" y="0"/>
                            <a:ext cx="2116454" cy="49479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0">
                          <w:txbxContent>
                            <w:p>
                              <w:pPr>
                                <w:spacing w:before="304" w:line="245" w:lineRule="auto"/>
                                <w:ind w:left="459" w:right="357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4"/>
                                </w:rPr>
                                <w:t xml:space="preserve">High Priority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Tasks</w:t>
                              </w:r>
                            </w:p>
                            <w:p>
                              <w:pPr>
                                <w:spacing w:before="267" w:line="324" w:lineRule="auto"/>
                                <w:ind w:left="459" w:right="35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Authentication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endpoints, goal CRUD operations, and authorization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middleware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deemed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critical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for minimum viable product. These features enable core user functionality and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must</w:t>
                              </w:r>
                              <w:r>
                                <w:rPr>
                                  <w:color w:val="27242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be</w:t>
                              </w:r>
                              <w:r>
                                <w:rPr>
                                  <w:color w:val="27242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completed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before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any release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candidate.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11" o:spid="_x0000_s111" coordorigin="727,2257" coordsize="3333,7792" style="position:absolute;&#10;margin-left:36.350002pt;&#10;margin-top:17.599995pt;&#10;width:166.65pt;&#10;height:389.60004pt;&#10;z-index:41;&#10;mso-position-horizontal:absolute;&#10;mso-position-horizontal-relative:page;&#10;mso-position-vertical:absolute;&#10;mso-wrap-distance-left:0.0pt;&#10;mso-wrap-distance-right:0.0pt;">
                <v:rect type="#_x0000_t1" id="矩形 112" o:spid="_x0000_s112" style="position:absolute;&#10;left:765;&#10;top:2275;&#10;width:3276;&#10;height:7755;" filled="f" stroked="t" strokeweight="1.8607748pt">
                  <v:stroke color="#C0C1D6"/>
                </v:rect>
                <v:rect type="#_x0000_t1" id="矩形 113" o:spid="_x0000_s113" style="position:absolute;&#10;left:727;&#10;top:2275;&#10;width:149;&#10;height:7755;" fillcolor="#4850BB" stroked="f" strokeweight="1.0pt">
                  <v:stroke color="#000000"/>
                </v:rect>
                <v:shape type="#_x0000_t202" id="文本框 114" o:spid="_x0000_s114" style="position:absolute;&#10;left:727;&#10;top:2257;&#10;width:3332;&#10;height:7792;&#10;mso-wrap-style:square;" filled="f" stroked="f" strokeweight="1.0pt">
                  <v:textbox id="856" inset="0mm,0mm,0mm,0mm" o:insetmode="custom" style="layout-flow:horizontal;&#10;v-text-anchor:top;">
                    <w:txbxContent>
                      <w:p>
                        <w:pPr>
                          <w:spacing w:before="304" w:line="245" w:lineRule="auto"/>
                          <w:ind w:left="459" w:right="357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w w:val="90"/>
                            <w:sz w:val="34"/>
                          </w:rPr>
                          <w:t xml:space="preserve">High Priority </w:t>
                        </w: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Tasks</w:t>
                        </w:r>
                      </w:p>
                      <w:p>
                        <w:pPr>
                          <w:spacing w:before="267" w:line="324" w:lineRule="auto"/>
                          <w:ind w:left="459" w:right="357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Authentication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endpoints, goal CRUD operations, and authorization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middleware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deemed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critical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for minimum viable product. These features enable core user functionality and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must</w:t>
                        </w:r>
                        <w:r>
                          <w:rPr>
                            <w:color w:val="27242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be</w:t>
                        </w:r>
                        <w:r>
                          <w:rPr>
                            <w:color w:val="272424"/>
                            <w:spacing w:val="-2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completed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before</w:t>
                        </w:r>
                        <w:r>
                          <w:rPr>
                            <w:color w:val="272424"/>
                            <w:spacing w:val="-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any release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candidate.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2" behindDoc="1" locked="0" layoutInCell="1" hidden="0" allowOverlap="1">
                <wp:simplePos x="0" y="0"/>
                <wp:positionH relativeFrom="page">
                  <wp:posOffset>2717165</wp:posOffset>
                </wp:positionH>
                <wp:positionV relativeFrom="paragraph">
                  <wp:posOffset>223519</wp:posOffset>
                </wp:positionV>
                <wp:extent cx="2116455" cy="4947920"/>
                <wp:effectExtent l="0" t="0" r="0" b="0"/>
                <wp:wrapTopAndBottom/>
                <wp:docPr id="115" name="组合 11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6" name="组合 116"/>
                      <wpg:cNvGrpSpPr/>
                      <wpg:grpSpPr>
                        <a:xfrm rot="0">
                          <a:off x="0" y="0"/>
                          <a:ext cx="2116455" cy="4947920"/>
                          <a:chOff x="0" y="0"/>
                          <a:chExt cx="2116455" cy="494792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17" name="矩形 117"/>
                        <wps:cNvSpPr/>
                        <wps:spPr>
                          <a:xfrm rot="0">
                            <a:off x="22859" y="11429"/>
                            <a:ext cx="2082165" cy="4924425"/>
                          </a:xfrm>
                          <a:prstGeom prst="rect"/>
                          <a:noFill/>
                          <a:ln w="23631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18" name="矩形 118"/>
                        <wps:cNvSpPr/>
                        <wps:spPr>
                          <a:xfrm rot="0">
                            <a:off x="0" y="11429"/>
                            <a:ext cx="94614" cy="4924425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19" name="文本框 119"/>
                        <wps:cNvSpPr/>
                        <wps:spPr>
                          <a:xfrm rot="0">
                            <a:off x="0" y="0"/>
                            <a:ext cx="2116455" cy="49479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0">
                          <w:txbxContent>
                            <w:p>
                              <w:pPr>
                                <w:spacing w:before="304" w:line="245" w:lineRule="auto"/>
                                <w:ind w:left="458" w:right="357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4"/>
                                </w:rPr>
                                <w:t xml:space="preserve">Medium Priority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Tasks</w:t>
                              </w:r>
                            </w:p>
                            <w:p>
                              <w:pPr>
                                <w:spacing w:before="267" w:line="324" w:lineRule="auto"/>
                                <w:ind w:left="458" w:right="39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Error handling middleware, API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testing</w:t>
                              </w:r>
                              <w:r>
                                <w:rPr>
                                  <w:color w:val="27242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procedures,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and optimization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features</w:t>
                              </w:r>
                              <w:r>
                                <w:rPr>
                                  <w:color w:val="272424"/>
                                  <w:spacing w:val="4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considered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important but not blocking. These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enhancements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improve reliability and performance but can be delivered post-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10"/>
                                  <w:sz w:val="27"/>
                                </w:rPr>
                                <w:t>MVP.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21" o:spid="_x0000_s121" coordorigin="4279,2257" coordsize="3333,7792" style="position:absolute;&#10;margin-left:213.95001pt;&#10;margin-top:17.599995pt;&#10;width:166.65001pt;&#10;height:389.60004pt;&#10;z-index:42;&#10;mso-position-horizontal:absolute;&#10;mso-position-horizontal-relative:page;&#10;mso-position-vertical:absolute;&#10;mso-wrap-distance-left:0.0pt;&#10;mso-wrap-distance-right:0.0pt;">
                <v:rect type="#_x0000_t1" id="矩形 122" o:spid="_x0000_s122" style="position:absolute;&#10;left:4315;&#10;top:2275;&#10;width:3279;&#10;height:7755;" filled="f" stroked="t" strokeweight="1.8607748pt">
                  <v:stroke color="#C0C1D6"/>
                </v:rect>
                <v:rect type="#_x0000_t1" id="矩形 123" o:spid="_x0000_s123" style="position:absolute;&#10;left:4279;&#10;top:2275;&#10;width:148;&#10;height:7755;" fillcolor="#4850BB" stroked="f" strokeweight="1.0pt">
                  <v:stroke color="#000000"/>
                </v:rect>
                <v:shape type="#_x0000_t202" id="文本框 124" o:spid="_x0000_s124" style="position:absolute;&#10;left:4279;&#10;top:2257;&#10;width:3333;&#10;height:7792;&#10;mso-wrap-style:square;" filled="f" stroked="f" strokeweight="1.0pt">
                  <v:textbox id="857" inset="0mm,0mm,0mm,0mm" o:insetmode="custom" style="layout-flow:horizontal;&#10;v-text-anchor:top;">
                    <w:txbxContent>
                      <w:p>
                        <w:pPr>
                          <w:spacing w:before="304" w:line="245" w:lineRule="auto"/>
                          <w:ind w:left="458" w:right="357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w w:val="90"/>
                            <w:sz w:val="34"/>
                          </w:rPr>
                          <w:t xml:space="preserve">Medium Priority </w:t>
                        </w: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Tasks</w:t>
                        </w:r>
                      </w:p>
                      <w:p>
                        <w:pPr>
                          <w:spacing w:before="267" w:line="324" w:lineRule="auto"/>
                          <w:ind w:left="458" w:right="391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Error handling middleware, API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testing</w:t>
                        </w:r>
                        <w:r>
                          <w:rPr>
                            <w:color w:val="27242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procedures,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and optimization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features</w:t>
                        </w:r>
                        <w:r>
                          <w:rPr>
                            <w:color w:val="272424"/>
                            <w:spacing w:val="4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considered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important but not blocking. These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enhancements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improve reliability and performance but can be delivered post- </w:t>
                        </w:r>
                        <w:r>
                          <w:rPr>
                            <w:color w:val="272424"/>
                            <w:spacing w:val="-4"/>
                            <w:w w:val="110"/>
                            <w:sz w:val="27"/>
                          </w:rPr>
                          <w:t>MVP.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3" behindDoc="1" locked="0" layoutInCell="1" hidden="0" allowOverlap="1">
                <wp:simplePos x="0" y="0"/>
                <wp:positionH relativeFrom="page">
                  <wp:posOffset>4970780</wp:posOffset>
                </wp:positionH>
                <wp:positionV relativeFrom="paragraph">
                  <wp:posOffset>223519</wp:posOffset>
                </wp:positionV>
                <wp:extent cx="2116454" cy="4947920"/>
                <wp:effectExtent l="0" t="0" r="0" b="0"/>
                <wp:wrapTopAndBottom/>
                <wp:docPr id="125" name="组合 12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6" name="组合 126"/>
                      <wpg:cNvGrpSpPr/>
                      <wpg:grpSpPr>
                        <a:xfrm rot="0">
                          <a:off x="0" y="0"/>
                          <a:ext cx="2116454" cy="4947920"/>
                          <a:chOff x="0" y="0"/>
                          <a:chExt cx="2116454" cy="494792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7" name="矩形 127"/>
                        <wps:cNvSpPr/>
                        <wps:spPr>
                          <a:xfrm rot="0">
                            <a:off x="24764" y="11429"/>
                            <a:ext cx="2080260" cy="4924425"/>
                          </a:xfrm>
                          <a:prstGeom prst="rect"/>
                          <a:noFill/>
                          <a:ln w="23631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28" name="矩形 128"/>
                        <wps:cNvSpPr/>
                        <wps:spPr>
                          <a:xfrm rot="0">
                            <a:off x="0" y="11429"/>
                            <a:ext cx="94614" cy="4924425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29" name="文本框 129"/>
                        <wps:cNvSpPr/>
                        <wps:spPr>
                          <a:xfrm rot="0">
                            <a:off x="0" y="0"/>
                            <a:ext cx="2116454" cy="49479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30">
                          <w:txbxContent>
                            <w:p>
                              <w:pPr>
                                <w:spacing w:before="304" w:line="245" w:lineRule="auto"/>
                                <w:ind w:left="460" w:right="357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2"/>
                                  <w:w w:val="90"/>
                                  <w:sz w:val="34"/>
                                </w:rPr>
                                <w:t xml:space="preserve">Implementation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Risks</w:t>
                              </w:r>
                            </w:p>
                            <w:p>
                              <w:pPr>
                                <w:spacing w:before="267" w:line="324" w:lineRule="auto"/>
                                <w:ind w:left="460" w:right="34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 xml:space="preserve">Potential delays in testing coverage and optimization tasks. JWT security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27"/>
                                </w:rPr>
                                <w:t xml:space="preserve">implementation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>requires careful attention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 xml:space="preserve">prevent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27"/>
                                </w:rPr>
                                <w:t>vulnerabilities.</w:t>
                              </w:r>
                            </w:p>
                            <w:p>
                              <w:pPr>
                                <w:spacing w:line="324" w:lineRule="auto"/>
                                <w:ind w:left="460" w:right="35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Database</w:t>
                              </w:r>
                              <w:r>
                                <w:rPr>
                                  <w:color w:val="27242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schema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changes may impact existing endpoints during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refactoring.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31" o:spid="_x0000_s131" coordorigin="7828,2257" coordsize="3333,7792" style="position:absolute;&#10;margin-left:391.40002pt;&#10;margin-top:17.599995pt;&#10;width:166.65pt;&#10;height:389.60004pt;&#10;z-index:43;&#10;mso-position-horizontal:absolute;&#10;mso-position-horizontal-relative:page;&#10;mso-position-vertical:absolute;&#10;mso-wrap-distance-left:0.0pt;&#10;mso-wrap-distance-right:0.0pt;">
                <v:rect type="#_x0000_t1" id="矩形 132" o:spid="_x0000_s132" style="position:absolute;&#10;left:7867;&#10;top:2275;&#10;width:3275;&#10;height:7755;" filled="f" stroked="t" strokeweight="1.8607748pt">
                  <v:stroke color="#C0C1D6"/>
                </v:rect>
                <v:rect type="#_x0000_t1" id="矩形 133" o:spid="_x0000_s133" style="position:absolute;&#10;left:7828;&#10;top:2275;&#10;width:148;&#10;height:7755;" fillcolor="#4850BB" stroked="f" strokeweight="1.0pt">
                  <v:stroke color="#000000"/>
                </v:rect>
                <v:shape type="#_x0000_t202" id="文本框 134" o:spid="_x0000_s134" style="position:absolute;&#10;left:7828;&#10;top:2257;&#10;width:3332;&#10;height:7792;&#10;mso-wrap-style:square;" filled="f" stroked="f" strokeweight="1.0pt">
                  <v:textbox id="858" inset="0mm,0mm,0mm,0mm" o:insetmode="custom" style="layout-flow:horizontal;&#10;v-text-anchor:top;">
                    <w:txbxContent>
                      <w:p>
                        <w:pPr>
                          <w:spacing w:before="304" w:line="245" w:lineRule="auto"/>
                          <w:ind w:left="460" w:right="357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spacing w:val="-2"/>
                            <w:w w:val="90"/>
                            <w:sz w:val="34"/>
                          </w:rPr>
                          <w:t xml:space="preserve">Implementation </w:t>
                        </w: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Risks</w:t>
                        </w:r>
                      </w:p>
                      <w:p>
                        <w:pPr>
                          <w:spacing w:before="267" w:line="324" w:lineRule="auto"/>
                          <w:ind w:left="460" w:right="348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 xml:space="preserve">Potential delays in testing coverage and optimization tasks. JWT security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27"/>
                          </w:rPr>
                          <w:t xml:space="preserve">implementation </w:t>
                        </w: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>requires careful attention</w:t>
                        </w:r>
                        <w:r>
                          <w:rPr>
                            <w:color w:val="272424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>to</w:t>
                        </w:r>
                        <w:r>
                          <w:rPr>
                            <w:color w:val="272424"/>
                            <w:spacing w:val="-4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 xml:space="preserve">prevent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27"/>
                          </w:rPr>
                          <w:t>vulnerabilities.</w:t>
                        </w:r>
                      </w:p>
                      <w:p>
                        <w:pPr>
                          <w:spacing w:line="324" w:lineRule="auto"/>
                          <w:ind w:left="460" w:right="357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Database</w:t>
                        </w:r>
                        <w:r>
                          <w:rPr>
                            <w:color w:val="27242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schema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changes may impact existing endpoints during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refactoring.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sectPr>
          <w:footerReference w:type="default" r:id="rId4"/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spacing w:before="63" w:line="252" w:lineRule="auto"/>
        <w:ind w:left="465"/>
        <w:rPr>
          <w:b/>
          <w:sz w:val="68"/>
        </w:rPr>
      </w:pPr>
      <w:r>
        <w:rPr>
          <w:b/>
          <w:w w:val="95"/>
          <w:sz w:val="68"/>
        </w:rPr>
        <w:t>Team</w:t>
      </w:r>
      <w:r>
        <w:rPr>
          <w:b/>
          <w:spacing w:val="-38"/>
          <w:w w:val="95"/>
          <w:sz w:val="68"/>
        </w:rPr>
        <w:t xml:space="preserve"> </w:t>
      </w:r>
      <w:r>
        <w:rPr>
          <w:b/>
          <w:w w:val="95"/>
          <w:sz w:val="68"/>
        </w:rPr>
        <w:t>Assignment</w:t>
      </w:r>
      <w:r>
        <w:rPr>
          <w:b/>
          <w:spacing w:val="-38"/>
          <w:w w:val="95"/>
          <w:sz w:val="68"/>
        </w:rPr>
        <w:t xml:space="preserve"> </w:t>
      </w:r>
      <w:r>
        <w:rPr>
          <w:b/>
          <w:w w:val="95"/>
          <w:sz w:val="68"/>
        </w:rPr>
        <w:t xml:space="preserve">&amp; </w:t>
      </w:r>
      <w:r>
        <w:rPr>
          <w:b/>
          <w:spacing w:val="-2"/>
          <w:w w:val="95"/>
          <w:sz w:val="68"/>
        </w:rPr>
        <w:t>Responsibilities</w:t>
      </w:r>
    </w:p>
    <w:p>
      <w:pPr>
        <w:pStyle w:val="15"/>
        <w:rPr>
          <w:b/>
          <w:sz w:val="20"/>
        </w:rPr>
      </w:pPr>
    </w:p>
    <w:p>
      <w:pPr>
        <w:pStyle w:val="15"/>
        <w:spacing w:before="6"/>
        <w:rPr>
          <w:b/>
          <w:sz w:val="28"/>
        </w:rPr>
      </w:pPr>
    </w:p>
    <w:p>
      <w:pPr>
        <w:rPr>
          <w:sz w:val="28"/>
        </w:rPr>
        <w:sectPr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pStyle w:val="2"/>
      </w:pPr>
      <w:r>
        <w:rPr>
          <w:w w:val="95"/>
        </w:rPr>
        <w:t>Team</w:t>
      </w:r>
      <w:r>
        <w:rPr>
          <w:spacing w:val="4"/>
        </w:rPr>
        <w:t xml:space="preserve"> </w:t>
      </w:r>
      <w:r>
        <w:rPr>
          <w:spacing w:val="-2"/>
        </w:rPr>
        <w:t>Member</w:t>
      </w:r>
    </w:p>
    <w:p>
      <w:pPr>
        <w:pStyle w:val="15"/>
        <w:spacing w:before="2"/>
        <w:rPr>
          <w:b/>
          <w:sz w:val="31"/>
        </w:rPr>
      </w:pPr>
    </w:p>
    <w:p>
      <w:pPr>
        <w:ind w:left="465"/>
        <w:rPr>
          <w:b/>
          <w:sz w:val="27"/>
        </w:rPr>
      </w:pPr>
      <w:r>
        <w:rPr>
          <w:b/>
          <w:color w:val="272424"/>
          <w:spacing w:val="-2"/>
          <w:sz w:val="27"/>
        </w:rPr>
        <w:t>Dharmender</w:t>
      </w:r>
    </w:p>
    <w:p>
      <w:pPr>
        <w:pStyle w:val="15"/>
        <w:spacing w:before="6"/>
        <w:rPr>
          <w:b/>
          <w:sz w:val="29"/>
        </w:rPr>
      </w:pPr>
    </w:p>
    <w:p>
      <w:pPr>
        <w:spacing w:before="1"/>
        <w:ind w:left="465"/>
        <w:rPr>
          <w:sz w:val="27"/>
        </w:rPr>
      </w:pPr>
      <w:r>
        <w:rPr>
          <w:b/>
          <w:color w:val="272424"/>
          <w:sz w:val="27"/>
        </w:rPr>
        <w:t>Role:</w:t>
      </w:r>
      <w:r>
        <w:rPr>
          <w:b/>
          <w:color w:val="272424"/>
          <w:spacing w:val="21"/>
          <w:sz w:val="27"/>
        </w:rPr>
        <w:t xml:space="preserve"> </w:t>
      </w:r>
      <w:r>
        <w:rPr>
          <w:color w:val="272424"/>
          <w:sz w:val="27"/>
        </w:rPr>
        <w:t>Full-Stack</w:t>
      </w:r>
      <w:r>
        <w:rPr>
          <w:color w:val="272424"/>
          <w:spacing w:val="17"/>
          <w:sz w:val="27"/>
        </w:rPr>
        <w:t xml:space="preserve"> </w:t>
      </w:r>
      <w:r>
        <w:rPr>
          <w:color w:val="272424"/>
          <w:spacing w:val="-2"/>
          <w:sz w:val="27"/>
        </w:rPr>
        <w:t>Developer</w:t>
      </w:r>
    </w:p>
    <w:p>
      <w:pPr>
        <w:pStyle w:val="15"/>
        <w:spacing w:before="7"/>
        <w:rPr>
          <w:sz w:val="29"/>
        </w:rPr>
      </w:pPr>
    </w:p>
    <w:p>
      <w:pPr>
        <w:pStyle w:val="15"/>
        <w:spacing w:line="324" w:lineRule="auto"/>
        <w:ind w:left="465"/>
      </w:pPr>
      <w:r>
        <w:rPr>
          <w:b/>
          <w:color w:val="272424"/>
        </w:rPr>
        <w:t xml:space="preserve">Responsibilities: </w:t>
      </w:r>
      <w:r>
        <w:rPr>
          <w:color w:val="272424"/>
        </w:rPr>
        <w:t xml:space="preserve">Backend </w:t>
      </w:r>
      <w:r>
        <w:rPr>
          <w:color w:val="272424"/>
          <w:w w:val="104"/>
        </w:rPr>
        <w:t>API development, database modeling, authentication implementation, middleware development, API testing, and code optimization</w:t>
      </w:r>
    </w:p>
    <w:p>
      <w:pPr>
        <w:pStyle w:val="2"/>
      </w:pPr>
      <w:r>
        <w:rPr>
          <w:b w:val="0"/>
        </w:rPr>
        <w:br w:type="column"/>
      </w:r>
      <w:r>
        <w:rPr>
          <w:w w:val="90"/>
        </w:rPr>
        <w:t>Workload</w:t>
      </w:r>
      <w:r>
        <w:rPr>
          <w:spacing w:val="44"/>
        </w:rPr>
        <w:t xml:space="preserve"> </w:t>
      </w:r>
      <w:r>
        <w:rPr>
          <w:spacing w:val="-2"/>
        </w:rPr>
        <w:t>Distribution</w:t>
      </w:r>
    </w:p>
    <w:p>
      <w:pPr>
        <w:pStyle w:val="15"/>
        <w:spacing w:before="2"/>
        <w:rPr>
          <w:b/>
          <w:sz w:val="31"/>
        </w:rPr>
      </w:pPr>
    </w:p>
    <w:p>
      <w:pPr>
        <w:pStyle w:val="15"/>
        <w:spacing w:line="324" w:lineRule="auto"/>
        <w:ind w:left="465"/>
      </w:pPr>
      <w:r>
        <w:rPr>
          <w:color w:val="272424"/>
          <w:w w:val="110"/>
        </w:rPr>
        <w:t xml:space="preserve">All twelve user stories assigned to single developer based on technical expertise and project scope. Four-sprint timeline provides </w:t>
      </w:r>
      <w:r>
        <w:rPr>
          <w:color w:val="272424"/>
          <w:w w:val="104"/>
        </w:rPr>
        <w:t xml:space="preserve">adequate capacity with approximately 15 story </w:t>
      </w:r>
      <w:r>
        <w:rPr>
          <w:color w:val="272424"/>
          <w:w w:val="110"/>
        </w:rPr>
        <w:t>points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per sprint.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Regular standups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and code reviews ensure quality control throughout development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cycle.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2" w:space="318" w:equalWidth="0">
            <w:col w:w="4107" w:space="318"/>
            <w:col w:w="6895"/>
          </w:cols>
          <w:docGrid w:linePitch="312" w:charSpace="0"/>
        </w:sectPr>
      </w:pPr>
    </w:p>
    <w:p>
      <w:pPr>
        <w:pStyle w:val="1"/>
      </w:pPr>
      <w:r>
        <w:rPr>
          <w:w w:val="95"/>
        </w:rPr>
        <w:t>Conclusion</w:t>
      </w:r>
      <w:r>
        <w:rPr>
          <w:spacing w:val="-24"/>
          <w:w w:val="95"/>
        </w:rPr>
        <w:t xml:space="preserve"> </w:t>
      </w:r>
      <w:r>
        <w:rPr>
          <w:w w:val="95"/>
        </w:rPr>
        <w:t>&amp;</w:t>
      </w:r>
      <w:r>
        <w:rPr>
          <w:spacing w:val="-17"/>
          <w:w w:val="95"/>
        </w:rPr>
        <w:t xml:space="preserve"> </w:t>
      </w:r>
      <w:r>
        <w:rPr>
          <w:w w:val="95"/>
        </w:rPr>
        <w:t>Next</w:t>
      </w:r>
      <w:r>
        <w:rPr>
          <w:spacing w:val="-18"/>
          <w:w w:val="95"/>
        </w:rPr>
        <w:t xml:space="preserve"> </w:t>
      </w:r>
      <w:r>
        <w:rPr>
          <w:spacing w:val="-4"/>
          <w:w w:val="95"/>
        </w:rPr>
        <w:t>Steps</w:t>
      </w:r>
    </w:p>
    <w:p>
      <w:pPr>
        <w:pStyle w:val="15"/>
        <w:spacing w:before="675" w:line="324" w:lineRule="auto"/>
        <w:ind w:left="465" w:right="560"/>
      </w:pPr>
      <w:r>
        <w:rPr>
          <w:color w:val="272424"/>
          <w:w w:val="104"/>
        </w:rPr>
        <w:t>The MicroGoal backend implementation demonstrates successful alignment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between planned sprint activities and delivered functionality. All Sprint-1 through Sprint-3 tasks</w:t>
      </w:r>
      <w:r>
        <w:rPr>
          <w:color w:val="272424"/>
          <w:spacing w:val="34"/>
          <w:w w:val="104"/>
        </w:rPr>
        <w:t xml:space="preserve"> </w:t>
      </w:r>
      <w:r>
        <w:rPr>
          <w:color w:val="272424"/>
          <w:w w:val="104"/>
        </w:rPr>
        <w:t>have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been</w:t>
      </w:r>
      <w:r>
        <w:rPr>
          <w:color w:val="272424"/>
          <w:spacing w:val="37"/>
          <w:w w:val="104"/>
        </w:rPr>
        <w:t xml:space="preserve"> </w:t>
      </w:r>
      <w:r>
        <w:rPr>
          <w:color w:val="272424"/>
          <w:w w:val="104"/>
        </w:rPr>
        <w:t>completed in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Node.js, Express, and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MongoDB with JWT-based authentication, goal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management CRUD operations, and</w:t>
      </w:r>
    </w:p>
    <w:p>
      <w:pPr>
        <w:pStyle w:val="15"/>
        <w:spacing w:line="324" w:lineRule="auto"/>
        <w:ind w:left="465"/>
      </w:pPr>
      <w:r>
        <w:rPr>
          <w:color w:val="272424"/>
          <w:w w:val="110"/>
        </w:rPr>
        <w:t>middleware-based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security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successfully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implemented.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Sprint-4</w:t>
      </w:r>
      <w:r>
        <w:rPr>
          <w:color w:val="272424"/>
          <w:spacing w:val="-22"/>
          <w:w w:val="110"/>
        </w:rPr>
        <w:t xml:space="preserve"> </w:t>
      </w:r>
      <w:r>
        <w:rPr>
          <w:color w:val="272424"/>
          <w:w w:val="110"/>
        </w:rPr>
        <w:t>optimization tasks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remain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partially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implemented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testing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documentation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pending.</w:t>
      </w: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spacing w:before="11"/>
        <w:rPr>
          <w:sz w:val="12"/>
        </w:rPr>
      </w:pPr>
      <w:r>
        <w:drawing>
          <wp:anchor distT="0" distB="0" distL="0" distR="0" simplePos="0" relativeHeight="44" behindDoc="1" locked="0" layoutInCell="1" hidden="0" allowOverlap="1">
            <wp:simplePos x="0" y="0"/>
            <wp:positionH relativeFrom="page">
              <wp:posOffset>486155</wp:posOffset>
            </wp:positionH>
            <wp:positionV relativeFrom="paragraph">
              <wp:posOffset>114445</wp:posOffset>
            </wp:positionV>
            <wp:extent cx="6546422" cy="690372"/>
            <wp:effectExtent l="0" t="0" r="0" b="0"/>
            <wp:wrapTopAndBottom/>
            <wp:docPr id="135" name="图片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图片 1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6422" cy="69037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7"/>
        <w:rPr>
          <w:sz w:val="13"/>
        </w:rPr>
      </w:pPr>
    </w:p>
    <w:p>
      <w:pPr>
        <w:rPr>
          <w:sz w:val="13"/>
        </w:rPr>
        <w:sectPr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pStyle w:val="2"/>
        <w:ind w:left="738"/>
      </w:pPr>
      <w:r>
        <w:rPr>
          <w:color w:val="272424"/>
          <w:w w:val="95"/>
        </w:rPr>
        <w:t>Complete</w:t>
      </w:r>
      <w:r>
        <w:rPr>
          <w:color w:val="272424"/>
          <w:spacing w:val="-3"/>
          <w:w w:val="95"/>
        </w:rPr>
        <w:t xml:space="preserve"> </w:t>
      </w:r>
      <w:r>
        <w:rPr>
          <w:color w:val="272424"/>
          <w:spacing w:val="-2"/>
          <w:w w:val="95"/>
        </w:rPr>
        <w:t>Testing</w:t>
      </w:r>
    </w:p>
    <w:p>
      <w:pPr>
        <w:spacing w:before="10"/>
        <w:ind w:left="738"/>
        <w:rPr>
          <w:b/>
          <w:sz w:val="34"/>
        </w:rPr>
      </w:pPr>
      <w:r>
        <w:rPr>
          <w:b/>
          <w:color w:val="272424"/>
          <w:spacing w:val="-2"/>
          <w:sz w:val="34"/>
        </w:rPr>
        <w:t>Coverage</w:t>
      </w:r>
    </w:p>
    <w:p>
      <w:pPr>
        <w:pStyle w:val="15"/>
        <w:rPr>
          <w:b/>
          <w:sz w:val="58"/>
        </w:rPr>
      </w:pPr>
    </w:p>
    <w:p>
      <w:pPr>
        <w:pStyle w:val="15"/>
        <w:spacing w:before="1" w:line="324" w:lineRule="auto"/>
        <w:ind w:left="738"/>
      </w:pPr>
      <w:r>
        <w:rPr>
          <w:color w:val="272424"/>
          <w:w w:val="110"/>
        </w:rPr>
        <w:t xml:space="preserve">Document Thunder Client tests and </w:t>
      </w:r>
      <w:r>
        <w:rPr>
          <w:color w:val="272424"/>
          <w:w w:val="104"/>
        </w:rPr>
        <w:t xml:space="preserve">establish automated </w:t>
      </w:r>
      <w:r>
        <w:rPr>
          <w:color w:val="272424"/>
          <w:w w:val="110"/>
        </w:rPr>
        <w:t>testing framework</w:t>
      </w:r>
    </w:p>
    <w:p>
      <w:pPr>
        <w:pStyle w:val="2"/>
        <w:ind w:left="570"/>
      </w:pPr>
      <w:r>
        <w:rPr>
          <w:b w:val="0"/>
        </w:rPr>
        <w:br w:type="column"/>
      </w:r>
      <w:r>
        <w:rPr>
          <w:color w:val="272424"/>
          <w:spacing w:val="-2"/>
        </w:rPr>
        <w:t>Finalize</w:t>
      </w:r>
    </w:p>
    <w:p>
      <w:pPr>
        <w:spacing w:before="10"/>
        <w:ind w:left="570"/>
        <w:rPr>
          <w:b/>
          <w:sz w:val="34"/>
        </w:rPr>
      </w:pPr>
      <w:r>
        <w:rPr>
          <w:b/>
          <w:color w:val="272424"/>
          <w:spacing w:val="-2"/>
          <w:sz w:val="34"/>
        </w:rPr>
        <w:t>Optimization</w:t>
      </w:r>
    </w:p>
    <w:p>
      <w:pPr>
        <w:pStyle w:val="15"/>
        <w:spacing w:before="274" w:line="324" w:lineRule="auto"/>
        <w:ind w:left="570"/>
      </w:pPr>
      <w:r>
        <w:rPr>
          <w:color w:val="272424"/>
          <w:w w:val="104"/>
        </w:rPr>
        <w:t>Implement</w:t>
      </w:r>
      <w:r>
        <w:rPr>
          <w:color w:val="272424"/>
          <w:spacing w:val="-23"/>
          <w:w w:val="104"/>
        </w:rPr>
        <w:t xml:space="preserve"> </w:t>
      </w:r>
      <w:r>
        <w:rPr>
          <w:color w:val="272424"/>
          <w:w w:val="104"/>
        </w:rPr>
        <w:t xml:space="preserve">request </w:t>
      </w:r>
      <w:r>
        <w:rPr>
          <w:color w:val="272424"/>
          <w:w w:val="110"/>
        </w:rPr>
        <w:t xml:space="preserve">validation, status codes, and code </w:t>
      </w:r>
      <w:r>
        <w:rPr>
          <w:color w:val="272424"/>
          <w:spacing w:val="-2"/>
          <w:w w:val="110"/>
        </w:rPr>
        <w:t>refactoring</w:t>
      </w:r>
    </w:p>
    <w:p>
      <w:pPr>
        <w:pStyle w:val="2"/>
        <w:ind w:left="738"/>
      </w:pPr>
      <w:r>
        <w:rPr>
          <w:b w:val="0"/>
        </w:rPr>
        <w:br w:type="column"/>
      </w:r>
      <w:r>
        <w:rPr>
          <w:color w:val="272424"/>
          <w:spacing w:val="-2"/>
        </w:rPr>
        <w:t>Production</w:t>
      </w:r>
    </w:p>
    <w:p>
      <w:pPr>
        <w:spacing w:before="10"/>
        <w:ind w:left="738"/>
        <w:rPr>
          <w:b/>
          <w:sz w:val="34"/>
        </w:rPr>
      </w:pPr>
      <w:r>
        <w:rPr>
          <w:b/>
          <w:color w:val="272424"/>
          <w:spacing w:val="-2"/>
          <w:sz w:val="34"/>
        </w:rPr>
        <w:t>Deployment</w:t>
      </w:r>
    </w:p>
    <w:p>
      <w:pPr>
        <w:pStyle w:val="15"/>
        <w:spacing w:before="274" w:line="324" w:lineRule="auto"/>
        <w:ind w:left="738" w:right="688"/>
      </w:pPr>
      <w:r>
        <w:rPr>
          <w:color w:val="272424"/>
          <w:spacing w:val="-2"/>
          <w:w w:val="110"/>
        </w:rPr>
        <w:t>Prepare</w:t>
      </w:r>
      <w:r>
        <w:rPr>
          <w:color w:val="272424"/>
          <w:spacing w:val="-22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deployment </w:t>
      </w:r>
      <w:r>
        <w:rPr>
          <w:color w:val="272424"/>
          <w:w w:val="110"/>
        </w:rPr>
        <w:t xml:space="preserve">pipeline and launch </w:t>
      </w:r>
      <w:r>
        <w:rPr>
          <w:color w:val="272424"/>
          <w:spacing w:val="-2"/>
          <w:w w:val="110"/>
        </w:rPr>
        <w:t>production environment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3" w:space="40" w:equalWidth="0">
            <w:col w:w="3589" w:space="40"/>
            <w:col w:w="3005" w:space="286"/>
            <w:col w:w="4400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5"/>
        <w:rPr>
          <w:sz w:val="19"/>
        </w:rPr>
      </w:pPr>
    </w:p>
    <w:p>
      <w:pPr>
        <w:pStyle w:val="15"/>
        <w:spacing w:before="93" w:line="324" w:lineRule="auto"/>
        <w:ind w:left="465" w:right="598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project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backlog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provides</w:t>
      </w:r>
      <w:r>
        <w:rPr>
          <w:color w:val="272424"/>
          <w:spacing w:val="-13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roadmap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completing</w:t>
      </w:r>
      <w:r>
        <w:rPr>
          <w:color w:val="272424"/>
          <w:spacing w:val="-13"/>
          <w:w w:val="110"/>
        </w:rPr>
        <w:t xml:space="preserve"> </w:t>
      </w:r>
      <w:r>
        <w:rPr>
          <w:color w:val="272424"/>
          <w:w w:val="110"/>
        </w:rPr>
        <w:t>remaining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tasks while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implemented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features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establish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solid</w:t>
      </w:r>
      <w:r>
        <w:rPr>
          <w:color w:val="272424"/>
          <w:spacing w:val="-18"/>
          <w:w w:val="110"/>
        </w:rPr>
        <w:t xml:space="preserve"> </w:t>
      </w:r>
      <w:r>
        <w:rPr>
          <w:color w:val="272424"/>
          <w:w w:val="110"/>
        </w:rPr>
        <w:t>foundation</w:t>
      </w:r>
      <w:r>
        <w:rPr>
          <w:color w:val="272424"/>
          <w:spacing w:val="-18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 xml:space="preserve">future </w:t>
      </w:r>
      <w:r>
        <w:rPr>
          <w:color w:val="272424"/>
          <w:w w:val="104"/>
        </w:rPr>
        <w:t xml:space="preserve">enhancements. Story points accurately reflected development effort, validating </w:t>
      </w:r>
      <w:r>
        <w:rPr>
          <w:color w:val="272424"/>
          <w:w w:val="110"/>
        </w:rPr>
        <w:t>the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sprint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planning</w:t>
      </w:r>
      <w:r>
        <w:rPr>
          <w:color w:val="272424"/>
          <w:spacing w:val="-14"/>
          <w:w w:val="110"/>
        </w:rPr>
        <w:t xml:space="preserve"> </w:t>
      </w:r>
      <w:r>
        <w:rPr>
          <w:color w:val="272424"/>
          <w:w w:val="110"/>
        </w:rPr>
        <w:t>approach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4"/>
          <w:w w:val="110"/>
        </w:rPr>
        <w:t xml:space="preserve"> </w:t>
      </w:r>
      <w:r>
        <w:rPr>
          <w:color w:val="272424"/>
          <w:w w:val="110"/>
        </w:rPr>
        <w:t>future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project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iterations.</w:t>
      </w:r>
    </w:p>
    <w:sectPr>
      <w:type w:val="continuous"/>
      <w:pgSz w:w="11920" w:h="16840"/>
      <w:pgMar w:top="640" w:right="300" w:bottom="280" w:left="300" w:header="0" w:footer="974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5433060</wp:posOffset>
              </wp:positionH>
              <wp:positionV relativeFrom="page">
                <wp:posOffset>9949816</wp:posOffset>
              </wp:positionV>
              <wp:extent cx="2131060" cy="739140"/>
              <wp:effectExtent l="0" t="0" r="0" b="0"/>
              <wp:wrapNone/>
              <wp:docPr id="1" name="组合 1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2" name="组合 2"/>
                    <wpg:cNvGrpSpPr/>
                    <wpg:grpSpPr>
                      <a:xfrm rot="0">
                        <a:off x="0" y="0"/>
                        <a:ext cx="2131060" cy="739140"/>
                        <a:chOff x="0" y="0"/>
                        <a:chExt cx="2131060" cy="739140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4" name="图片 4">
                          <a:hlinkClick r:id="rId2"/>
                        </pic:cNvPr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393065" y="309879"/>
                          <a:ext cx="1612264" cy="305434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wsp>
                      <wps:cNvPr id="5" name="矩形 5"/>
                      <wps:cNvSpPr/>
                      <wps:spPr>
                        <a:xfrm rot="0">
                          <a:off x="0" y="0"/>
                          <a:ext cx="2131060" cy="7391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  <wps:wsp>
                      <wps:cNvPr id="6" name="矩形 6"/>
                      <wps:cNvSpPr/>
                      <wps:spPr>
                        <a:xfrm rot="0">
                          <a:off x="0" y="0"/>
                          <a:ext cx="2131060" cy="739140"/>
                        </a:xfrm>
                        <a:prstGeom prst="rect"/>
                        <a:noFill/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7" o:spid="_x0000_s7" coordorigin="8556,15669" coordsize="3356,1164" style="position:absolute;&#10;margin-left:427.80002pt;&#10;margin-top:783.4501pt;&#10;width:167.80002pt;&#10;height:58.200012pt;&#10;z-index:-22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图片 8" o:spid="_x0000_s8" style="position:absolute;&#10;left:9175;&#10;top:16157;&#10;width:2538;&#10;height:480;" filled="f" stroked="f" strokeweight="1.0pt" href="https://gamma.app/?utm_source=made-with-gamma">
                <v:imagedata r:id="rId3" o:title="8558825281772898379759"/>
                <o:lock aspectratio="t"/>
                <v:stroke color="#000000"/>
              </v:shape>
              <v:rect type="#_x0000_t1" id="矩形 9" o:spid="_x0000_s9" style="position:absolute;&#10;left:8556;&#10;top:15669;&#10;width:3356;&#10;height:1164;" fillcolor="#FFFFFF" stroked="f" strokeweight="1.0pt">
                <v:stroke color="#000000"/>
              </v:rect>
              <v:rect type="#_x0000_t1" id="矩形 10" o:spid="_x0000_s10" style="position:absolute;&#10;left:8556;&#10;top:15669;&#10;width:3356;&#10;height:1164;" filled="f" stroked="t" strokeweight="1.0pt">
                <v:stroke color="#FFFFFF"/>
              </v:rect>
            </v:group>
          </w:pict>
        </mc:Fallback>
      </mc:AlternateContent>
    </w:r>
  </w:p>
</w:ftr>
</file>

<file path=word/footer2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mc:AlternateContent>
        <mc:Choice Requires="wps">
          <w:drawing>
            <wp:anchor distT="0" distB="0" distL="114298" distR="114298" simplePos="0" relativeHeight="3" behindDoc="1" locked="0" layoutInCell="1" hidden="0" allowOverlap="1">
              <wp:simplePos x="0" y="0"/>
              <wp:positionH relativeFrom="page">
                <wp:posOffset>5433060</wp:posOffset>
              </wp:positionH>
              <wp:positionV relativeFrom="page">
                <wp:posOffset>9949816</wp:posOffset>
              </wp:positionV>
              <wp:extent cx="2131060" cy="739140"/>
              <wp:effectExtent l="0" t="0" r="0" b="0"/>
              <wp:wrapNone/>
              <wp:docPr id="32" name="组合 32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33" name="组合 33"/>
                    <wpg:cNvGrpSpPr/>
                    <wpg:grpSpPr>
                      <a:xfrm rot="0">
                        <a:off x="0" y="0"/>
                        <a:ext cx="2131060" cy="739140"/>
                        <a:chOff x="0" y="0"/>
                        <a:chExt cx="2131060" cy="739140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35" name="图片 35">
                          <a:hlinkClick r:id="rId2"/>
                        </pic:cNvPr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393065" y="309879"/>
                          <a:ext cx="1612264" cy="305434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wsp>
                      <wps:cNvPr id="36" name="矩形 36"/>
                      <wps:cNvSpPr/>
                      <wps:spPr>
                        <a:xfrm rot="0">
                          <a:off x="0" y="0"/>
                          <a:ext cx="2131060" cy="7391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  <wps:wsp>
                      <wps:cNvPr id="37" name="矩形 37"/>
                      <wps:cNvSpPr/>
                      <wps:spPr>
                        <a:xfrm rot="0">
                          <a:off x="0" y="0"/>
                          <a:ext cx="2131060" cy="739140"/>
                        </a:xfrm>
                        <a:prstGeom prst="rect"/>
                        <a:noFill/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38" o:spid="_x0000_s38" coordorigin="8556,15669" coordsize="3356,1164" style="position:absolute;&#10;margin-left:427.80002pt;&#10;margin-top:783.4501pt;&#10;width:167.80002pt;&#10;height:58.200012pt;&#10;z-index:-21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图片 39" o:spid="_x0000_s39" style="position:absolute;&#10;left:9175;&#10;top:16157;&#10;width:2538;&#10;height:480;" filled="f" stroked="f" strokeweight="1.0pt" href="https://gamma.app/?utm_source=made-with-gamma">
                <v:imagedata r:id="rId3" o:title="3014222841772898380029"/>
                <o:lock aspectratio="t"/>
                <v:stroke color="#000000"/>
              </v:shape>
              <v:rect type="#_x0000_t1" id="矩形 40" o:spid="_x0000_s40" style="position:absolute;&#10;left:8556;&#10;top:15669;&#10;width:3356;&#10;height:1164;" fillcolor="#FFFFFF" stroked="f" strokeweight="1.0pt">
                <v:stroke color="#000000"/>
              </v:rect>
              <v:rect type="#_x0000_t1" id="矩形 41" o:spid="_x0000_s41" style="position:absolute;&#10;left:8556;&#10;top:15669;&#10;width:3356;&#10;height:1164;" filled="f" stroked="t" strokeweight="1.0pt">
                <v:stroke color="#FFFFFF"/>
              </v:rect>
            </v:group>
          </w:pict>
        </mc:Fallback>
      </mc:AlternateContent>
    </w:r>
  </w:p>
</w:ftr>
</file>

<file path=word/footer3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mc:AlternateContent>
        <mc:Choice Requires="wps">
          <w:drawing>
            <wp:anchor distT="0" distB="0" distL="114298" distR="114298" simplePos="0" relativeHeight="4" behindDoc="1" locked="0" layoutInCell="1" hidden="0" allowOverlap="1">
              <wp:simplePos x="0" y="0"/>
              <wp:positionH relativeFrom="page">
                <wp:posOffset>5433060</wp:posOffset>
              </wp:positionH>
              <wp:positionV relativeFrom="page">
                <wp:posOffset>9949816</wp:posOffset>
              </wp:positionV>
              <wp:extent cx="2131060" cy="739140"/>
              <wp:effectExtent l="0" t="0" r="0" b="0"/>
              <wp:wrapNone/>
              <wp:docPr id="95" name="组合 95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96" name="组合 96"/>
                    <wpg:cNvGrpSpPr/>
                    <wpg:grpSpPr>
                      <a:xfrm rot="0">
                        <a:off x="0" y="0"/>
                        <a:ext cx="2131060" cy="739140"/>
                        <a:chOff x="0" y="0"/>
                        <a:chExt cx="2131060" cy="739140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98" name="图片 98">
                          <a:hlinkClick r:id="rId2"/>
                        </pic:cNvPr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393065" y="309879"/>
                          <a:ext cx="1612264" cy="305434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wsp>
                      <wps:cNvPr id="99" name="矩形 99"/>
                      <wps:cNvSpPr/>
                      <wps:spPr>
                        <a:xfrm rot="0">
                          <a:off x="0" y="0"/>
                          <a:ext cx="2131060" cy="7391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  <wps:wsp>
                      <wps:cNvPr id="100" name="矩形 100"/>
                      <wps:cNvSpPr/>
                      <wps:spPr>
                        <a:xfrm rot="0">
                          <a:off x="0" y="0"/>
                          <a:ext cx="2131060" cy="739140"/>
                        </a:xfrm>
                        <a:prstGeom prst="rect"/>
                        <a:noFill/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101" o:spid="_x0000_s101" coordorigin="8556,15669" coordsize="3356,1164" style="position:absolute;&#10;margin-left:427.80002pt;&#10;margin-top:783.4501pt;&#10;width:167.80002pt;&#10;height:58.200012pt;&#10;z-index:-20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图片 102" o:spid="_x0000_s102" style="position:absolute;&#10;left:9175;&#10;top:16157;&#10;width:2538;&#10;height:480;" filled="f" stroked="f" strokeweight="1.0pt" href="https://gamma.app/?utm_source=made-with-gamma">
                <v:imagedata r:id="rId3" o:title="1800059611772898380168"/>
                <o:lock aspectratio="t"/>
                <v:stroke color="#000000"/>
              </v:shape>
              <v:rect type="#_x0000_t1" id="矩形 103" o:spid="_x0000_s103" style="position:absolute;&#10;left:8556;&#10;top:15669;&#10;width:3356;&#10;height:1164;" fillcolor="#FFFFFF" stroked="f" strokeweight="1.0pt">
                <v:stroke color="#000000"/>
              </v:rect>
              <v:rect type="#_x0000_t1" id="矩形 104" o:spid="_x0000_s104" style="position:absolute;&#10;left:8556;&#10;top:15669;&#10;width:3356;&#10;height:1164;" filled="f" stroked="t" strokeweight="1.0pt">
                <v:stroke color="#FFFFFF"/>
              </v:rect>
            </v:group>
          </w:pict>
        </mc:Fallback>
      </mc:AlternateContent>
    </w: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ahoma" w:eastAsia="Tahoma" w:cs="Tahoma" w:hAnsi="Tahoma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63"/>
      <w:ind w:left="465"/>
      <w:outlineLvl w:val="0"/>
    </w:pPr>
    <w:rPr>
      <w:b/>
      <w:bCs/>
      <w:sz w:val="68"/>
      <w:szCs w:val="68"/>
    </w:rPr>
  </w:style>
  <w:style w:type="paragraph" w:styleId="2">
    <w:name w:val="heading 2"/>
    <w:basedOn w:val="0"/>
    <w:pPr>
      <w:spacing w:before="90"/>
      <w:ind w:left="465"/>
      <w:outlineLvl w:val="1"/>
    </w:pPr>
    <w:rPr>
      <w:b/>
      <w:bCs/>
      <w:sz w:val="34"/>
      <w:szCs w:val="34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7"/>
      <w:szCs w:val="27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pPr>
      <w:spacing w:before="59"/>
      <w:ind w:left="157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136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3.png"/><Relationship Id="rId2" Type="http://schemas.openxmlformats.org/officeDocument/2006/relationships/hyperlink" Target="https://gamma.app/?utm_source=made-with-gamma" TargetMode="External"/><Relationship Id="rId3" Type="http://schemas.openxmlformats.org/officeDocument/2006/relationships/image" Target="media/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34.png"/><Relationship Id="rId2" Type="http://schemas.openxmlformats.org/officeDocument/2006/relationships/hyperlink" Target="https://gamma.app/?utm_source=made-with-gamma" TargetMode="External"/><Relationship Id="rId3" Type="http://schemas.openxmlformats.org/officeDocument/2006/relationships/image" Target="media/3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97.png"/><Relationship Id="rId2" Type="http://schemas.openxmlformats.org/officeDocument/2006/relationships/hyperlink" Target="https://gamma.app/?utm_source=made-with-gamma" TargetMode="External"/><Relationship Id="rId3" Type="http://schemas.openxmlformats.org/officeDocument/2006/relationships/image" Target="media/97.png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10</Pages>
  <Words>817</Words>
  <Characters>5515</Characters>
  <Lines>341</Lines>
  <Paragraphs>166</Paragraphs>
  <CharactersWithSpaces>6146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2</cp:revision>
  <dcterms:created xsi:type="dcterms:W3CDTF">2026-03-04T21:28:00Z</dcterms:created>
  <dcterms:modified xsi:type="dcterms:W3CDTF">2026-03-07T13:17:11Z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2026-03-03T16:00:00Z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2026-03-03T16:00:00Z</vt:filetime>
  </property>
  <property fmtid="{D5CDD505-2E9C-101B-9397-08002B2CF9AE}" pid="5" name="Producer">
    <vt:lpwstr>Microsoft® PowerPoint® LTSC</vt:lpwstr>
  </property>
</Properties>
</file>