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55" w:line="247" w:lineRule="auto"/>
        <w:ind w:left="145"/>
        <w:rPr>
          <w:rFonts w:ascii="Century Gothic" w:hAnsi="Century Gothic"/>
          <w:sz w:val="54"/>
        </w:rPr>
      </w:pPr>
      <w:r>
        <w:drawing>
          <wp:anchor distT="0" distB="0" distL="0" distR="0" simplePos="0" relativeHeight="2" behindDoc="1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7" cy="10689336"/>
            <wp:effectExtent l="0" t="0" r="0" b="0"/>
            <wp:wrapNone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087" cy="1068933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Century Gothic" w:hAnsi="Century Gothic"/>
          <w:color w:val="1B1B27"/>
          <w:sz w:val="54"/>
        </w:rPr>
        <w:t xml:space="preserve">Project Design Phase – Problem– </w:t>
      </w:r>
      <w:r>
        <w:rPr>
          <w:rFonts w:ascii="Century Gothic" w:hAnsi="Century Gothic"/>
          <w:color w:val="1B1B27"/>
          <w:w w:val="104"/>
          <w:sz w:val="54"/>
        </w:rPr>
        <w:t>Solution</w:t>
      </w:r>
      <w:r>
        <w:rPr>
          <w:rFonts w:ascii="Century Gothic" w:hAnsi="Century Gothic"/>
          <w:color w:val="1B1B27"/>
          <w:spacing w:val="40"/>
          <w:w w:val="104"/>
          <w:sz w:val="54"/>
        </w:rPr>
        <w:t xml:space="preserve"> </w:t>
      </w:r>
      <w:r>
        <w:rPr>
          <w:rFonts w:ascii="Century Gothic" w:hAnsi="Century Gothic"/>
          <w:color w:val="1B1B27"/>
          <w:w w:val="104"/>
          <w:sz w:val="54"/>
        </w:rPr>
        <w:t>Fit</w:t>
      </w:r>
    </w:p>
    <w:p>
      <w:pPr>
        <w:pStyle w:val="1"/>
      </w:pPr>
      <w:r>
        <w:rPr>
          <w:color w:val="1B1B27"/>
          <w:spacing w:val="-2"/>
        </w:rPr>
        <w:t>MicroGoal</w:t>
      </w:r>
    </w:p>
    <w:p>
      <w:pPr>
        <w:spacing w:before="457" w:line="593" w:lineRule="auto"/>
        <w:ind w:left="145" w:right="7742"/>
        <w:rPr>
          <w:rFonts w:ascii="Arial" w:hAnsi="Arial"/>
          <w:b/>
          <w:sz w:val="21"/>
        </w:rPr>
      </w:pPr>
      <w:r>
        <w:rPr>
          <w:color w:val="404154"/>
          <w:w w:val="104"/>
          <w:sz w:val="21"/>
        </w:rPr>
        <w:t xml:space="preserve">Date: </w:t>
      </w:r>
      <w:r>
        <w:rPr>
          <w:rFonts w:ascii="Arial" w:hAnsi="Arial"/>
          <w:b/>
          <w:color w:val="404154"/>
          <w:w w:val="104"/>
          <w:sz w:val="21"/>
        </w:rPr>
        <w:t xml:space="preserve">07 </w:t>
      </w:r>
      <w:bookmarkStart w:id="0" w:name="_GoBack"/>
      <w:bookmarkEnd w:id="0"/>
      <w:r>
        <w:rPr>
          <w:rFonts w:ascii="Arial" w:hAnsi="Arial"/>
          <w:b/>
          <w:color w:val="404154"/>
          <w:w w:val="104"/>
          <w:sz w:val="21"/>
        </w:rPr>
        <w:t xml:space="preserve">Mar 2026 </w:t>
      </w:r>
      <w:r>
        <w:rPr>
          <w:color w:val="404154"/>
          <w:w w:val="104"/>
          <w:sz w:val="21"/>
        </w:rPr>
        <w:t xml:space="preserve">Maximum Marks: </w:t>
      </w:r>
      <w:r>
        <w:rPr>
          <w:rFonts w:ascii="Arial" w:hAnsi="Arial"/>
          <w:b/>
          <w:color w:val="404154"/>
          <w:w w:val="104"/>
          <w:sz w:val="21"/>
        </w:rPr>
        <w:t>2</w:t>
      </w:r>
      <w:r>
        <w:rPr>
          <w:rFonts w:ascii="Arial" w:hAnsi="Arial"/>
          <w:b/>
          <w:color w:val="404154"/>
          <w:spacing w:val="-1"/>
          <w:w w:val="104"/>
          <w:sz w:val="21"/>
        </w:rPr>
        <w:t xml:space="preserve"> </w:t>
      </w:r>
      <w:r>
        <w:rPr>
          <w:rFonts w:ascii="Arial" w:hAnsi="Arial"/>
          <w:b/>
          <w:color w:val="404154"/>
          <w:w w:val="104"/>
          <w:sz w:val="21"/>
        </w:rPr>
        <w:t>Marks</w:t>
      </w:r>
    </w:p>
    <w:p>
      <w:pPr>
        <w:spacing w:line="593" w:lineRule="auto"/>
        <w:rPr>
          <w:rFonts w:ascii="Arial" w:hAnsi="Arial"/>
          <w:sz w:val="21"/>
        </w:rPr>
        <w:sectPr>
          <w:type w:val="continuous"/>
          <w:pgSz w:w="11920" w:h="16840"/>
          <w:pgMar w:top="500" w:right="640" w:bottom="280" w:left="620" w:header="720" w:footer="720" w:gutter="0"/>
          <w:docGrid w:linePitch="312" w:charSpace="0"/>
        </w:sectPr>
      </w:pPr>
    </w:p>
    <w:p>
      <w:pPr>
        <w:spacing w:before="55"/>
        <w:ind w:left="145"/>
        <w:rPr>
          <w:rFonts w:ascii="Century Gothic" w:hAnsi="Century Gothic"/>
          <w:sz w:val="54"/>
        </w:rPr>
      </w:pPr>
      <w:r>
        <mc:AlternateContent>
          <mc:Choice Requires="wps">
            <w:drawing>
              <wp:anchor distT="0" distB="0" distL="114298" distR="114298" simplePos="0" relativeHeight="3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4" name="矩形 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5" o:spid="_x0000_s5" fillcolor="#F8F8FF" stroked="f" strokeweight="1.0pt" style="position:absolute;&#10;margin-left:0.0pt;&#10;margin-top:0.0pt;&#10;width:595.45pt;&#10;height:841.7pt;&#10;z-index:-37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54" behindDoc="0" locked="0" layoutInCell="1" hidden="0" allowOverlap="1">
                <wp:simplePos x="0" y="0"/>
                <wp:positionH relativeFrom="page">
                  <wp:posOffset>5273040</wp:posOffset>
                </wp:positionH>
                <wp:positionV relativeFrom="page">
                  <wp:posOffset>9980296</wp:posOffset>
                </wp:positionV>
                <wp:extent cx="2291080" cy="652780"/>
                <wp:effectExtent l="0" t="0" r="0" b="0"/>
                <wp:wrapNone/>
                <wp:docPr id="6" name="组合 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7" name="组合 7"/>
                      <wpg:cNvGrpSpPr/>
                      <wpg:grpSpPr>
                        <a:xfrm rot="0">
                          <a:off x="0" y="0"/>
                          <a:ext cx="2291080" cy="652780"/>
                          <a:chOff x="0" y="0"/>
                          <a:chExt cx="2291080" cy="6527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9" name="图片 9">
                            <a:hlinkClick r:id="rId4"/>
                          </pic:cNvPr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97839" y="22860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0" name="矩形 10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1" name="矩形 11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2" o:spid="_x0000_s12" coordorigin="8304,15717" coordsize="3608,1028" style="position:absolute;&#10;margin-left:415.2pt;&#10;margin-top:785.85004pt;&#10;width:180.4pt;&#10;height:51.400036pt;&#10;z-index:54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13" o:spid="_x0000_s13" style="position:absolute;&#10;left:9088;&#10;top:16077;&#10;width:2712;&#10;height:648;" filled="f" stroked="f" strokeweight="1.0pt" href="https://gamma.app/?utm_source=made-with-gamma">
                  <v:imagedata r:id="rId5" o:title="3107372841772898770173"/>
                  <o:lock aspectratio="t"/>
                  <v:stroke color="#000000"/>
                </v:shape>
                <v:rect type="#_x0000_t1" id="矩形 14" o:spid="_x0000_s14" style="position:absolute;&#10;left:8304;&#10;top:15717;&#10;width:3607;&#10;height:1028;" fillcolor="#F8F8FF" stroked="f" strokeweight="1.0pt">
                  <v:stroke color="#000000"/>
                </v:rect>
                <v:rect type="#_x0000_t1" id="矩形 15" o:spid="_x0000_s15" style="position:absolute;&#10;left:8304;&#10;top:15717;&#10;width:3607;&#10;height:1028;" filled="f" stroked="t" strokeweight="1.0pt">
                  <v:stroke color="#F8F8FF"/>
                </v:rect>
              </v:group>
            </w:pict>
          </mc:Fallback>
        </mc:AlternateContent>
      </w:r>
      <w:r>
        <w:rPr>
          <w:rFonts w:ascii="Century Gothic" w:hAnsi="Century Gothic"/>
          <w:color w:val="1B1B27"/>
          <w:w w:val="104"/>
          <w:sz w:val="54"/>
        </w:rPr>
        <w:t>Problem–Solution</w:t>
      </w:r>
      <w:r>
        <w:rPr>
          <w:rFonts w:ascii="Century Gothic" w:hAnsi="Century Gothic"/>
          <w:color w:val="1B1B27"/>
          <w:spacing w:val="65"/>
          <w:w w:val="104"/>
          <w:sz w:val="54"/>
        </w:rPr>
        <w:t xml:space="preserve"> </w:t>
      </w:r>
      <w:r>
        <w:rPr>
          <w:rFonts w:ascii="Century Gothic" w:hAnsi="Century Gothic"/>
          <w:color w:val="1B1B27"/>
          <w:w w:val="104"/>
          <w:sz w:val="54"/>
        </w:rPr>
        <w:t>Fit</w:t>
      </w:r>
      <w:r>
        <w:rPr>
          <w:rFonts w:ascii="Century Gothic" w:hAnsi="Century Gothic"/>
          <w:color w:val="1B1B27"/>
          <w:spacing w:val="78"/>
          <w:w w:val="104"/>
          <w:sz w:val="54"/>
        </w:rPr>
        <w:t xml:space="preserve"> </w:t>
      </w:r>
      <w:r>
        <w:rPr>
          <w:rFonts w:ascii="Century Gothic" w:hAnsi="Century Gothic"/>
          <w:color w:val="1B1B27"/>
          <w:spacing w:val="-2"/>
          <w:w w:val="104"/>
          <w:sz w:val="54"/>
        </w:rPr>
        <w:t>Overview</w:t>
      </w:r>
    </w:p>
    <w:p>
      <w:pPr>
        <w:pStyle w:val="1"/>
        <w:spacing w:before="332"/>
      </w:pPr>
      <w:r>
        <w:rPr>
          <w:color w:val="1B1B27"/>
          <w:spacing w:val="-2"/>
        </w:rPr>
        <w:t>MicroGoal</w:t>
      </w:r>
    </w:p>
    <w:p>
      <w:pPr>
        <w:pStyle w:val="15"/>
        <w:spacing w:before="460" w:line="343" w:lineRule="auto"/>
        <w:ind w:right="143"/>
      </w:pP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spacing w:val="-1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4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"/>
          <w:w w:val="109"/>
        </w:rPr>
        <w:t xml:space="preserve"> </w:t>
      </w:r>
      <w:r>
        <w:rPr>
          <w:color w:val="404154"/>
          <w:w w:val="110"/>
        </w:rPr>
        <w:t xml:space="preserve">Fit represents a critical validation milestone in backend development, ensuring that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proposed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technical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solution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directly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addresses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a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genuine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user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problem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>before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proceeding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scaling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deployment.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This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framework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verifies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three essential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elements: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problem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real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affects actual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users,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users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genuinely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experience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stated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issue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their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daily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workflows,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 proposed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backend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architecture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effectively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solves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problem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secure,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reliable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manner.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For MicroGoal, achieving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spacing w:val="-1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4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"/>
          <w:w w:val="109"/>
        </w:rPr>
        <w:t xml:space="preserve"> </w:t>
      </w:r>
      <w:r>
        <w:rPr>
          <w:color w:val="404154"/>
          <w:w w:val="110"/>
        </w:rPr>
        <w:t>Fit confirms that the Node.js backend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with JWT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authentication 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MongoDB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persistence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meets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actual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needs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secure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goal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management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while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maintaining architectural integrity and scalability for future expansion.</w:t>
      </w:r>
    </w:p>
    <w:p>
      <w:pPr>
        <w:spacing w:line="343" w:lineRule="auto"/>
        <w:sectPr>
          <w:pgSz w:w="11920" w:h="16840"/>
          <w:pgMar w:top="500" w:right="640" w:bottom="0" w:left="620" w:header="720" w:footer="720" w:gutter="0"/>
          <w:docGrid w:linePitch="312" w:charSpace="0"/>
        </w:sectPr>
      </w:pPr>
    </w:p>
    <w:p>
      <w:pPr>
        <w:pStyle w:val="2"/>
      </w:pPr>
      <w:r>
        <mc:AlternateContent>
          <mc:Choice Requires="wps">
            <w:drawing>
              <wp:anchor distT="0" distB="0" distL="114298" distR="114298" simplePos="0" relativeHeight="4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6" name="矩形 1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17" o:spid="_x0000_s17" fillcolor="#F8F8FF" stroked="f" strokeweight="1.0pt" style="position:absolute;&#10;margin-left:0.0pt;&#10;margin-top:0.0pt;&#10;width:595.45pt;&#10;height:841.7pt;&#10;z-index:-36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60" behindDoc="0" locked="0" layoutInCell="1" hidden="0" allowOverlap="1">
                <wp:simplePos x="0" y="0"/>
                <wp:positionH relativeFrom="page">
                  <wp:posOffset>5273040</wp:posOffset>
                </wp:positionH>
                <wp:positionV relativeFrom="page">
                  <wp:posOffset>9980296</wp:posOffset>
                </wp:positionV>
                <wp:extent cx="2291080" cy="652780"/>
                <wp:effectExtent l="0" t="0" r="0" b="0"/>
                <wp:wrapNone/>
                <wp:docPr id="18" name="组合 1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9" name="组合 19"/>
                      <wpg:cNvGrpSpPr/>
                      <wpg:grpSpPr>
                        <a:xfrm rot="0">
                          <a:off x="0" y="0"/>
                          <a:ext cx="2291080" cy="652780"/>
                          <a:chOff x="0" y="0"/>
                          <a:chExt cx="2291080" cy="6527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1" name="图片 21">
                            <a:hlinkClick r:id="rId7"/>
                          </pic:cNvPr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97839" y="22860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2" name="矩形 22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3" name="矩形 23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4" o:spid="_x0000_s24" coordorigin="8304,15717" coordsize="3608,1028" style="position:absolute;&#10;margin-left:415.2pt;&#10;margin-top:785.85004pt;&#10;width:180.4pt;&#10;height:51.400036pt;&#10;z-index:60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25" o:spid="_x0000_s25" style="position:absolute;&#10;left:9088;&#10;top:16077;&#10;width:2712;&#10;height:648;" filled="f" stroked="f" strokeweight="1.0pt" href="https://gamma.app/?utm_source=made-with-gamma">
                  <v:imagedata r:id="rId8" o:title="1615215841772898770321"/>
                  <o:lock aspectratio="t"/>
                  <v:stroke color="#000000"/>
                </v:shape>
                <v:rect type="#_x0000_t1" id="矩形 26" o:spid="_x0000_s26" style="position:absolute;&#10;left:8304;&#10;top:15717;&#10;width:3607;&#10;height:1028;" fillcolor="#F8F8FF" stroked="f" strokeweight="1.0pt">
                  <v:stroke color="#000000"/>
                </v:rect>
                <v:rect type="#_x0000_t1" id="矩形 27" o:spid="_x0000_s27" style="position:absolute;&#10;left:8304;&#10;top:15717;&#10;width:3607;&#10;height:1028;" filled="f" stroked="t" strokeweight="1.0pt">
                  <v:stroke color="#F8F8FF"/>
                </v:rect>
              </v:group>
            </w:pict>
          </mc:Fallback>
        </mc:AlternateContent>
      </w:r>
      <w:r>
        <w:rPr>
          <w:color w:val="1B1B27"/>
          <w:spacing w:val="-2"/>
          <w:w w:val="104"/>
        </w:rPr>
        <w:t>Purpose</w:t>
      </w:r>
    </w:p>
    <w:p>
      <w:pPr>
        <w:pStyle w:val="15"/>
        <w:spacing w:before="551" w:line="346" w:lineRule="auto"/>
        <w:ind w:right="143"/>
      </w:pPr>
      <w:r>
        <w:rPr>
          <w:color w:val="404154"/>
          <w:w w:val="104"/>
        </w:rPr>
        <w:t>The MicroGoal backend addresses specific technical and security challenges</w:t>
      </w:r>
      <w:r>
        <w:rPr>
          <w:color w:val="404154"/>
          <w:spacing w:val="-1"/>
          <w:w w:val="104"/>
        </w:rPr>
        <w:t xml:space="preserve"> </w:t>
      </w:r>
      <w:r>
        <w:rPr>
          <w:color w:val="404154"/>
          <w:w w:val="104"/>
        </w:rPr>
        <w:t xml:space="preserve">in personal goal </w:t>
      </w:r>
      <w:r>
        <w:rPr>
          <w:color w:val="404154"/>
          <w:w w:val="110"/>
        </w:rPr>
        <w:t>management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systems:</w:t>
      </w:r>
    </w:p>
    <w:p>
      <w:pPr>
        <w:pStyle w:val="15"/>
        <w:spacing w:before="4"/>
        <w:ind w:left="0"/>
        <w:rPr>
          <w:sz w:val="14"/>
        </w:rPr>
      </w:pPr>
      <w:r>
        <mc:AlternateContent>
          <mc:Choice Requires="wps">
            <w:drawing>
              <wp:anchor distT="0" distB="0" distL="0" distR="0" simplePos="0" relativeHeight="55" behindDoc="1" locked="0" layoutInCell="1" hidden="0" allowOverlap="1">
                <wp:simplePos x="0" y="0"/>
                <wp:positionH relativeFrom="page">
                  <wp:posOffset>478155</wp:posOffset>
                </wp:positionH>
                <wp:positionV relativeFrom="paragraph">
                  <wp:posOffset>118745</wp:posOffset>
                </wp:positionV>
                <wp:extent cx="2120899" cy="2174240"/>
                <wp:effectExtent l="0" t="0" r="0" b="0"/>
                <wp:wrapTopAndBottom/>
                <wp:docPr id="28" name="组合 2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9" name="组合 29"/>
                      <wpg:cNvGrpSpPr/>
                      <wpg:grpSpPr>
                        <a:xfrm rot="0">
                          <a:off x="0" y="0"/>
                          <a:ext cx="2120899" cy="2174240"/>
                          <a:chOff x="0" y="0"/>
                          <a:chExt cx="2120899" cy="21742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0" name="矩形 30"/>
                        <wps:cNvSpPr/>
                        <wps:spPr>
                          <a:xfrm rot="0">
                            <a:off x="7619" y="8255"/>
                            <a:ext cx="2105025" cy="2158365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1" name="矩形 31"/>
                        <wps:cNvSpPr/>
                        <wps:spPr>
                          <a:xfrm rot="0">
                            <a:off x="7619" y="8255"/>
                            <a:ext cx="2105025" cy="2158365"/>
                          </a:xfrm>
                          <a:prstGeom prst="rect"/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32" name="文本框 32"/>
                        <wps:cNvSpPr/>
                        <wps:spPr>
                          <a:xfrm rot="0">
                            <a:off x="0" y="0"/>
                            <a:ext cx="2120899" cy="21742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33">
                          <w:txbxContent>
                            <w:p>
                              <w:pPr>
                                <w:spacing w:before="238" w:line="247" w:lineRule="auto"/>
                                <w:ind w:left="254" w:right="272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z w:val="27"/>
                                </w:rPr>
                                <w:t>Secure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z w:val="27"/>
                                </w:rPr>
                                <w:t xml:space="preserve">Backend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Infrastructure</w:t>
                              </w:r>
                            </w:p>
                            <w:p>
                              <w:pPr>
                                <w:spacing w:before="210" w:line="343" w:lineRule="auto"/>
                                <w:ind w:left="254" w:right="27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Address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lack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secure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and structured backend system for managing personal goals with industry-standard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security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practices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34" o:spid="_x0000_s34" coordorigin="753,2857" coordsize="3339,3424" style="position:absolute;&#10;margin-left:37.65pt;&#10;margin-top:9.350001pt;&#10;width:166.99998pt;&#10;height:171.2pt;&#10;z-index:55;&#10;mso-position-horizontal:absolute;&#10;mso-position-horizontal-relative:page;&#10;mso-position-vertical:absolute;&#10;mso-wrap-distance-left:0.0pt;&#10;mso-wrap-distance-right:0.0pt;">
                <v:rect type="#_x0000_t1" id="矩形 35" o:spid="_x0000_s35" style="position:absolute;&#10;left:765;&#10;top:2870;&#10;width:3315;&#10;height:3399;" fillcolor="#F8F8FF" stroked="f" strokeweight="1.0pt">
                  <v:stroke color="#000000"/>
                </v:rect>
                <v:rect type="#_x0000_t1" id="矩形 36" o:spid="_x0000_s36" style="position:absolute;&#10;left:765;&#10;top:2870;&#10;width:3315;&#10;height:3399;" filled="f" stroked="t" strokeweight="1.2404693pt">
                  <v:stroke color="#B8C3DF"/>
                </v:rect>
                <v:shape type="#_x0000_t202" id="文本框 37" o:spid="_x0000_s37" style="position:absolute;&#10;left:753;&#10;top:2857;&#10;width:3339;&#10;height:3423;&#10;mso-wrap-style:square;" filled="f" stroked="f" strokeweight="1.0pt">
                  <v:textbox id="851" inset="0mm,0mm,0mm,0mm" o:insetmode="custom" style="layout-flow:horizontal;&#10;v-text-anchor:top;">
                    <w:txbxContent>
                      <w:p>
                        <w:pPr>
                          <w:spacing w:before="238" w:line="247" w:lineRule="auto"/>
                          <w:ind w:left="254" w:right="272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z w:val="27"/>
                          </w:rPr>
                          <w:t>Secure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z w:val="27"/>
                          </w:rPr>
                          <w:t xml:space="preserve">Backend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Infrastructure</w:t>
                        </w:r>
                      </w:p>
                      <w:p>
                        <w:pPr>
                          <w:spacing w:before="210" w:line="343" w:lineRule="auto"/>
                          <w:ind w:left="254" w:right="272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Address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lack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a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secure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and structured backend system for managing personal goals with industry-standard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security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practices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6" behindDoc="1" locked="0" layoutInCell="1" hidden="0" allowOverlap="1">
                <wp:simplePos x="0" y="0"/>
                <wp:positionH relativeFrom="page">
                  <wp:posOffset>2721610</wp:posOffset>
                </wp:positionH>
                <wp:positionV relativeFrom="paragraph">
                  <wp:posOffset>118745</wp:posOffset>
                </wp:positionV>
                <wp:extent cx="2118995" cy="2174240"/>
                <wp:effectExtent l="0" t="0" r="0" b="0"/>
                <wp:wrapTopAndBottom/>
                <wp:docPr id="38" name="组合 3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9" name="组合 39"/>
                      <wpg:cNvGrpSpPr/>
                      <wpg:grpSpPr>
                        <a:xfrm rot="0">
                          <a:off x="0" y="0"/>
                          <a:ext cx="2118995" cy="2174240"/>
                          <a:chOff x="0" y="0"/>
                          <a:chExt cx="2118995" cy="21742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40" name="矩形 40"/>
                        <wps:cNvSpPr/>
                        <wps:spPr>
                          <a:xfrm rot="0">
                            <a:off x="7619" y="8255"/>
                            <a:ext cx="2103120" cy="2158365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41" name="矩形 41"/>
                        <wps:cNvSpPr/>
                        <wps:spPr>
                          <a:xfrm rot="0">
                            <a:off x="7619" y="8255"/>
                            <a:ext cx="2103120" cy="2158365"/>
                          </a:xfrm>
                          <a:prstGeom prst="rect"/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42" name="文本框 42"/>
                        <wps:cNvSpPr/>
                        <wps:spPr>
                          <a:xfrm rot="0">
                            <a:off x="0" y="0"/>
                            <a:ext cx="2118995" cy="21742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43">
                          <w:txbxContent>
                            <w:p>
                              <w:pPr>
                                <w:spacing w:before="238"/>
                                <w:ind w:left="255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Reliable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6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API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3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Access</w:t>
                              </w:r>
                            </w:p>
                            <w:p>
                              <w:pPr>
                                <w:spacing w:before="219" w:line="343" w:lineRule="auto"/>
                                <w:ind w:left="255" w:right="23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04"/>
                                  <w:sz w:val="21"/>
                                </w:rPr>
                                <w:t>Provide users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4"/>
                                  <w:sz w:val="21"/>
                                </w:rPr>
                                <w:t>with a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4"/>
                                  <w:sz w:val="21"/>
                                </w:rPr>
                                <w:t xml:space="preserve">reliable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API to create, update, delete, and view goals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with consistent response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patterns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44" o:spid="_x0000_s44" coordorigin="4286,2857" coordsize="3337,3424" style="position:absolute;&#10;margin-left:214.30002pt;&#10;margin-top:9.350001pt;&#10;width:166.85pt;&#10;height:171.2pt;&#10;z-index:56;&#10;mso-position-horizontal:absolute;&#10;mso-position-horizontal-relative:page;&#10;mso-position-vertical:absolute;&#10;mso-wrap-distance-left:0.0pt;&#10;mso-wrap-distance-right:0.0pt;">
                <v:rect type="#_x0000_t1" id="矩形 45" o:spid="_x0000_s45" style="position:absolute;&#10;left:4297;&#10;top:2870;&#10;width:3312;&#10;height:3399;" fillcolor="#F8F8FF" stroked="f" strokeweight="1.0pt">
                  <v:stroke color="#000000"/>
                </v:rect>
                <v:rect type="#_x0000_t1" id="矩形 46" o:spid="_x0000_s46" style="position:absolute;&#10;left:4297;&#10;top:2870;&#10;width:3312;&#10;height:3399;" filled="f" stroked="t" strokeweight="1.2404693pt">
                  <v:stroke color="#B8C3DF"/>
                </v:rect>
                <v:shape type="#_x0000_t202" id="文本框 47" o:spid="_x0000_s47" style="position:absolute;&#10;left:4286;&#10;top:2857;&#10;width:3337;&#10;height:3423;&#10;mso-wrap-style:square;" filled="f" stroked="f" strokeweight="1.0pt">
                  <v:textbox id="852" inset="0mm,0mm,0mm,0mm" o:insetmode="custom" style="layout-flow:horizontal;&#10;v-text-anchor:top;">
                    <w:txbxContent>
                      <w:p>
                        <w:pPr>
                          <w:spacing w:before="238"/>
                          <w:ind w:left="255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Reliable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6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API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3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Access</w:t>
                        </w:r>
                      </w:p>
                      <w:p>
                        <w:pPr>
                          <w:spacing w:before="219" w:line="343" w:lineRule="auto"/>
                          <w:ind w:left="255" w:right="230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04"/>
                            <w:sz w:val="21"/>
                          </w:rPr>
                          <w:t>Provide users</w:t>
                        </w:r>
                        <w:r>
                          <w:rPr>
                            <w:color w:val="404154"/>
                            <w:spacing w:val="-2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4"/>
                            <w:sz w:val="21"/>
                          </w:rPr>
                          <w:t>with a</w:t>
                        </w:r>
                        <w:r>
                          <w:rPr>
                            <w:color w:val="404154"/>
                            <w:spacing w:val="-2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4"/>
                            <w:sz w:val="21"/>
                          </w:rPr>
                          <w:t xml:space="preserve">reliable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API to create, update, delete, and view goals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with consistent response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patterns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7" behindDoc="1" locked="0" layoutInCell="1" hidden="0" allowOverlap="1">
                <wp:simplePos x="0" y="0"/>
                <wp:positionH relativeFrom="page">
                  <wp:posOffset>4963159</wp:posOffset>
                </wp:positionH>
                <wp:positionV relativeFrom="paragraph">
                  <wp:posOffset>118745</wp:posOffset>
                </wp:positionV>
                <wp:extent cx="2120899" cy="2174240"/>
                <wp:effectExtent l="0" t="0" r="0" b="0"/>
                <wp:wrapTopAndBottom/>
                <wp:docPr id="48" name="组合 4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9" name="组合 49"/>
                      <wpg:cNvGrpSpPr/>
                      <wpg:grpSpPr>
                        <a:xfrm rot="0">
                          <a:off x="0" y="0"/>
                          <a:ext cx="2120899" cy="2174240"/>
                          <a:chOff x="0" y="0"/>
                          <a:chExt cx="2120899" cy="21742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50" name="矩形 50"/>
                        <wps:cNvSpPr/>
                        <wps:spPr>
                          <a:xfrm rot="0">
                            <a:off x="7620" y="8255"/>
                            <a:ext cx="2105025" cy="2158365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51" name="矩形 51"/>
                        <wps:cNvSpPr/>
                        <wps:spPr>
                          <a:xfrm rot="0">
                            <a:off x="7620" y="8255"/>
                            <a:ext cx="2105025" cy="2158365"/>
                          </a:xfrm>
                          <a:prstGeom prst="rect"/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52" name="文本框 52"/>
                        <wps:cNvSpPr/>
                        <wps:spPr>
                          <a:xfrm rot="0">
                            <a:off x="0" y="0"/>
                            <a:ext cx="2120899" cy="21742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53">
                          <w:txbxContent>
                            <w:p>
                              <w:pPr>
                                <w:spacing w:before="238"/>
                                <w:ind w:left="258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10"/>
                                  <w:sz w:val="27"/>
                                </w:rPr>
                                <w:t>JWT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14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Authentication</w:t>
                              </w:r>
                            </w:p>
                            <w:p>
                              <w:pPr>
                                <w:spacing w:before="219" w:line="343" w:lineRule="auto"/>
                                <w:ind w:left="258" w:right="27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Ensure secure authentication and </w:t>
                              </w:r>
                              <w:r>
                                <w:rPr>
                                  <w:color w:val="404154"/>
                                  <w:w w:val="104"/>
                                  <w:sz w:val="21"/>
                                </w:rPr>
                                <w:t>authorization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4"/>
                                  <w:sz w:val="21"/>
                                </w:rPr>
                                <w:t>using</w:t>
                              </w:r>
                              <w:r>
                                <w:rPr>
                                  <w:color w:val="404154"/>
                                  <w:spacing w:val="-7"/>
                                  <w:w w:val="10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04"/>
                                  <w:sz w:val="21"/>
                                </w:rPr>
                                <w:t xml:space="preserve">JSON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Web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Tokens</w:t>
                              </w:r>
                              <w:r>
                                <w:rPr>
                                  <w:color w:val="404154"/>
                                  <w:spacing w:val="-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with proper session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management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54" o:spid="_x0000_s54" coordorigin="7815,2857" coordsize="3339,3424" style="position:absolute;&#10;margin-left:390.8pt;&#10;margin-top:9.350001pt;&#10;width:166.99998pt;&#10;height:171.2pt;&#10;z-index:57;&#10;mso-position-horizontal:absolute;&#10;mso-position-horizontal-relative:page;&#10;mso-position-vertical:absolute;&#10;mso-wrap-distance-left:0.0pt;&#10;mso-wrap-distance-right:0.0pt;">
                <v:rect type="#_x0000_t1" id="矩形 55" o:spid="_x0000_s55" style="position:absolute;&#10;left:7828;&#10;top:2870;&#10;width:3314;&#10;height:3399;" fillcolor="#F8F8FF" stroked="f" strokeweight="1.0pt">
                  <v:stroke color="#000000"/>
                </v:rect>
                <v:rect type="#_x0000_t1" id="矩形 56" o:spid="_x0000_s56" style="position:absolute;&#10;left:7828;&#10;top:2870;&#10;width:3314;&#10;height:3399;" filled="f" stroked="t" strokeweight="1.2404693pt">
                  <v:stroke color="#B8C3DF"/>
                </v:rect>
                <v:shape type="#_x0000_t202" id="文本框 57" o:spid="_x0000_s57" style="position:absolute;&#10;left:7815;&#10;top:2857;&#10;width:3339;&#10;height:3423;&#10;mso-wrap-style:square;" filled="f" stroked="f" strokeweight="1.0pt">
                  <v:textbox id="853" inset="0mm,0mm,0mm,0mm" o:insetmode="custom" style="layout-flow:horizontal;&#10;v-text-anchor:top;">
                    <w:txbxContent>
                      <w:p>
                        <w:pPr>
                          <w:spacing w:before="238"/>
                          <w:ind w:left="258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10"/>
                            <w:sz w:val="27"/>
                          </w:rPr>
                          <w:t>JWT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14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10"/>
                            <w:sz w:val="27"/>
                          </w:rPr>
                          <w:t>Authentication</w:t>
                        </w:r>
                      </w:p>
                      <w:p>
                        <w:pPr>
                          <w:spacing w:before="219" w:line="343" w:lineRule="auto"/>
                          <w:ind w:left="258" w:right="272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Ensure secure authentication and </w:t>
                        </w:r>
                        <w:r>
                          <w:rPr>
                            <w:color w:val="404154"/>
                            <w:w w:val="104"/>
                            <w:sz w:val="21"/>
                          </w:rPr>
                          <w:t>authorization</w:t>
                        </w:r>
                        <w:r>
                          <w:rPr>
                            <w:color w:val="404154"/>
                            <w:spacing w:val="-3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4"/>
                            <w:sz w:val="21"/>
                          </w:rPr>
                          <w:t>using</w:t>
                        </w:r>
                        <w:r>
                          <w:rPr>
                            <w:color w:val="404154"/>
                            <w:spacing w:val="-7"/>
                            <w:w w:val="10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04"/>
                            <w:sz w:val="21"/>
                          </w:rPr>
                          <w:t xml:space="preserve">JSON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Web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Tokens</w:t>
                        </w:r>
                        <w:r>
                          <w:rPr>
                            <w:color w:val="404154"/>
                            <w:spacing w:val="-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with proper session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management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8" behindDoc="1" locked="0" layoutInCell="1" hidden="0" allowOverlap="1">
                <wp:simplePos x="0" y="0"/>
                <wp:positionH relativeFrom="page">
                  <wp:posOffset>485775</wp:posOffset>
                </wp:positionH>
                <wp:positionV relativeFrom="paragraph">
                  <wp:posOffset>2423160</wp:posOffset>
                </wp:positionV>
                <wp:extent cx="3225165" cy="1274445"/>
                <wp:effectExtent l="0" t="0" r="0" b="0"/>
                <wp:wrapTopAndBottom/>
                <wp:docPr id="58" name="组合 5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59" name="组合 59"/>
                      <wpg:cNvGrpSpPr/>
                      <wpg:grpSpPr>
                        <a:xfrm rot="0">
                          <a:off x="0" y="0"/>
                          <a:ext cx="3225165" cy="1274445"/>
                          <a:chOff x="0" y="0"/>
                          <a:chExt cx="3225165" cy="127444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60" name="矩形 60"/>
                        <wps:cNvSpPr/>
                        <wps:spPr>
                          <a:xfrm rot="0">
                            <a:off x="0" y="0"/>
                            <a:ext cx="3225165" cy="1274445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61" name="矩形 61"/>
                        <wps:cNvSpPr/>
                        <wps:spPr>
                          <a:xfrm rot="0">
                            <a:off x="0" y="0"/>
                            <a:ext cx="3225165" cy="1274445"/>
                          </a:xfrm>
                          <a:prstGeom prst="rect"/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62" name="文本框 62"/>
                        <wps:cNvSpPr/>
                        <wps:spPr>
                          <a:xfrm rot="0">
                            <a:off x="16510" y="12699"/>
                            <a:ext cx="3192145" cy="124967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63">
                          <w:txbxContent>
                            <w:p>
                              <w:pPr>
                                <w:spacing w:before="206"/>
                                <w:ind w:left="216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95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sz w:val="27"/>
                                </w:rPr>
                                <w:t>Protection</w:t>
                              </w:r>
                            </w:p>
                            <w:p>
                              <w:pPr>
                                <w:spacing w:before="219"/>
                                <w:ind w:left="21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Improve</w:t>
                              </w:r>
                              <w:r>
                                <w:rPr>
                                  <w:color w:val="404154"/>
                                  <w:spacing w:val="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404154"/>
                                  <w:spacing w:val="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protection</w:t>
                              </w:r>
                              <w:r>
                                <w:rPr>
                                  <w:color w:val="404154"/>
                                  <w:spacing w:val="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by</w:t>
                              </w:r>
                              <w:r>
                                <w:rPr>
                                  <w:color w:val="404154"/>
                                  <w:spacing w:val="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restricting</w:t>
                              </w:r>
                              <w:r>
                                <w:rPr>
                                  <w:color w:val="404154"/>
                                  <w:spacing w:val="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access</w:t>
                              </w:r>
                            </w:p>
                            <w:p>
                              <w:pPr>
                                <w:spacing w:before="104" w:line="343" w:lineRule="auto"/>
                                <w:ind w:left="216" w:right="145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to authorized users only through </w:t>
                              </w:r>
                              <w:r>
                                <w:rPr>
                                  <w:color w:val="404154"/>
                                  <w:w w:val="104"/>
                                  <w:sz w:val="21"/>
                                </w:rPr>
                                <w:t>middleware-based access control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64" o:spid="_x0000_s64" coordorigin="765,6486" coordsize="5079,2007" style="position:absolute;&#10;margin-left:38.25pt;&#10;margin-top:190.8pt;&#10;width:253.95001pt;&#10;height:100.350006pt;&#10;z-index:58;&#10;mso-position-horizontal:absolute;&#10;mso-position-horizontal-relative:page;&#10;mso-position-vertical:absolute;&#10;mso-wrap-distance-left:0.0pt;&#10;mso-wrap-distance-right:0.0pt;">
                <v:rect type="#_x0000_t1" id="矩形 65" o:spid="_x0000_s65" style="position:absolute;&#10;left:765;&#10;top:6486;&#10;width:5079;&#10;height:2006;" fillcolor="#F8F8FF" stroked="f" strokeweight="1.0pt">
                  <v:stroke color="#000000"/>
                </v:rect>
                <v:rect type="#_x0000_t1" id="矩形 66" o:spid="_x0000_s66" style="position:absolute;&#10;left:765;&#10;top:6486;&#10;width:5079;&#10;height:2006;" filled="f" stroked="t" strokeweight="1.2404693pt">
                  <v:stroke color="#B8C3DF"/>
                </v:rect>
                <v:shape type="#_x0000_t202" id="文本框 67" o:spid="_x0000_s67" style="position:absolute;&#10;left:791;&#10;top:6506;&#10;width:5027;&#10;height:1967;&#10;mso-wrap-style:square;" filled="f" stroked="f" strokeweight="1.0pt">
                  <v:textbox id="854" inset="0mm,0mm,0mm,0mm" o:insetmode="custom" style="layout-flow:horizontal;&#10;v-text-anchor:top;">
                    <w:txbxContent>
                      <w:p>
                        <w:pPr>
                          <w:spacing w:before="206"/>
                          <w:ind w:left="216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95"/>
                            <w:sz w:val="27"/>
                          </w:rPr>
                          <w:t>Data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sz w:val="27"/>
                          </w:rPr>
                          <w:t>Protection</w:t>
                        </w:r>
                      </w:p>
                      <w:p>
                        <w:pPr>
                          <w:spacing w:before="219"/>
                          <w:ind w:left="216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Improve</w:t>
                        </w:r>
                        <w:r>
                          <w:rPr>
                            <w:color w:val="404154"/>
                            <w:spacing w:val="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data</w:t>
                        </w:r>
                        <w:r>
                          <w:rPr>
                            <w:color w:val="404154"/>
                            <w:spacing w:val="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protection</w:t>
                        </w:r>
                        <w:r>
                          <w:rPr>
                            <w:color w:val="404154"/>
                            <w:spacing w:val="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by</w:t>
                        </w:r>
                        <w:r>
                          <w:rPr>
                            <w:color w:val="404154"/>
                            <w:spacing w:val="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restricting</w:t>
                        </w:r>
                        <w:r>
                          <w:rPr>
                            <w:color w:val="404154"/>
                            <w:spacing w:val="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access</w:t>
                        </w:r>
                      </w:p>
                      <w:p>
                        <w:pPr>
                          <w:spacing w:before="104" w:line="343" w:lineRule="auto"/>
                          <w:ind w:left="216" w:right="1451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to authorized users only through </w:t>
                        </w:r>
                        <w:r>
                          <w:rPr>
                            <w:color w:val="404154"/>
                            <w:w w:val="104"/>
                            <w:sz w:val="21"/>
                          </w:rPr>
                          <w:t>middleware-based access control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59" behindDoc="1" locked="0" layoutInCell="1" hidden="0" allowOverlap="1">
                <wp:simplePos x="0" y="0"/>
                <wp:positionH relativeFrom="page">
                  <wp:posOffset>3849370</wp:posOffset>
                </wp:positionH>
                <wp:positionV relativeFrom="paragraph">
                  <wp:posOffset>2423160</wp:posOffset>
                </wp:positionV>
                <wp:extent cx="3226435" cy="1274445"/>
                <wp:effectExtent l="0" t="0" r="0" b="0"/>
                <wp:wrapTopAndBottom/>
                <wp:docPr id="68" name="组合 6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69" name="组合 69"/>
                      <wpg:cNvGrpSpPr/>
                      <wpg:grpSpPr>
                        <a:xfrm rot="0">
                          <a:off x="0" y="0"/>
                          <a:ext cx="3226435" cy="1274445"/>
                          <a:chOff x="0" y="0"/>
                          <a:chExt cx="3226435" cy="127444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70" name="矩形 70"/>
                        <wps:cNvSpPr/>
                        <wps:spPr>
                          <a:xfrm rot="0">
                            <a:off x="0" y="0"/>
                            <a:ext cx="3226435" cy="1274445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71" name="矩形 71"/>
                        <wps:cNvSpPr/>
                        <wps:spPr>
                          <a:xfrm rot="0">
                            <a:off x="0" y="0"/>
                            <a:ext cx="3226435" cy="1274445"/>
                          </a:xfrm>
                          <a:prstGeom prst="rect"/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72" name="文本框 72"/>
                        <wps:cNvSpPr/>
                        <wps:spPr>
                          <a:xfrm rot="0">
                            <a:off x="16510" y="12699"/>
                            <a:ext cx="3194049" cy="124967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73">
                          <w:txbxContent>
                            <w:p>
                              <w:pPr>
                                <w:spacing w:before="206"/>
                                <w:ind w:left="21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z w:val="27"/>
                                </w:rPr>
                                <w:t>Scalable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Architecture</w:t>
                              </w:r>
                            </w:p>
                            <w:p>
                              <w:pPr>
                                <w:spacing w:before="219" w:line="346" w:lineRule="auto"/>
                                <w:ind w:left="219" w:right="39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Deliver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scalable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backend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architecture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that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supports</w:t>
                              </w:r>
                              <w:r>
                                <w:rPr>
                                  <w:color w:val="404154"/>
                                  <w:spacing w:val="-7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future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feature</w:t>
                              </w:r>
                              <w:r>
                                <w:rPr>
                                  <w:color w:val="404154"/>
                                  <w:spacing w:val="-10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expansion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and increased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load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74" o:spid="_x0000_s74" coordorigin="6062,6486" coordsize="5081,2007" style="position:absolute;&#10;margin-left:303.1pt;&#10;margin-top:190.8pt;&#10;width:254.05pt;&#10;height:100.350006pt;&#10;z-index:59;&#10;mso-position-horizontal:absolute;&#10;mso-position-horizontal-relative:page;&#10;mso-position-vertical:absolute;&#10;mso-wrap-distance-left:0.0pt;&#10;mso-wrap-distance-right:0.0pt;">
                <v:rect type="#_x0000_t1" id="矩形 75" o:spid="_x0000_s75" style="position:absolute;&#10;left:6062;&#10;top:6486;&#10;width:5081;&#10;height:2006;" fillcolor="#F8F8FF" stroked="f" strokeweight="1.0pt">
                  <v:stroke color="#000000"/>
                </v:rect>
                <v:rect type="#_x0000_t1" id="矩形 76" o:spid="_x0000_s76" style="position:absolute;&#10;left:6062;&#10;top:6486;&#10;width:5081;&#10;height:2006;" filled="f" stroked="t" strokeweight="1.2404693pt">
                  <v:stroke color="#B8C3DF"/>
                </v:rect>
                <v:shape type="#_x0000_t202" id="文本框 77" o:spid="_x0000_s77" style="position:absolute;&#10;left:6088;&#10;top:6506;&#10;width:5030;&#10;height:1967;&#10;mso-wrap-style:square;" filled="f" stroked="f" strokeweight="1.0pt">
                  <v:textbox id="855" inset="0mm,0mm,0mm,0mm" o:insetmode="custom" style="layout-flow:horizontal;&#10;v-text-anchor:top;">
                    <w:txbxContent>
                      <w:p>
                        <w:pPr>
                          <w:spacing w:before="206"/>
                          <w:ind w:left="21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z w:val="27"/>
                          </w:rPr>
                          <w:t>Scalable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Architecture</w:t>
                        </w:r>
                      </w:p>
                      <w:p>
                        <w:pPr>
                          <w:spacing w:before="219" w:line="346" w:lineRule="auto"/>
                          <w:ind w:left="219" w:right="39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Deliver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scalable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backend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architecture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that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supports</w:t>
                        </w:r>
                        <w:r>
                          <w:rPr>
                            <w:color w:val="404154"/>
                            <w:spacing w:val="-7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future</w:t>
                        </w:r>
                        <w:r>
                          <w:rPr>
                            <w:color w:val="404154"/>
                            <w:spacing w:val="-8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feature</w:t>
                        </w:r>
                        <w:r>
                          <w:rPr>
                            <w:color w:val="404154"/>
                            <w:spacing w:val="-10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expansion</w:t>
                        </w:r>
                        <w:r>
                          <w:rPr>
                            <w:color w:val="404154"/>
                            <w:spacing w:val="-11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and increased</w:t>
                        </w:r>
                        <w:r>
                          <w:rPr>
                            <w:color w:val="404154"/>
                            <w:spacing w:val="-9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user</w:t>
                        </w:r>
                        <w:r>
                          <w:rPr>
                            <w:color w:val="404154"/>
                            <w:spacing w:val="-8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load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10"/>
        <w:ind w:left="0"/>
        <w:rPr>
          <w:sz w:val="14"/>
        </w:rPr>
      </w:pPr>
    </w:p>
    <w:p>
      <w:pPr>
        <w:rPr>
          <w:sz w:val="14"/>
        </w:rPr>
        <w:sectPr>
          <w:pgSz w:w="11920" w:h="16840"/>
          <w:pgMar w:top="500" w:right="640" w:bottom="0" w:left="620" w:header="720" w:footer="720" w:gutter="0"/>
          <w:docGrid w:linePitch="312" w:charSpace="0"/>
        </w:sectPr>
      </w:pPr>
    </w:p>
    <w:p>
      <w:pPr>
        <w:pStyle w:val="2"/>
      </w:pPr>
      <w:r>
        <mc:AlternateContent>
          <mc:Choice Requires="wps">
            <w:drawing>
              <wp:anchor distT="0" distB="0" distL="114298" distR="114298" simplePos="0" relativeHeight="5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78" name="矩形 7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79" o:spid="_x0000_s79" fillcolor="#F8F8FF" stroked="f" strokeweight="1.0pt" style="position:absolute;&#10;margin-left:0.0pt;&#10;margin-top:0.0pt;&#10;width:595.45pt;&#10;height:841.7pt;&#10;z-index:-35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65" behindDoc="0" locked="0" layoutInCell="1" hidden="0" allowOverlap="1">
                <wp:simplePos x="0" y="0"/>
                <wp:positionH relativeFrom="page">
                  <wp:posOffset>5273040</wp:posOffset>
                </wp:positionH>
                <wp:positionV relativeFrom="page">
                  <wp:posOffset>9980296</wp:posOffset>
                </wp:positionV>
                <wp:extent cx="2291080" cy="652780"/>
                <wp:effectExtent l="0" t="0" r="0" b="0"/>
                <wp:wrapNone/>
                <wp:docPr id="80" name="组合 8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81" name="组合 81"/>
                      <wpg:cNvGrpSpPr/>
                      <wpg:grpSpPr>
                        <a:xfrm rot="0">
                          <a:off x="0" y="0"/>
                          <a:ext cx="2291080" cy="652780"/>
                          <a:chOff x="0" y="0"/>
                          <a:chExt cx="2291080" cy="6527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83" name="图片 83">
                            <a:hlinkClick r:id="rId10"/>
                          </pic:cNvPr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97839" y="22860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84" name="矩形 84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85" name="矩形 85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86" o:spid="_x0000_s86" coordorigin="8304,15717" coordsize="3608,1028" style="position:absolute;&#10;margin-left:415.2pt;&#10;margin-top:785.85004pt;&#10;width:180.4pt;&#10;height:51.400036pt;&#10;z-index:65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87" o:spid="_x0000_s87" style="position:absolute;&#10;left:9088;&#10;top:16077;&#10;width:2712;&#10;height:648;" filled="f" stroked="f" strokeweight="1.0pt" href="https://gamma.app/?utm_source=made-with-gamma">
                  <v:imagedata r:id="rId11" o:title="5229900731772898770429"/>
                  <o:lock aspectratio="t"/>
                  <v:stroke color="#000000"/>
                </v:shape>
                <v:rect type="#_x0000_t1" id="矩形 88" o:spid="_x0000_s88" style="position:absolute;&#10;left:8304;&#10;top:15717;&#10;width:3607;&#10;height:1028;" fillcolor="#F8F8FF" stroked="f" strokeweight="1.0pt">
                  <v:stroke color="#000000"/>
                </v:rect>
                <v:rect type="#_x0000_t1" id="矩形 89" o:spid="_x0000_s89" style="position:absolute;&#10;left:8304;&#10;top:15717;&#10;width:3607;&#10;height:1028;" filled="f" stroked="t" strokeweight="1.0pt">
                  <v:stroke color="#F8F8FF"/>
                </v:rect>
              </v:group>
            </w:pict>
          </mc:Fallback>
        </mc:AlternateContent>
      </w:r>
      <w:r>
        <w:rPr>
          <w:color w:val="1B1B27"/>
          <w:w w:val="104"/>
        </w:rPr>
        <w:t>Problem</w:t>
      </w:r>
      <w:r>
        <w:rPr>
          <w:color w:val="1B1B27"/>
          <w:spacing w:val="8"/>
          <w:w w:val="104"/>
        </w:rPr>
        <w:t xml:space="preserve"> </w:t>
      </w:r>
      <w:r>
        <w:rPr>
          <w:color w:val="1B1B27"/>
          <w:spacing w:val="-2"/>
          <w:w w:val="104"/>
        </w:rPr>
        <w:t>Statement</w:t>
      </w:r>
    </w:p>
    <w:p>
      <w:pPr>
        <w:pStyle w:val="15"/>
        <w:spacing w:before="551"/>
      </w:pPr>
      <w:r>
        <w:rPr>
          <w:color w:val="404154"/>
          <w:w w:val="110"/>
        </w:rPr>
        <w:t>Many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users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want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manage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their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daily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long-term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goals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digitally,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but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face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significant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barriers:</w:t>
      </w:r>
    </w:p>
    <w:p>
      <w:pPr>
        <w:pStyle w:val="15"/>
        <w:spacing w:before="6"/>
        <w:ind w:left="0"/>
        <w:rPr>
          <w:sz w:val="23"/>
        </w:rPr>
      </w:pPr>
      <w:r>
        <mc:AlternateContent>
          <mc:Choice Requires="wps">
            <w:drawing>
              <wp:anchor distT="0" distB="0" distL="0" distR="0" simplePos="0" relativeHeight="61" behindDoc="1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188595</wp:posOffset>
                </wp:positionV>
                <wp:extent cx="3225165" cy="1592579"/>
                <wp:effectExtent l="0" t="0" r="0" b="0"/>
                <wp:wrapTopAndBottom/>
                <wp:docPr id="90" name="组合 9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91" name="组合 91"/>
                      <wpg:cNvGrpSpPr/>
                      <wpg:grpSpPr>
                        <a:xfrm rot="0">
                          <a:off x="0" y="0"/>
                          <a:ext cx="3225165" cy="1592579"/>
                          <a:chOff x="0" y="0"/>
                          <a:chExt cx="3225165" cy="159257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92" name="矩形 92"/>
                        <wps:cNvSpPr/>
                        <wps:spPr>
                          <a:xfrm rot="0">
                            <a:off x="0" y="0"/>
                            <a:ext cx="3225165" cy="1592579"/>
                          </a:xfrm>
                          <a:prstGeom prst="rect"/>
                          <a:solidFill>
                            <a:srgbClr val="D2DDF8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93" name="矩形 93"/>
                        <wps:cNvSpPr/>
                        <wps:spPr>
                          <a:xfrm rot="0">
                            <a:off x="0" y="0"/>
                            <a:ext cx="3225165" cy="1592579"/>
                          </a:xfrm>
                          <a:prstGeom prst="rect"/>
                          <a:noFill/>
                          <a:ln w="7877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94" name="矩形 94"/>
                        <wps:cNvSpPr/>
                        <wps:spPr>
                          <a:xfrm rot="0">
                            <a:off x="146050" y="146049"/>
                            <a:ext cx="416560" cy="416560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96" name="图片 9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64160" y="267335"/>
                            <a:ext cx="179704" cy="17335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97" name="文本框 97"/>
                        <wps:cNvSpPr/>
                        <wps:spPr>
                          <a:xfrm rot="0">
                            <a:off x="12700" y="10794"/>
                            <a:ext cx="3200400" cy="157162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98">
                          <w:txbxContent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6"/>
                                <w:rPr>
                                  <w:sz w:val="30"/>
                                </w:rPr>
                              </w:pPr>
                            </w:p>
                            <w:p>
                              <w:pPr>
                                <w:ind w:left="20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z w:val="27"/>
                                </w:rPr>
                                <w:t>Complex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sz w:val="27"/>
                                </w:rPr>
                                <w:t>Systems</w:t>
                              </w:r>
                            </w:p>
                            <w:p>
                              <w:pPr>
                                <w:spacing w:before="220" w:line="343" w:lineRule="auto"/>
                                <w:ind w:left="209" w:right="1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Existing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systems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too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complex</w:t>
                              </w:r>
                              <w:r>
                                <w:rPr>
                                  <w:color w:val="404154"/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color w:val="404154"/>
                                  <w:spacing w:val="-1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insecure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for straightforward goal tracking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99" o:spid="_x0000_s99" coordorigin="765,2428" coordsize="5079,2508" style="position:absolute;&#10;margin-left:38.3pt;&#10;margin-top:14.850005pt;&#10;width:253.95001pt;&#10;height:125.4pt;&#10;z-index:61;&#10;mso-position-horizontal:absolute;&#10;mso-position-horizontal-relative:page;&#10;mso-position-vertical:absolute;&#10;mso-wrap-distance-left:0.0pt;&#10;mso-wrap-distance-right:0.0pt;">
                <v:rect type="#_x0000_t1" id="矩形 100" o:spid="_x0000_s100" style="position:absolute;&#10;left:765;&#10;top:2428;&#10;width:5079;&#10;height:2508;" fillcolor="#D2DDF8" stroked="f" strokeweight="1.0pt">
                  <v:stroke color="#000000"/>
                </v:rect>
                <v:rect type="#_x0000_t1" id="矩形 101" o:spid="_x0000_s101" style="position:absolute;&#10;left:765;&#10;top:2428;&#10;width:5079;&#10;height:2508;" filled="f" stroked="t" strokeweight="0.62024885pt">
                  <v:stroke color="#B8C3DF"/>
                </v:rect>
                <v:rect type="#_x0000_t1" id="矩形 102" o:spid="_x0000_s102" style="position:absolute;&#10;left:996;&#10;top:2658;&#10;width:656;&#10;height:656;" fillcolor="#1B53DA" stroked="f" strokeweight="1.0pt">
                  <v:stroke color="#000000"/>
                </v:rect>
                <v:shape type="#_x0000_t75" id="图片 103" o:spid="_x0000_s103" style="position:absolute;&#10;left:1182;&#10;top:2849;&#10;width:282;&#10;height:272;" filled="f" stroked="f" strokeweight="1.0pt">
                  <v:imagedata r:id="rId13" o:title="5966671391772898770486"/>
                  <o:lock aspectratio="t"/>
                  <v:stroke color="#000000"/>
                </v:shape>
                <v:shape type="#_x0000_t202" id="文本框 104" o:spid="_x0000_s104" style="position:absolute;&#10;left:786;&#10;top:2445;&#10;width:5040;&#10;height:2475;&#10;mso-wrap-style:square;" filled="f" stroked="f" strokeweight="1.0pt">
                  <v:textbox id="858" inset="0mm,0mm,0mm,0mm" o:insetmode="custom" style="layout-flow:horizontal;&#10;v-text-anchor:top;">
                    <w:txbxContent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6"/>
                          <w:rPr>
                            <w:sz w:val="30"/>
                          </w:rPr>
                        </w:pPr>
                      </w:p>
                      <w:p>
                        <w:pPr>
                          <w:ind w:left="20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z w:val="27"/>
                          </w:rPr>
                          <w:t>Complex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sz w:val="27"/>
                          </w:rPr>
                          <w:t>Systems</w:t>
                        </w:r>
                      </w:p>
                      <w:p>
                        <w:pPr>
                          <w:spacing w:before="220" w:line="343" w:lineRule="auto"/>
                          <w:ind w:left="209" w:right="115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Existing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systems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are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too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complex</w:t>
                        </w:r>
                        <w:r>
                          <w:rPr>
                            <w:color w:val="404154"/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or</w:t>
                        </w:r>
                        <w:r>
                          <w:rPr>
                            <w:color w:val="404154"/>
                            <w:spacing w:val="-1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insecure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for straightforward goal tracking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2" behindDoc="1" locked="0" layoutInCell="1" hidden="0" allowOverlap="1">
                <wp:simplePos x="0" y="0"/>
                <wp:positionH relativeFrom="page">
                  <wp:posOffset>3850005</wp:posOffset>
                </wp:positionH>
                <wp:positionV relativeFrom="paragraph">
                  <wp:posOffset>188595</wp:posOffset>
                </wp:positionV>
                <wp:extent cx="3226435" cy="1592579"/>
                <wp:effectExtent l="0" t="0" r="0" b="0"/>
                <wp:wrapTopAndBottom/>
                <wp:docPr id="105" name="组合 10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06" name="组合 106"/>
                      <wpg:cNvGrpSpPr/>
                      <wpg:grpSpPr>
                        <a:xfrm rot="0">
                          <a:off x="0" y="0"/>
                          <a:ext cx="3226435" cy="1592579"/>
                          <a:chOff x="0" y="0"/>
                          <a:chExt cx="3226435" cy="159257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07" name="矩形 107"/>
                        <wps:cNvSpPr/>
                        <wps:spPr>
                          <a:xfrm rot="0">
                            <a:off x="0" y="0"/>
                            <a:ext cx="3226435" cy="1592579"/>
                          </a:xfrm>
                          <a:prstGeom prst="rect"/>
                          <a:solidFill>
                            <a:srgbClr val="D2DDF8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08" name="矩形 108"/>
                        <wps:cNvSpPr/>
                        <wps:spPr>
                          <a:xfrm rot="0">
                            <a:off x="0" y="0"/>
                            <a:ext cx="3226435" cy="1592579"/>
                          </a:xfrm>
                          <a:prstGeom prst="rect"/>
                          <a:noFill/>
                          <a:ln w="7877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09" name="矩形 109"/>
                        <wps:cNvSpPr/>
                        <wps:spPr>
                          <a:xfrm rot="0">
                            <a:off x="147319" y="146049"/>
                            <a:ext cx="416560" cy="416560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111" name="图片 11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65429" y="264159"/>
                            <a:ext cx="180975" cy="18160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12" name="文本框 112"/>
                        <wps:cNvSpPr/>
                        <wps:spPr>
                          <a:xfrm rot="0">
                            <a:off x="12699" y="10794"/>
                            <a:ext cx="3201670" cy="157162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13">
                          <w:txbxContent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6"/>
                                <w:rPr>
                                  <w:sz w:val="30"/>
                                </w:rPr>
                              </w:pPr>
                            </w:p>
                            <w:p>
                              <w:pPr>
                                <w:ind w:left="212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95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sz w:val="27"/>
                                </w:rPr>
                                <w:t>Protection</w:t>
                              </w:r>
                            </w:p>
                            <w:p>
                              <w:pPr>
                                <w:spacing w:before="220" w:line="343" w:lineRule="auto"/>
                                <w:ind w:left="212" w:right="61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Some</w:t>
                              </w:r>
                              <w:r>
                                <w:rPr>
                                  <w:color w:val="404154"/>
                                  <w:spacing w:val="-17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platforms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do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not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protect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 xml:space="preserve">data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properly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adequate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security</w:t>
                              </w:r>
                              <w:r>
                                <w:rPr>
                                  <w:color w:val="404154"/>
                                  <w:spacing w:val="-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measures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14" o:spid="_x0000_s114" coordorigin="6063,2428" coordsize="5081,2508" style="position:absolute;&#10;margin-left:303.15002pt;&#10;margin-top:14.850005pt;&#10;width:254.05002pt;&#10;height:125.4pt;&#10;z-index:62;&#10;mso-position-horizontal:absolute;&#10;mso-position-horizontal-relative:page;&#10;mso-position-vertical:absolute;&#10;mso-wrap-distance-left:0.0pt;&#10;mso-wrap-distance-right:0.0pt;">
                <v:rect type="#_x0000_t1" id="矩形 115" o:spid="_x0000_s115" style="position:absolute;&#10;left:6063;&#10;top:2428;&#10;width:5081;&#10;height:2508;" fillcolor="#D2DDF8" stroked="f" strokeweight="1.0pt">
                  <v:stroke color="#000000"/>
                </v:rect>
                <v:rect type="#_x0000_t1" id="矩形 116" o:spid="_x0000_s116" style="position:absolute;&#10;left:6063;&#10;top:2428;&#10;width:5081;&#10;height:2508;" filled="f" stroked="t" strokeweight="0.62024885pt">
                  <v:stroke color="#B8C3DF"/>
                </v:rect>
                <v:rect type="#_x0000_t1" id="矩形 117" o:spid="_x0000_s117" style="position:absolute;&#10;left:6295;&#10;top:2658;&#10;width:656;&#10;height:656;" fillcolor="#1B53DA" stroked="f" strokeweight="1.0pt">
                  <v:stroke color="#000000"/>
                </v:rect>
                <v:shape type="#_x0000_t75" id="图片 118" o:spid="_x0000_s118" style="position:absolute;&#10;left:6480;&#10;top:2844;&#10;width:285;&#10;height:285;" filled="f" stroked="f" strokeweight="1.0pt">
                  <v:imagedata r:id="rId15" o:title="969227371772898770504"/>
                  <o:lock aspectratio="t"/>
                  <v:stroke color="#000000"/>
                </v:shape>
                <v:shape type="#_x0000_t202" id="文本框 119" o:spid="_x0000_s119" style="position:absolute;&#10;left:6083;&#10;top:2445;&#10;width:5042;&#10;height:2475;&#10;mso-wrap-style:square;" filled="f" stroked="f" strokeweight="1.0pt">
                  <v:textbox id="860" inset="0mm,0mm,0mm,0mm" o:insetmode="custom" style="layout-flow:horizontal;&#10;v-text-anchor:top;">
                    <w:txbxContent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6"/>
                          <w:rPr>
                            <w:sz w:val="30"/>
                          </w:rPr>
                        </w:pPr>
                      </w:p>
                      <w:p>
                        <w:pPr>
                          <w:ind w:left="212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95"/>
                            <w:sz w:val="27"/>
                          </w:rPr>
                          <w:t>Data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sz w:val="27"/>
                          </w:rPr>
                          <w:t>Protection</w:t>
                        </w:r>
                      </w:p>
                      <w:p>
                        <w:pPr>
                          <w:spacing w:before="220" w:line="343" w:lineRule="auto"/>
                          <w:ind w:left="212" w:right="61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Some</w:t>
                        </w:r>
                        <w:r>
                          <w:rPr>
                            <w:color w:val="404154"/>
                            <w:spacing w:val="-17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platforms</w:t>
                        </w:r>
                        <w:r>
                          <w:rPr>
                            <w:color w:val="404154"/>
                            <w:spacing w:val="-1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do</w:t>
                        </w:r>
                        <w:r>
                          <w:rPr>
                            <w:color w:val="404154"/>
                            <w:spacing w:val="-1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not</w:t>
                        </w:r>
                        <w:r>
                          <w:rPr>
                            <w:color w:val="404154"/>
                            <w:spacing w:val="-1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protect</w:t>
                        </w:r>
                        <w:r>
                          <w:rPr>
                            <w:color w:val="404154"/>
                            <w:spacing w:val="-1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user</w:t>
                        </w:r>
                        <w:r>
                          <w:rPr>
                            <w:color w:val="404154"/>
                            <w:spacing w:val="-1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 xml:space="preserve">data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properly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with</w:t>
                        </w:r>
                        <w:r>
                          <w:rPr>
                            <w:color w:val="404154"/>
                            <w:spacing w:val="-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adequate</w:t>
                        </w:r>
                        <w:r>
                          <w:rPr>
                            <w:color w:val="40415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security</w:t>
                        </w:r>
                        <w:r>
                          <w:rPr>
                            <w:color w:val="404154"/>
                            <w:spacing w:val="-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measures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3" behindDoc="1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1920240</wp:posOffset>
                </wp:positionV>
                <wp:extent cx="3225165" cy="1813560"/>
                <wp:effectExtent l="0" t="0" r="0" b="0"/>
                <wp:wrapTopAndBottom/>
                <wp:docPr id="120" name="组合 12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21" name="组合 121"/>
                      <wpg:cNvGrpSpPr/>
                      <wpg:grpSpPr>
                        <a:xfrm rot="0">
                          <a:off x="0" y="0"/>
                          <a:ext cx="3225165" cy="1813560"/>
                          <a:chOff x="0" y="0"/>
                          <a:chExt cx="3225165" cy="18135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22" name="矩形 122"/>
                        <wps:cNvSpPr/>
                        <wps:spPr>
                          <a:xfrm rot="0">
                            <a:off x="0" y="0"/>
                            <a:ext cx="3225165" cy="1813560"/>
                          </a:xfrm>
                          <a:prstGeom prst="rect"/>
                          <a:solidFill>
                            <a:srgbClr val="D2DDF8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23" name="矩形 123"/>
                        <wps:cNvSpPr/>
                        <wps:spPr>
                          <a:xfrm rot="0">
                            <a:off x="0" y="0"/>
                            <a:ext cx="3225165" cy="1813560"/>
                          </a:xfrm>
                          <a:prstGeom prst="rect"/>
                          <a:noFill/>
                          <a:ln w="7877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24" name="矩形 124"/>
                        <wps:cNvSpPr/>
                        <wps:spPr>
                          <a:xfrm rot="0">
                            <a:off x="146050" y="145415"/>
                            <a:ext cx="416560" cy="416559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126" name="图片 12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84480" y="264160"/>
                            <a:ext cx="140335" cy="17970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27" name="文本框 127"/>
                        <wps:cNvSpPr/>
                        <wps:spPr>
                          <a:xfrm rot="0">
                            <a:off x="12700" y="10159"/>
                            <a:ext cx="3200400" cy="179260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28">
                          <w:txbxContent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6"/>
                                <w:rPr>
                                  <w:sz w:val="30"/>
                                </w:rPr>
                              </w:pPr>
                            </w:p>
                            <w:p>
                              <w:pPr>
                                <w:ind w:left="209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Unauthorized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21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Access</w:t>
                              </w:r>
                            </w:p>
                            <w:p>
                              <w:pPr>
                                <w:spacing w:before="220" w:line="343" w:lineRule="auto"/>
                                <w:ind w:left="20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Unauthorized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access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personal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information remains a major concern for users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29" o:spid="_x0000_s129" coordorigin="765,5155" coordsize="5079,2856" style="position:absolute;&#10;margin-left:38.3pt;&#10;margin-top:151.2pt;&#10;width:253.95001pt;&#10;height:142.8pt;&#10;z-index:63;&#10;mso-position-horizontal:absolute;&#10;mso-position-horizontal-relative:page;&#10;mso-position-vertical:absolute;&#10;mso-wrap-distance-left:0.0pt;&#10;mso-wrap-distance-right:0.0pt;">
                <v:rect type="#_x0000_t1" id="矩形 130" o:spid="_x0000_s130" style="position:absolute;&#10;left:765;&#10;top:5155;&#10;width:5079;&#10;height:2856;" fillcolor="#D2DDF8" stroked="f" strokeweight="1.0pt">
                  <v:stroke color="#000000"/>
                </v:rect>
                <v:rect type="#_x0000_t1" id="矩形 131" o:spid="_x0000_s131" style="position:absolute;&#10;left:765;&#10;top:5155;&#10;width:5079;&#10;height:2856;" filled="f" stroked="t" strokeweight="0.62024885pt">
                  <v:stroke color="#B8C3DF"/>
                </v:rect>
                <v:rect type="#_x0000_t1" id="矩形 132" o:spid="_x0000_s132" style="position:absolute;&#10;left:996;&#10;top:5384;&#10;width:656;&#10;height:655;" fillcolor="#1B53DA" stroked="f" strokeweight="1.0pt">
                  <v:stroke color="#000000"/>
                </v:rect>
                <v:shape type="#_x0000_t75" id="图片 133" o:spid="_x0000_s133" style="position:absolute;&#10;left:1214;&#10;top:5571;&#10;width:221;&#10;height:283;" filled="f" stroked="f" strokeweight="1.0pt">
                  <v:imagedata r:id="rId17" o:title="9408310211772898770522"/>
                  <o:lock aspectratio="t"/>
                  <v:stroke color="#000000"/>
                </v:shape>
                <v:shape type="#_x0000_t202" id="文本框 134" o:spid="_x0000_s134" style="position:absolute;&#10;left:786;&#10;top:5171;&#10;width:5040;&#10;height:2823;&#10;mso-wrap-style:square;" filled="f" stroked="f" strokeweight="1.0pt">
                  <v:textbox id="862" inset="0mm,0mm,0mm,0mm" o:insetmode="custom" style="layout-flow:horizontal;&#10;v-text-anchor:top;">
                    <w:txbxContent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6"/>
                          <w:rPr>
                            <w:sz w:val="30"/>
                          </w:rPr>
                        </w:pPr>
                      </w:p>
                      <w:p>
                        <w:pPr>
                          <w:ind w:left="209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Unauthorized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21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Access</w:t>
                        </w:r>
                      </w:p>
                      <w:p>
                        <w:pPr>
                          <w:spacing w:before="220" w:line="343" w:lineRule="auto"/>
                          <w:ind w:left="209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Unauthorized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access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to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personal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information remains a major concern for users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64" behindDoc="1" locked="0" layoutInCell="1" hidden="0" allowOverlap="1">
                <wp:simplePos x="0" y="0"/>
                <wp:positionH relativeFrom="page">
                  <wp:posOffset>3850005</wp:posOffset>
                </wp:positionH>
                <wp:positionV relativeFrom="paragraph">
                  <wp:posOffset>1920240</wp:posOffset>
                </wp:positionV>
                <wp:extent cx="3226435" cy="1813560"/>
                <wp:effectExtent l="0" t="0" r="0" b="0"/>
                <wp:wrapTopAndBottom/>
                <wp:docPr id="135" name="组合 13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36" name="组合 136"/>
                      <wpg:cNvGrpSpPr/>
                      <wpg:grpSpPr>
                        <a:xfrm rot="0">
                          <a:off x="0" y="0"/>
                          <a:ext cx="3226435" cy="1813560"/>
                          <a:chOff x="0" y="0"/>
                          <a:chExt cx="3226435" cy="18135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37" name="矩形 137"/>
                        <wps:cNvSpPr/>
                        <wps:spPr>
                          <a:xfrm rot="0">
                            <a:off x="0" y="0"/>
                            <a:ext cx="3226435" cy="1813560"/>
                          </a:xfrm>
                          <a:prstGeom prst="rect"/>
                          <a:solidFill>
                            <a:srgbClr val="D2DDF8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38" name="矩形 138"/>
                        <wps:cNvSpPr/>
                        <wps:spPr>
                          <a:xfrm rot="0">
                            <a:off x="0" y="0"/>
                            <a:ext cx="3226435" cy="1813560"/>
                          </a:xfrm>
                          <a:prstGeom prst="rect"/>
                          <a:noFill/>
                          <a:ln w="7877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39" name="矩形 139"/>
                        <wps:cNvSpPr/>
                        <wps:spPr>
                          <a:xfrm rot="0">
                            <a:off x="147319" y="145415"/>
                            <a:ext cx="416560" cy="416559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pic:pic>
                        <pic:nvPicPr>
                          <pic:cNvPr id="141" name="图片 14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65429" y="276225"/>
                            <a:ext cx="179704" cy="15430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42" name="文本框 142"/>
                        <wps:cNvSpPr/>
                        <wps:spPr>
                          <a:xfrm rot="0">
                            <a:off x="12699" y="10159"/>
                            <a:ext cx="3201670" cy="179260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143">
                          <w:txbxContent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>
                              <w:pPr>
                                <w:spacing w:before="6"/>
                                <w:rPr>
                                  <w:sz w:val="30"/>
                                </w:rPr>
                              </w:pPr>
                            </w:p>
                            <w:p>
                              <w:pPr>
                                <w:ind w:left="212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Implementation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9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Challenges</w:t>
                              </w:r>
                            </w:p>
                            <w:p>
                              <w:pPr>
                                <w:spacing w:before="220" w:line="343" w:lineRule="auto"/>
                                <w:ind w:left="212" w:right="61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Developers</w:t>
                              </w:r>
                              <w:r>
                                <w:rPr>
                                  <w:color w:val="404154"/>
                                  <w:spacing w:val="-17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struggle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 xml:space="preserve">implementing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proper</w:t>
                              </w:r>
                              <w:r>
                                <w:rPr>
                                  <w:color w:val="404154"/>
                                  <w:spacing w:val="-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authentication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error</w:t>
                              </w:r>
                              <w:r>
                                <w:rPr>
                                  <w:color w:val="404154"/>
                                  <w:spacing w:val="-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handling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44" o:spid="_x0000_s144" coordorigin="6063,5155" coordsize="5081,2856" style="position:absolute;&#10;margin-left:303.15002pt;&#10;margin-top:151.2pt;&#10;width:254.05002pt;&#10;height:142.8pt;&#10;z-index:64;&#10;mso-position-horizontal:absolute;&#10;mso-position-horizontal-relative:page;&#10;mso-position-vertical:absolute;&#10;mso-wrap-distance-left:0.0pt;&#10;mso-wrap-distance-right:0.0pt;">
                <v:rect type="#_x0000_t1" id="矩形 145" o:spid="_x0000_s145" style="position:absolute;&#10;left:6063;&#10;top:5155;&#10;width:5081;&#10;height:2856;" fillcolor="#D2DDF8" stroked="f" strokeweight="1.0pt">
                  <v:stroke color="#000000"/>
                </v:rect>
                <v:rect type="#_x0000_t1" id="矩形 146" o:spid="_x0000_s146" style="position:absolute;&#10;left:6063;&#10;top:5155;&#10;width:5081;&#10;height:2856;" filled="f" stroked="t" strokeweight="0.62024885pt">
                  <v:stroke color="#B8C3DF"/>
                </v:rect>
                <v:rect type="#_x0000_t1" id="矩形 147" o:spid="_x0000_s147" style="position:absolute;&#10;left:6295;&#10;top:5384;&#10;width:656;&#10;height:655;" fillcolor="#1B53DA" stroked="f" strokeweight="1.0pt">
                  <v:stroke color="#000000"/>
                </v:rect>
                <v:shape type="#_x0000_t75" id="图片 148" o:spid="_x0000_s148" style="position:absolute;&#10;left:6480;&#10;top:5590;&#10;width:282;&#10;height:243;" filled="f" stroked="f" strokeweight="1.0pt">
                  <v:imagedata r:id="rId19" o:title="9144725261772898770538"/>
                  <o:lock aspectratio="t"/>
                  <v:stroke color="#000000"/>
                </v:shape>
                <v:shape type="#_x0000_t202" id="文本框 149" o:spid="_x0000_s149" style="position:absolute;&#10;left:6083;&#10;top:5171;&#10;width:5042;&#10;height:2823;&#10;mso-wrap-style:square;" filled="f" stroked="f" strokeweight="1.0pt">
                  <v:textbox id="864" inset="0mm,0mm,0mm,0mm" o:insetmode="custom" style="layout-flow:horizontal;&#10;v-text-anchor:top;">
                    <w:txbxContent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rPr>
                            <w:sz w:val="32"/>
                          </w:rPr>
                        </w:pPr>
                      </w:p>
                      <w:p>
                        <w:pPr>
                          <w:spacing w:before="6"/>
                          <w:rPr>
                            <w:sz w:val="30"/>
                          </w:rPr>
                        </w:pPr>
                      </w:p>
                      <w:p>
                        <w:pPr>
                          <w:ind w:left="212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Implementation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9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Challenges</w:t>
                        </w:r>
                      </w:p>
                      <w:p>
                        <w:pPr>
                          <w:spacing w:before="220" w:line="343" w:lineRule="auto"/>
                          <w:ind w:left="212" w:right="61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Developers</w:t>
                        </w:r>
                        <w:r>
                          <w:rPr>
                            <w:color w:val="404154"/>
                            <w:spacing w:val="-17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struggle</w:t>
                        </w:r>
                        <w:r>
                          <w:rPr>
                            <w:color w:val="404154"/>
                            <w:spacing w:val="-1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with</w:t>
                        </w:r>
                        <w:r>
                          <w:rPr>
                            <w:color w:val="404154"/>
                            <w:spacing w:val="-1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 xml:space="preserve">implementing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proper</w:t>
                        </w:r>
                        <w:r>
                          <w:rPr>
                            <w:color w:val="404154"/>
                            <w:spacing w:val="-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authentication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and</w:t>
                        </w:r>
                        <w:r>
                          <w:rPr>
                            <w:color w:val="404154"/>
                            <w:spacing w:val="-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error</w:t>
                        </w:r>
                        <w:r>
                          <w:rPr>
                            <w:color w:val="404154"/>
                            <w:spacing w:val="-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handling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ind w:left="0"/>
        <w:rPr>
          <w:sz w:val="16"/>
        </w:rPr>
      </w:pPr>
    </w:p>
    <w:p>
      <w:pPr>
        <w:pStyle w:val="15"/>
        <w:spacing w:before="1"/>
        <w:ind w:left="0"/>
        <w:rPr>
          <w:sz w:val="19"/>
        </w:rPr>
      </w:pPr>
    </w:p>
    <w:p>
      <w:pPr>
        <w:pStyle w:val="15"/>
        <w:spacing w:before="81"/>
      </w:pPr>
      <w:r>
        <w:rPr>
          <w:rFonts w:ascii="Arial" w:hAnsi="Arial"/>
          <w:b/>
          <w:color w:val="404154"/>
          <w:w w:val="104"/>
        </w:rPr>
        <w:t>Result:</w:t>
      </w:r>
      <w:r>
        <w:rPr>
          <w:rFonts w:ascii="Arial" w:hAnsi="Arial"/>
          <w:b/>
          <w:color w:val="404154"/>
          <w:spacing w:val="-9"/>
          <w:w w:val="104"/>
        </w:rPr>
        <w:t xml:space="preserve"> </w:t>
      </w:r>
      <w:r>
        <w:rPr>
          <w:color w:val="404154"/>
          <w:w w:val="104"/>
        </w:rPr>
        <w:t>Users</w:t>
      </w:r>
      <w:r>
        <w:rPr>
          <w:color w:val="404154"/>
          <w:spacing w:val="4"/>
          <w:w w:val="104"/>
        </w:rPr>
        <w:t xml:space="preserve"> </w:t>
      </w:r>
      <w:r>
        <w:rPr>
          <w:color w:val="404154"/>
          <w:w w:val="104"/>
        </w:rPr>
        <w:t>feel</w:t>
      </w:r>
      <w:r>
        <w:rPr>
          <w:color w:val="404154"/>
          <w:spacing w:val="2"/>
          <w:w w:val="104"/>
        </w:rPr>
        <w:t xml:space="preserve"> </w:t>
      </w:r>
      <w:r>
        <w:rPr>
          <w:color w:val="404154"/>
          <w:w w:val="104"/>
        </w:rPr>
        <w:t>insecure</w:t>
      </w:r>
      <w:r>
        <w:rPr>
          <w:color w:val="404154"/>
          <w:spacing w:val="4"/>
          <w:w w:val="104"/>
        </w:rPr>
        <w:t xml:space="preserve"> </w:t>
      </w:r>
      <w:r>
        <w:rPr>
          <w:color w:val="404154"/>
          <w:w w:val="104"/>
        </w:rPr>
        <w:t>about</w:t>
      </w:r>
      <w:r>
        <w:rPr>
          <w:color w:val="404154"/>
          <w:spacing w:val="3"/>
          <w:w w:val="104"/>
        </w:rPr>
        <w:t xml:space="preserve"> </w:t>
      </w:r>
      <w:r>
        <w:rPr>
          <w:color w:val="404154"/>
          <w:w w:val="104"/>
        </w:rPr>
        <w:t>storing</w:t>
      </w:r>
      <w:r>
        <w:rPr>
          <w:color w:val="404154"/>
          <w:spacing w:val="5"/>
          <w:w w:val="104"/>
        </w:rPr>
        <w:t xml:space="preserve"> </w:t>
      </w:r>
      <w:r>
        <w:rPr>
          <w:color w:val="404154"/>
          <w:w w:val="104"/>
        </w:rPr>
        <w:t>personal</w:t>
      </w:r>
      <w:r>
        <w:rPr>
          <w:color w:val="404154"/>
          <w:spacing w:val="3"/>
          <w:w w:val="104"/>
        </w:rPr>
        <w:t xml:space="preserve"> </w:t>
      </w:r>
      <w:r>
        <w:rPr>
          <w:color w:val="404154"/>
          <w:w w:val="104"/>
        </w:rPr>
        <w:t>goals</w:t>
      </w:r>
      <w:r>
        <w:rPr>
          <w:color w:val="404154"/>
          <w:spacing w:val="-3"/>
          <w:w w:val="104"/>
        </w:rPr>
        <w:t xml:space="preserve"> </w:t>
      </w:r>
      <w:r>
        <w:rPr>
          <w:color w:val="404154"/>
          <w:w w:val="104"/>
        </w:rPr>
        <w:t>online</w:t>
      </w:r>
      <w:r>
        <w:rPr>
          <w:color w:val="404154"/>
          <w:spacing w:val="4"/>
          <w:w w:val="104"/>
        </w:rPr>
        <w:t xml:space="preserve"> </w:t>
      </w:r>
      <w:r>
        <w:rPr>
          <w:color w:val="404154"/>
          <w:w w:val="104"/>
        </w:rPr>
        <w:t>due</w:t>
      </w:r>
      <w:r>
        <w:rPr>
          <w:color w:val="404154"/>
          <w:spacing w:val="4"/>
          <w:w w:val="104"/>
        </w:rPr>
        <w:t xml:space="preserve"> </w:t>
      </w:r>
      <w:r>
        <w:rPr>
          <w:color w:val="404154"/>
          <w:w w:val="104"/>
        </w:rPr>
        <w:t>to</w:t>
      </w:r>
      <w:r>
        <w:rPr>
          <w:color w:val="404154"/>
          <w:spacing w:val="5"/>
          <w:w w:val="104"/>
        </w:rPr>
        <w:t xml:space="preserve"> </w:t>
      </w:r>
      <w:r>
        <w:rPr>
          <w:color w:val="404154"/>
          <w:w w:val="104"/>
        </w:rPr>
        <w:t>inadequate</w:t>
      </w:r>
      <w:r>
        <w:rPr>
          <w:color w:val="404154"/>
          <w:spacing w:val="2"/>
          <w:w w:val="104"/>
        </w:rPr>
        <w:t xml:space="preserve"> </w:t>
      </w:r>
      <w:r>
        <w:rPr>
          <w:color w:val="404154"/>
          <w:w w:val="104"/>
        </w:rPr>
        <w:t>security</w:t>
      </w:r>
      <w:r>
        <w:rPr>
          <w:color w:val="404154"/>
          <w:spacing w:val="4"/>
          <w:w w:val="104"/>
        </w:rPr>
        <w:t xml:space="preserve"> </w:t>
      </w:r>
      <w:r>
        <w:rPr>
          <w:color w:val="404154"/>
          <w:spacing w:val="-2"/>
          <w:w w:val="104"/>
        </w:rPr>
        <w:t>measures.</w:t>
      </w:r>
    </w:p>
    <w:p>
      <w:pPr>
        <w:sectPr>
          <w:pgSz w:w="11920" w:h="16840"/>
          <w:pgMar w:top="500" w:right="640" w:bottom="0" w:left="620" w:header="720" w:footer="720" w:gutter="0"/>
          <w:docGrid w:linePitch="312" w:charSpace="0"/>
        </w:sectPr>
      </w:pPr>
    </w:p>
    <w:p>
      <w:pPr>
        <w:pStyle w:val="2"/>
      </w:pPr>
      <w:r>
        <w:rPr>
          <w:color w:val="1B1B27"/>
          <w:spacing w:val="-2"/>
          <w:w w:val="110"/>
        </w:rPr>
        <w:t>Solution</w:t>
      </w:r>
    </w:p>
    <w:p>
      <w:pPr>
        <w:spacing w:before="547" w:line="343" w:lineRule="auto"/>
        <w:ind w:left="145" w:right="143"/>
        <w:rPr>
          <w:sz w:val="21"/>
        </w:rPr>
      </w:pPr>
      <w:r>
        <w:rPr>
          <w:color w:val="404154"/>
          <w:w w:val="104"/>
          <w:sz w:val="21"/>
        </w:rPr>
        <w:t>A</w:t>
      </w:r>
      <w:r>
        <w:rPr>
          <w:color w:val="404154"/>
          <w:spacing w:val="-7"/>
          <w:w w:val="104"/>
          <w:sz w:val="21"/>
        </w:rPr>
        <w:t xml:space="preserve"> </w:t>
      </w:r>
      <w:r>
        <w:rPr>
          <w:rFonts w:ascii="Arial" w:hAnsi="Arial"/>
          <w:b/>
          <w:color w:val="1B53DA"/>
          <w:w w:val="104"/>
          <w:sz w:val="21"/>
        </w:rPr>
        <w:t>Node.js</w:t>
      </w:r>
      <w:r>
        <w:rPr>
          <w:rFonts w:ascii="Arial" w:hAnsi="Arial"/>
          <w:b/>
          <w:color w:val="1B53DA"/>
          <w:spacing w:val="-17"/>
          <w:w w:val="104"/>
          <w:sz w:val="21"/>
        </w:rPr>
        <w:t xml:space="preserve"> </w:t>
      </w:r>
      <w:r>
        <w:rPr>
          <w:rFonts w:ascii="Arial" w:hAnsi="Arial"/>
          <w:b/>
          <w:color w:val="1B53DA"/>
          <w:w w:val="104"/>
          <w:sz w:val="21"/>
        </w:rPr>
        <w:t>+</w:t>
      </w:r>
      <w:r>
        <w:rPr>
          <w:rFonts w:ascii="Arial" w:hAnsi="Arial"/>
          <w:b/>
          <w:color w:val="1B53DA"/>
          <w:spacing w:val="-12"/>
          <w:w w:val="104"/>
          <w:sz w:val="21"/>
        </w:rPr>
        <w:t xml:space="preserve"> </w:t>
      </w:r>
      <w:r>
        <w:rPr>
          <w:rFonts w:ascii="Arial" w:hAnsi="Arial"/>
          <w:b/>
          <w:color w:val="1B53DA"/>
          <w:w w:val="104"/>
          <w:sz w:val="21"/>
        </w:rPr>
        <w:t>Express</w:t>
      </w:r>
      <w:r>
        <w:rPr>
          <w:rFonts w:ascii="Arial" w:hAnsi="Arial"/>
          <w:b/>
          <w:color w:val="1B53DA"/>
          <w:spacing w:val="-17"/>
          <w:w w:val="104"/>
          <w:sz w:val="21"/>
        </w:rPr>
        <w:t xml:space="preserve"> </w:t>
      </w:r>
      <w:r>
        <w:rPr>
          <w:rFonts w:ascii="Arial" w:hAnsi="Arial"/>
          <w:b/>
          <w:color w:val="1B53DA"/>
          <w:w w:val="104"/>
          <w:sz w:val="21"/>
        </w:rPr>
        <w:t>Goal</w:t>
      </w:r>
      <w:r>
        <w:rPr>
          <w:rFonts w:ascii="Arial" w:hAnsi="Arial"/>
          <w:b/>
          <w:color w:val="1B53DA"/>
          <w:spacing w:val="-17"/>
          <w:w w:val="104"/>
          <w:sz w:val="21"/>
        </w:rPr>
        <w:t xml:space="preserve"> </w:t>
      </w:r>
      <w:r>
        <w:rPr>
          <w:rFonts w:ascii="Arial" w:hAnsi="Arial"/>
          <w:b/>
          <w:color w:val="1B53DA"/>
          <w:w w:val="104"/>
          <w:sz w:val="21"/>
        </w:rPr>
        <w:t>Management</w:t>
      </w:r>
      <w:r>
        <w:rPr>
          <w:rFonts w:ascii="Arial" w:hAnsi="Arial"/>
          <w:b/>
          <w:color w:val="1B53DA"/>
          <w:spacing w:val="-19"/>
          <w:w w:val="104"/>
          <w:sz w:val="21"/>
        </w:rPr>
        <w:t xml:space="preserve"> </w:t>
      </w:r>
      <w:r>
        <w:rPr>
          <w:rFonts w:ascii="Arial" w:hAnsi="Arial"/>
          <w:b/>
          <w:color w:val="1B53DA"/>
          <w:w w:val="104"/>
          <w:sz w:val="21"/>
        </w:rPr>
        <w:t>Backend</w:t>
      </w:r>
      <w:r>
        <w:rPr>
          <w:rFonts w:ascii="Arial" w:hAnsi="Arial"/>
          <w:b/>
          <w:color w:val="1B53DA"/>
          <w:spacing w:val="-18"/>
          <w:w w:val="104"/>
          <w:sz w:val="21"/>
        </w:rPr>
        <w:t xml:space="preserve"> </w:t>
      </w:r>
      <w:r>
        <w:rPr>
          <w:rFonts w:ascii="Arial" w:hAnsi="Arial"/>
          <w:b/>
          <w:color w:val="1B53DA"/>
          <w:w w:val="104"/>
          <w:sz w:val="21"/>
        </w:rPr>
        <w:t>API</w:t>
      </w:r>
      <w:r>
        <w:rPr>
          <w:rFonts w:ascii="Arial" w:hAnsi="Arial"/>
          <w:b/>
          <w:color w:val="1B53DA"/>
          <w:spacing w:val="-14"/>
          <w:w w:val="104"/>
          <w:sz w:val="21"/>
        </w:rPr>
        <w:t xml:space="preserve"> </w:t>
      </w:r>
      <w:r>
        <w:rPr>
          <w:color w:val="404154"/>
          <w:w w:val="104"/>
          <w:sz w:val="21"/>
        </w:rPr>
        <w:t>that</w:t>
      </w:r>
      <w:r>
        <w:rPr>
          <w:color w:val="404154"/>
          <w:spacing w:val="-7"/>
          <w:w w:val="104"/>
          <w:sz w:val="21"/>
        </w:rPr>
        <w:t xml:space="preserve"> </w:t>
      </w:r>
      <w:r>
        <w:rPr>
          <w:color w:val="404154"/>
          <w:w w:val="104"/>
          <w:sz w:val="21"/>
        </w:rPr>
        <w:t>implements</w:t>
      </w:r>
      <w:r>
        <w:rPr>
          <w:color w:val="404154"/>
          <w:spacing w:val="-4"/>
          <w:w w:val="104"/>
          <w:sz w:val="21"/>
        </w:rPr>
        <w:t xml:space="preserve"> </w:t>
      </w:r>
      <w:r>
        <w:rPr>
          <w:color w:val="404154"/>
          <w:w w:val="104"/>
          <w:sz w:val="21"/>
        </w:rPr>
        <w:t>industry-standard</w:t>
      </w:r>
      <w:r>
        <w:rPr>
          <w:color w:val="404154"/>
          <w:spacing w:val="-7"/>
          <w:w w:val="104"/>
          <w:sz w:val="21"/>
        </w:rPr>
        <w:t xml:space="preserve"> </w:t>
      </w:r>
      <w:r>
        <w:rPr>
          <w:color w:val="404154"/>
          <w:w w:val="104"/>
          <w:sz w:val="21"/>
        </w:rPr>
        <w:t>security</w:t>
      </w:r>
      <w:r>
        <w:rPr>
          <w:color w:val="404154"/>
          <w:spacing w:val="-6"/>
          <w:w w:val="104"/>
          <w:sz w:val="21"/>
        </w:rPr>
        <w:t xml:space="preserve"> </w:t>
      </w:r>
      <w:r>
        <w:rPr>
          <w:color w:val="404154"/>
          <w:w w:val="104"/>
          <w:sz w:val="21"/>
        </w:rPr>
        <w:t>and data management practices:</w:t>
      </w:r>
    </w:p>
    <w:p>
      <w:pPr>
        <w:pStyle w:val="15"/>
        <w:spacing w:before="7"/>
        <w:ind w:left="0"/>
        <w:rPr>
          <w:sz w:val="17"/>
        </w:rPr>
      </w:pPr>
    </w:p>
    <w:p>
      <w:pPr>
        <w:rPr>
          <w:sz w:val="17"/>
        </w:rPr>
        <w:sectPr>
          <w:pgSz w:w="11920" w:h="16840"/>
          <w:pgMar w:top="500" w:right="640" w:bottom="0" w:left="620" w:header="720" w:footer="720" w:gutter="0"/>
          <w:docGrid w:linePitch="312" w:charSpace="0"/>
        </w:sectPr>
      </w:pPr>
    </w:p>
    <w:p>
      <w:pPr>
        <w:pStyle w:val="15"/>
        <w:spacing w:before="58"/>
        <w:rPr>
          <w:rFonts w:ascii="Calibri" w:hAnsi="Calibri"/>
        </w:rPr>
      </w:pPr>
      <w:r>
        <mc:AlternateContent>
          <mc:Choice Requires="wps">
            <w:drawing>
              <wp:anchor distT="0" distB="0" distL="114298" distR="114298" simplePos="0" relativeHeight="66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221615</wp:posOffset>
                </wp:positionV>
                <wp:extent cx="3224529" cy="15240"/>
                <wp:effectExtent l="0" t="0" r="0" b="0"/>
                <wp:wrapNone/>
                <wp:docPr id="150" name="矩形 15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24529" cy="15240"/>
                        </a:xfrm>
                        <a:prstGeom prst="rect"/>
                        <a:solidFill>
                          <a:srgbClr val="1B53DA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151" o:spid="_x0000_s151" fillcolor="#1B53DA" stroked="f" strokeweight="1.0pt" style="position:absolute;&#10;margin-left:38.3pt;&#10;margin-top:17.45pt;&#10;width:253.9pt;&#10;height:1.2000006pt;&#10;z-index:66;&#10;mso-position-horizontal:absolute;&#10;mso-position-horizontal-relative:page;&#10;mso-position-vertical:absolute;&#10;mso-wrap-distance-left:8.999863pt;&#10;mso-wrap-distance-right:8.999863pt;">
                <v:stroke color="#000000"/>
              </v:rect>
            </w:pict>
          </mc:Fallback>
        </mc:AlternateContent>
      </w:r>
      <w:r>
        <w:rPr>
          <w:rFonts w:ascii="Calibri" w:hAnsi="Calibri"/>
          <w:color w:val="404154"/>
          <w:spacing w:val="-5"/>
        </w:rPr>
        <w:t>01</w:t>
      </w:r>
    </w:p>
    <w:p>
      <w:pPr>
        <w:pStyle w:val="3"/>
        <w:spacing w:before="178"/>
      </w:pPr>
      <w:r>
        <w:rPr>
          <w:color w:val="404154"/>
        </w:rPr>
        <w:t>Secure</w:t>
      </w:r>
      <w:r>
        <w:rPr>
          <w:color w:val="404154"/>
          <w:spacing w:val="5"/>
          <w:w w:val="104"/>
        </w:rPr>
        <w:t xml:space="preserve"> </w:t>
      </w:r>
      <w:r>
        <w:rPr>
          <w:color w:val="404154"/>
          <w:spacing w:val="-2"/>
          <w:w w:val="104"/>
        </w:rPr>
        <w:t>Authentication</w:t>
      </w:r>
    </w:p>
    <w:p>
      <w:pPr>
        <w:pStyle w:val="15"/>
        <w:spacing w:before="219" w:line="343" w:lineRule="auto"/>
      </w:pPr>
      <w:r>
        <w:rPr>
          <w:color w:val="404154"/>
          <w:spacing w:val="-2"/>
          <w:w w:val="110"/>
        </w:rPr>
        <w:t>Provides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secure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user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registration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login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with </w:t>
      </w:r>
      <w:r>
        <w:rPr>
          <w:color w:val="404154"/>
          <w:w w:val="110"/>
        </w:rPr>
        <w:t>bcrypt password hashing</w:t>
      </w:r>
    </w:p>
    <w:p>
      <w:pPr>
        <w:spacing w:before="58"/>
        <w:ind w:left="14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404154"/>
          <w:spacing w:val="-5"/>
          <w:sz w:val="21"/>
        </w:rPr>
        <w:t>02</w:t>
      </w:r>
    </w:p>
    <w:p>
      <w:pPr>
        <w:pStyle w:val="15"/>
        <w:spacing w:before="10"/>
        <w:ind w:left="0"/>
        <w:rPr>
          <w:rFonts w:ascii="Calibri" w:hAnsi="Calibri"/>
          <w:sz w:val="2"/>
        </w:rPr>
      </w:pPr>
    </w:p>
    <w:p>
      <w:pPr>
        <w:pStyle w:val="15"/>
        <w:spacing w:line="24" w:lineRule="exact"/>
        <w:ind w:left="142"/>
        <w:rPr>
          <w:rFonts w:ascii="Calibri" w:hAnsi="Calibri"/>
          <w:sz w:val="2"/>
        </w:rPr>
      </w:pPr>
      <w:r>
        <w:rPr>
          <w:rFonts w:ascii="Calibri" w:hAnsi="Calibri"/>
          <w:sz w:val="2"/>
        </w:rPr>
        <mc:AlternateContent>
          <mc:Choice Requires="wps">
            <w:drawing>
              <wp:inline distT="0" distB="0" distL="114298" distR="114298">
                <wp:extent cx="3226435" cy="15240"/>
                <wp:effectExtent l="0" t="0" r="0" b="0"/>
                <wp:docPr id="152" name="组合 15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53" name="组合 153"/>
                      <wpg:cNvGrpSpPr/>
                      <wpg:grpSpPr>
                        <a:xfrm rot="0">
                          <a:off x="0" y="0"/>
                          <a:ext cx="3226435" cy="15240"/>
                          <a:chOff x="0" y="0"/>
                          <a:chExt cx="3226435" cy="152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54" name="矩形 154"/>
                        <wps:cNvSpPr/>
                        <wps:spPr>
                          <a:xfrm rot="0">
                            <a:off x="0" y="0"/>
                            <a:ext cx="3226435" cy="15240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55" o:spid="_x0000_s155" coordorigin="6061,3229" coordsize="5081,24" style="width:254.05pt;&#10;height:1.2pt;">
                <v:rect type="#_x0000_t1" id="矩形 156" o:spid="_x0000_s156" style="position:absolute;&#10;left:6061;&#10;top:3229;&#10;width:5080;&#10;height:23;" fillcolor="#1B53DA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3"/>
        <w:spacing w:before="119"/>
      </w:pPr>
      <w:r>
        <w:rPr>
          <w:color w:val="404154"/>
          <w:w w:val="110"/>
        </w:rPr>
        <w:t>JWT</w:t>
      </w:r>
      <w:r>
        <w:rPr>
          <w:color w:val="404154"/>
          <w:spacing w:val="14"/>
          <w:w w:val="110"/>
        </w:rPr>
        <w:t xml:space="preserve"> </w:t>
      </w:r>
      <w:r>
        <w:rPr>
          <w:color w:val="404154"/>
          <w:spacing w:val="-2"/>
          <w:w w:val="110"/>
        </w:rPr>
        <w:t>Protection</w:t>
      </w:r>
    </w:p>
    <w:p>
      <w:pPr>
        <w:spacing w:before="216" w:line="343" w:lineRule="auto"/>
        <w:ind w:left="145"/>
        <w:rPr>
          <w:sz w:val="21"/>
        </w:rPr>
      </w:pPr>
      <w:r>
        <w:rPr>
          <w:color w:val="404154"/>
          <w:w w:val="104"/>
          <w:sz w:val="21"/>
        </w:rPr>
        <w:t>Uses</w:t>
      </w:r>
      <w:r>
        <w:rPr>
          <w:color w:val="404154"/>
          <w:spacing w:val="-8"/>
          <w:w w:val="104"/>
          <w:sz w:val="21"/>
        </w:rPr>
        <w:t xml:space="preserve"> </w:t>
      </w:r>
      <w:r>
        <w:rPr>
          <w:rFonts w:ascii="Arial" w:hAnsi="Arial"/>
          <w:b/>
          <w:color w:val="404154"/>
          <w:w w:val="104"/>
          <w:sz w:val="21"/>
        </w:rPr>
        <w:t>JWT</w:t>
      </w:r>
      <w:r>
        <w:rPr>
          <w:rFonts w:ascii="Arial" w:hAnsi="Arial"/>
          <w:b/>
          <w:color w:val="404154"/>
          <w:spacing w:val="-20"/>
          <w:w w:val="104"/>
          <w:sz w:val="21"/>
        </w:rPr>
        <w:t xml:space="preserve"> </w:t>
      </w:r>
      <w:r>
        <w:rPr>
          <w:rFonts w:ascii="Arial" w:hAnsi="Arial"/>
          <w:b/>
          <w:color w:val="404154"/>
          <w:w w:val="104"/>
          <w:sz w:val="21"/>
        </w:rPr>
        <w:t>authentication</w:t>
      </w:r>
      <w:r>
        <w:rPr>
          <w:rFonts w:ascii="Arial" w:hAnsi="Arial"/>
          <w:b/>
          <w:color w:val="404154"/>
          <w:spacing w:val="-19"/>
          <w:w w:val="104"/>
          <w:sz w:val="21"/>
        </w:rPr>
        <w:t xml:space="preserve"> </w:t>
      </w:r>
      <w:r>
        <w:rPr>
          <w:color w:val="404154"/>
          <w:w w:val="104"/>
          <w:sz w:val="21"/>
        </w:rPr>
        <w:t>to</w:t>
      </w:r>
      <w:r>
        <w:rPr>
          <w:color w:val="404154"/>
          <w:spacing w:val="-5"/>
          <w:w w:val="104"/>
          <w:sz w:val="21"/>
        </w:rPr>
        <w:t xml:space="preserve"> </w:t>
      </w:r>
      <w:r>
        <w:rPr>
          <w:color w:val="404154"/>
          <w:w w:val="104"/>
          <w:sz w:val="21"/>
        </w:rPr>
        <w:t>protect</w:t>
      </w:r>
      <w:r>
        <w:rPr>
          <w:color w:val="404154"/>
          <w:spacing w:val="-6"/>
          <w:w w:val="104"/>
          <w:sz w:val="21"/>
        </w:rPr>
        <w:t xml:space="preserve"> </w:t>
      </w:r>
      <w:r>
        <w:rPr>
          <w:color w:val="404154"/>
          <w:w w:val="104"/>
          <w:sz w:val="21"/>
        </w:rPr>
        <w:t>all</w:t>
      </w:r>
      <w:r>
        <w:rPr>
          <w:color w:val="404154"/>
          <w:spacing w:val="-8"/>
          <w:w w:val="104"/>
          <w:sz w:val="21"/>
        </w:rPr>
        <w:t xml:space="preserve"> </w:t>
      </w:r>
      <w:r>
        <w:rPr>
          <w:color w:val="404154"/>
          <w:w w:val="104"/>
          <w:sz w:val="21"/>
        </w:rPr>
        <w:t>API</w:t>
      </w:r>
      <w:r>
        <w:rPr>
          <w:color w:val="404154"/>
          <w:spacing w:val="-8"/>
          <w:w w:val="104"/>
          <w:sz w:val="21"/>
        </w:rPr>
        <w:t xml:space="preserve"> </w:t>
      </w:r>
      <w:r>
        <w:rPr>
          <w:color w:val="404154"/>
          <w:w w:val="104"/>
          <w:sz w:val="21"/>
        </w:rPr>
        <w:t xml:space="preserve">routes </w:t>
      </w:r>
      <w:r>
        <w:rPr>
          <w:color w:val="404154"/>
          <w:w w:val="110"/>
          <w:sz w:val="21"/>
        </w:rPr>
        <w:t>from unauthorized access</w:t>
      </w:r>
    </w:p>
    <w:p>
      <w:pPr>
        <w:spacing w:line="343" w:lineRule="auto"/>
        <w:rPr>
          <w:sz w:val="21"/>
        </w:rPr>
        <w:sectPr>
          <w:type w:val="continuous"/>
          <w:pgSz w:w="11920" w:h="16840"/>
          <w:pgMar w:top="500" w:right="640" w:bottom="280" w:left="620" w:header="720" w:footer="720" w:gutter="0"/>
          <w:cols w:num="2" w:space="362" w:equalWidth="0">
            <w:col w:w="4938" w:space="362"/>
            <w:col w:w="5360"/>
          </w:cols>
          <w:docGrid w:linePitch="312" w:charSpace="0"/>
        </w:sectPr>
      </w:pPr>
    </w:p>
    <w:p>
      <w:pPr>
        <w:pStyle w:val="15"/>
        <w:spacing w:before="7"/>
        <w:ind w:left="0"/>
        <w:rPr>
          <w:sz w:val="29"/>
        </w:rPr>
      </w:pPr>
    </w:p>
    <w:p>
      <w:pPr>
        <w:rPr>
          <w:sz w:val="29"/>
        </w:rPr>
        <w:sectPr>
          <w:type w:val="continuous"/>
          <w:pgSz w:w="11920" w:h="16840"/>
          <w:pgMar w:top="500" w:right="640" w:bottom="280" w:left="620" w:header="720" w:footer="720" w:gutter="0"/>
          <w:docGrid w:linePitch="312" w:charSpace="0"/>
        </w:sectPr>
      </w:pPr>
    </w:p>
    <w:p>
      <w:pPr>
        <w:pStyle w:val="15"/>
        <w:spacing w:before="59"/>
        <w:rPr>
          <w:rFonts w:ascii="Calibri" w:hAnsi="Calibri"/>
        </w:rPr>
      </w:pPr>
      <w:r>
        <mc:AlternateContent>
          <mc:Choice Requires="wps">
            <w:drawing>
              <wp:anchor distT="0" distB="0" distL="114298" distR="114298" simplePos="0" relativeHeight="67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222250</wp:posOffset>
                </wp:positionV>
                <wp:extent cx="3224529" cy="16510"/>
                <wp:effectExtent l="0" t="0" r="0" b="0"/>
                <wp:wrapNone/>
                <wp:docPr id="157" name="矩形 15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24529" cy="16510"/>
                        </a:xfrm>
                        <a:prstGeom prst="rect"/>
                        <a:solidFill>
                          <a:srgbClr val="1B53DA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158" o:spid="_x0000_s158" fillcolor="#1B53DA" stroked="f" strokeweight="1.0pt" style="position:absolute;&#10;margin-left:38.3pt;&#10;margin-top:17.5pt;&#10;width:253.9pt;&#10;height:1.3000004pt;&#10;z-index:67;&#10;mso-position-horizontal:absolute;&#10;mso-position-horizontal-relative:page;&#10;mso-position-vertical:absolute;&#10;mso-wrap-distance-left:8.999863pt;&#10;mso-wrap-distance-right:8.999863pt;">
                <v:stroke color="#000000"/>
              </v:rect>
            </w:pict>
          </mc:Fallback>
        </mc:AlternateContent>
      </w:r>
      <w:r>
        <w:rPr>
          <w:rFonts w:ascii="Calibri" w:hAnsi="Calibri"/>
          <w:color w:val="404154"/>
          <w:spacing w:val="-5"/>
        </w:rPr>
        <w:t>03</w:t>
      </w:r>
    </w:p>
    <w:p>
      <w:pPr>
        <w:pStyle w:val="3"/>
        <w:spacing w:before="177"/>
      </w:pPr>
      <w:r>
        <w:rPr>
          <w:color w:val="404154"/>
          <w:w w:val="104"/>
        </w:rPr>
        <w:t>CRUD</w:t>
      </w:r>
      <w:r>
        <w:rPr>
          <w:color w:val="404154"/>
          <w:spacing w:val="-13"/>
          <w:w w:val="104"/>
        </w:rPr>
        <w:t xml:space="preserve"> </w:t>
      </w:r>
      <w:r>
        <w:rPr>
          <w:color w:val="404154"/>
          <w:spacing w:val="-2"/>
          <w:w w:val="104"/>
        </w:rPr>
        <w:t>Operations</w:t>
      </w:r>
    </w:p>
    <w:p>
      <w:pPr>
        <w:pStyle w:val="15"/>
        <w:spacing w:before="216" w:line="343" w:lineRule="auto"/>
      </w:pPr>
      <w:r>
        <w:rPr>
          <w:color w:val="404154"/>
          <w:w w:val="110"/>
        </w:rPr>
        <w:t>Implements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full</w:t>
      </w:r>
      <w:r>
        <w:rPr>
          <w:color w:val="404154"/>
          <w:spacing w:val="-6"/>
          <w:w w:val="110"/>
        </w:rPr>
        <w:t xml:space="preserve"> </w:t>
      </w:r>
      <w:r>
        <w:rPr>
          <w:rFonts w:ascii="Arial" w:hAnsi="Arial"/>
          <w:b/>
          <w:color w:val="404154"/>
          <w:w w:val="110"/>
        </w:rPr>
        <w:t>CRUD</w:t>
      </w:r>
      <w:r>
        <w:rPr>
          <w:rFonts w:ascii="Arial" w:hAnsi="Arial"/>
          <w:b/>
          <w:color w:val="404154"/>
          <w:spacing w:val="-18"/>
          <w:w w:val="110"/>
        </w:rPr>
        <w:t xml:space="preserve"> </w:t>
      </w:r>
      <w:r>
        <w:rPr>
          <w:rFonts w:ascii="Arial" w:hAnsi="Arial"/>
          <w:b/>
          <w:color w:val="404154"/>
          <w:w w:val="110"/>
        </w:rPr>
        <w:t>operations</w:t>
      </w:r>
      <w:r>
        <w:rPr>
          <w:rFonts w:ascii="Arial" w:hAnsi="Arial"/>
          <w:b/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 xml:space="preserve">goal </w:t>
      </w:r>
      <w:r>
        <w:rPr>
          <w:color w:val="404154"/>
          <w:spacing w:val="-2"/>
          <w:w w:val="110"/>
        </w:rPr>
        <w:t>management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with user-based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access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control</w:t>
      </w:r>
    </w:p>
    <w:p>
      <w:pPr>
        <w:spacing w:before="59"/>
        <w:ind w:left="14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404154"/>
          <w:spacing w:val="-5"/>
          <w:sz w:val="21"/>
        </w:rPr>
        <w:t>04</w:t>
      </w:r>
    </w:p>
    <w:p>
      <w:pPr>
        <w:pStyle w:val="15"/>
        <w:spacing w:before="9"/>
        <w:ind w:left="0"/>
        <w:rPr>
          <w:rFonts w:ascii="Calibri" w:hAnsi="Calibri"/>
          <w:sz w:val="2"/>
        </w:rPr>
      </w:pPr>
    </w:p>
    <w:p>
      <w:pPr>
        <w:pStyle w:val="15"/>
        <w:spacing w:line="26" w:lineRule="exact"/>
        <w:ind w:left="142"/>
        <w:rPr>
          <w:rFonts w:ascii="Calibri" w:hAnsi="Calibri"/>
          <w:sz w:val="2"/>
        </w:rPr>
      </w:pPr>
      <w:r>
        <w:rPr>
          <w:rFonts w:ascii="Calibri" w:hAnsi="Calibri"/>
          <w:sz w:val="2"/>
        </w:rPr>
        <mc:AlternateContent>
          <mc:Choice Requires="wps">
            <w:drawing>
              <wp:inline distT="0" distB="0" distL="114298" distR="114298">
                <wp:extent cx="3226435" cy="17145"/>
                <wp:effectExtent l="0" t="0" r="0" b="0"/>
                <wp:docPr id="159" name="组合 15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60" name="组合 160"/>
                      <wpg:cNvGrpSpPr/>
                      <wpg:grpSpPr>
                        <a:xfrm rot="0">
                          <a:off x="0" y="0"/>
                          <a:ext cx="3226435" cy="17145"/>
                          <a:chOff x="0" y="0"/>
                          <a:chExt cx="3226435" cy="1714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61" name="矩形 161"/>
                        <wps:cNvSpPr/>
                        <wps:spPr>
                          <a:xfrm rot="0">
                            <a:off x="0" y="0"/>
                            <a:ext cx="3226435" cy="17145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62" o:spid="_x0000_s162" coordorigin="6061,5533" coordsize="5081,27" style="width:254.05pt;&#10;height:1.35pt;">
                <v:rect type="#_x0000_t1" id="矩形 163" o:spid="_x0000_s163" style="position:absolute;&#10;left:6061;&#10;top:5533;&#10;width:5080;&#10;height:26;" fillcolor="#1B53DA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3"/>
        <w:spacing w:before="117"/>
      </w:pPr>
      <w:r>
        <w:rPr>
          <w:color w:val="404154"/>
          <w:w w:val="115"/>
        </w:rPr>
        <w:t>Error</w:t>
      </w:r>
      <w:r>
        <w:rPr>
          <w:color w:val="404154"/>
          <w:spacing w:val="-1"/>
          <w:w w:val="115"/>
        </w:rPr>
        <w:t xml:space="preserve"> </w:t>
      </w:r>
      <w:r>
        <w:rPr>
          <w:color w:val="404154"/>
          <w:spacing w:val="-2"/>
          <w:w w:val="115"/>
        </w:rPr>
        <w:t>Handling</w:t>
      </w:r>
    </w:p>
    <w:p>
      <w:pPr>
        <w:spacing w:before="217" w:line="343" w:lineRule="auto"/>
        <w:ind w:left="145" w:right="273"/>
        <w:rPr>
          <w:sz w:val="21"/>
        </w:rPr>
      </w:pPr>
      <w:r>
        <w:rPr>
          <w:color w:val="404154"/>
          <w:sz w:val="21"/>
        </w:rPr>
        <w:t xml:space="preserve">Ensures a centralized </w:t>
      </w:r>
      <w:r>
        <w:rPr>
          <w:rFonts w:ascii="Arial" w:hAnsi="Arial"/>
          <w:b/>
          <w:color w:val="404154"/>
          <w:sz w:val="21"/>
        </w:rPr>
        <w:t>error</w:t>
      </w:r>
      <w:r>
        <w:rPr>
          <w:rFonts w:ascii="Arial" w:hAnsi="Arial"/>
          <w:b/>
          <w:color w:val="404154"/>
          <w:spacing w:val="-2"/>
          <w:sz w:val="21"/>
        </w:rPr>
        <w:t xml:space="preserve"> </w:t>
      </w:r>
      <w:r>
        <w:rPr>
          <w:rFonts w:ascii="Arial" w:hAnsi="Arial"/>
          <w:b/>
          <w:color w:val="404154"/>
          <w:sz w:val="21"/>
        </w:rPr>
        <w:t>handling</w:t>
      </w:r>
      <w:r>
        <w:rPr>
          <w:rFonts w:ascii="Arial" w:hAnsi="Arial"/>
          <w:b/>
          <w:color w:val="404154"/>
          <w:spacing w:val="-4"/>
          <w:sz w:val="21"/>
        </w:rPr>
        <w:t xml:space="preserve"> </w:t>
      </w:r>
      <w:r>
        <w:rPr>
          <w:rFonts w:ascii="Arial" w:hAnsi="Arial"/>
          <w:b/>
          <w:color w:val="404154"/>
          <w:sz w:val="21"/>
        </w:rPr>
        <w:t xml:space="preserve">middleware </w:t>
      </w:r>
      <w:r>
        <w:rPr>
          <w:color w:val="404154"/>
          <w:w w:val="104"/>
          <w:sz w:val="21"/>
        </w:rPr>
        <w:t>for consistent and safe responses</w:t>
      </w:r>
    </w:p>
    <w:p>
      <w:pPr>
        <w:spacing w:line="343" w:lineRule="auto"/>
        <w:rPr>
          <w:sz w:val="21"/>
        </w:rPr>
        <w:sectPr>
          <w:type w:val="continuous"/>
          <w:pgSz w:w="11920" w:h="16840"/>
          <w:pgMar w:top="500" w:right="640" w:bottom="280" w:left="620" w:header="720" w:footer="720" w:gutter="0"/>
          <w:cols w:num="2" w:space="598" w:equalWidth="0">
            <w:col w:w="4702" w:space="598"/>
            <w:col w:w="5360"/>
          </w:cols>
          <w:docGrid w:linePitch="312" w:charSpace="0"/>
        </w:sectPr>
      </w:pPr>
    </w:p>
    <w:p>
      <w:pPr>
        <w:pStyle w:val="15"/>
        <w:spacing w:before="6"/>
        <w:ind w:left="0"/>
        <w:rPr>
          <w:sz w:val="29"/>
        </w:rPr>
      </w:pPr>
    </w:p>
    <w:p>
      <w:pPr>
        <w:rPr>
          <w:sz w:val="29"/>
        </w:rPr>
        <w:sectPr>
          <w:type w:val="continuous"/>
          <w:pgSz w:w="11920" w:h="16840"/>
          <w:pgMar w:top="500" w:right="640" w:bottom="280" w:left="620" w:header="720" w:footer="720" w:gutter="0"/>
          <w:docGrid w:linePitch="312" w:charSpace="0"/>
        </w:sectPr>
      </w:pPr>
    </w:p>
    <w:p>
      <w:pPr>
        <w:pStyle w:val="15"/>
        <w:spacing w:before="59"/>
        <w:rPr>
          <w:rFonts w:ascii="Calibri" w:hAnsi="Calibri"/>
        </w:rPr>
      </w:pPr>
      <w:r>
        <mc:AlternateContent>
          <mc:Choice Requires="wps">
            <w:drawing>
              <wp:anchor distT="0" distB="0" distL="114298" distR="114298" simplePos="0" relativeHeight="6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64" name="矩形 16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165" o:spid="_x0000_s165" fillcolor="#F8F8FF" stroked="f" strokeweight="1.0pt" style="position:absolute;&#10;margin-left:0.0pt;&#10;margin-top:0.0pt;&#10;width:595.45pt;&#10;height:841.7pt;&#10;z-index:-34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68" behindDoc="0" locked="0" layoutInCell="1" hidden="0" allowOverlap="1">
                <wp:simplePos x="0" y="0"/>
                <wp:positionH relativeFrom="page">
                  <wp:posOffset>5273040</wp:posOffset>
                </wp:positionH>
                <wp:positionV relativeFrom="page">
                  <wp:posOffset>9980296</wp:posOffset>
                </wp:positionV>
                <wp:extent cx="2291080" cy="652780"/>
                <wp:effectExtent l="0" t="0" r="0" b="0"/>
                <wp:wrapNone/>
                <wp:docPr id="166" name="组合 16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67" name="组合 167"/>
                      <wpg:cNvGrpSpPr/>
                      <wpg:grpSpPr>
                        <a:xfrm rot="0">
                          <a:off x="0" y="0"/>
                          <a:ext cx="2291080" cy="652780"/>
                          <a:chOff x="0" y="0"/>
                          <a:chExt cx="2291080" cy="6527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69" name="图片 169">
                            <a:hlinkClick r:id="rId21"/>
                          </pic:cNvPr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97839" y="22860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70" name="矩形 170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71" name="矩形 171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72" o:spid="_x0000_s172" coordorigin="8304,15717" coordsize="3608,1028" style="position:absolute;&#10;margin-left:415.2pt;&#10;margin-top:785.85004pt;&#10;width:180.4pt;&#10;height:51.400036pt;&#10;z-index:68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173" o:spid="_x0000_s173" style="position:absolute;&#10;left:9088;&#10;top:16077;&#10;width:2712;&#10;height:648;" filled="f" stroked="f" strokeweight="1.0pt" href="https://gamma.app/?utm_source=made-with-gamma">
                  <v:imagedata r:id="rId22" o:title="8576411111772898770665"/>
                  <o:lock aspectratio="t"/>
                  <v:stroke color="#000000"/>
                </v:shape>
                <v:rect type="#_x0000_t1" id="矩形 174" o:spid="_x0000_s174" style="position:absolute;&#10;left:8304;&#10;top:15717;&#10;width:3607;&#10;height:1028;" fillcolor="#F8F8FF" stroked="f" strokeweight="1.0pt">
                  <v:stroke color="#000000"/>
                </v:rect>
                <v:rect type="#_x0000_t1" id="矩形 175" o:spid="_x0000_s175" style="position:absolute;&#10;left:8304;&#10;top:15717;&#10;width:3607;&#10;height:1028;" filled="f" stroked="t" strokeweight="1.0pt">
                  <v:stroke color="#F8F8FF"/>
                </v:rect>
              </v:group>
            </w:pict>
          </mc:Fallback>
        </mc:AlternateContent>
      </w:r>
      <w:r>
        <w:rPr>
          <w:rFonts w:ascii="Calibri" w:hAnsi="Calibri"/>
          <w:color w:val="404154"/>
          <w:spacing w:val="-5"/>
        </w:rPr>
        <w:t>05</w:t>
      </w:r>
    </w:p>
    <w:p>
      <w:pPr>
        <w:pStyle w:val="15"/>
        <w:spacing w:before="9"/>
        <w:ind w:left="0"/>
        <w:rPr>
          <w:rFonts w:ascii="Calibri" w:hAnsi="Calibri"/>
          <w:sz w:val="2"/>
        </w:rPr>
      </w:pPr>
    </w:p>
    <w:p>
      <w:pPr>
        <w:pStyle w:val="15"/>
        <w:spacing w:line="26" w:lineRule="exact"/>
        <w:ind w:right="-101"/>
        <w:rPr>
          <w:rFonts w:ascii="Calibri" w:hAnsi="Calibri"/>
          <w:sz w:val="2"/>
        </w:rPr>
      </w:pPr>
      <w:r>
        <w:rPr>
          <w:rFonts w:ascii="Calibri" w:hAnsi="Calibri"/>
          <w:sz w:val="2"/>
        </w:rPr>
        <mc:AlternateContent>
          <mc:Choice Requires="wps">
            <w:drawing>
              <wp:inline distT="0" distB="0" distL="114298" distR="114298">
                <wp:extent cx="3225165" cy="17145"/>
                <wp:effectExtent l="0" t="0" r="0" b="0"/>
                <wp:docPr id="176" name="组合 17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77" name="组合 177"/>
                      <wpg:cNvGrpSpPr/>
                      <wpg:grpSpPr>
                        <a:xfrm rot="0">
                          <a:off x="0" y="0"/>
                          <a:ext cx="3225165" cy="17145"/>
                          <a:chOff x="0" y="0"/>
                          <a:chExt cx="3225165" cy="1714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78" name="矩形 178"/>
                        <wps:cNvSpPr/>
                        <wps:spPr>
                          <a:xfrm rot="0">
                            <a:off x="0" y="0"/>
                            <a:ext cx="3225165" cy="17145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79" o:spid="_x0000_s179" coordorigin="764,7835" coordsize="5079,27" style="width:253.95001pt;&#10;height:1.35pt;">
                <v:rect type="#_x0000_t1" id="矩形 180" o:spid="_x0000_s180" style="position:absolute;&#10;left:764;&#10;top:7835;&#10;width:5079;&#10;height:27;" fillcolor="#1B53DA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3"/>
      </w:pPr>
      <w:r>
        <w:rPr>
          <w:color w:val="404154"/>
        </w:rPr>
        <w:t>MongoDB</w:t>
      </w:r>
      <w:r>
        <w:rPr>
          <w:color w:val="404154"/>
          <w:spacing w:val="27"/>
          <w:w w:val="104"/>
        </w:rPr>
        <w:t xml:space="preserve"> </w:t>
      </w:r>
      <w:r>
        <w:rPr>
          <w:color w:val="404154"/>
          <w:spacing w:val="-2"/>
          <w:w w:val="104"/>
        </w:rPr>
        <w:t>Storage</w:t>
      </w:r>
    </w:p>
    <w:p>
      <w:pPr>
        <w:pStyle w:val="15"/>
        <w:spacing w:before="216"/>
      </w:pPr>
      <w:r>
        <w:rPr>
          <w:color w:val="404154"/>
          <w:w w:val="104"/>
        </w:rPr>
        <w:t>Stores</w:t>
      </w:r>
      <w:r>
        <w:rPr>
          <w:color w:val="404154"/>
          <w:spacing w:val="-7"/>
          <w:w w:val="104"/>
        </w:rPr>
        <w:t xml:space="preserve"> </w:t>
      </w:r>
      <w:r>
        <w:rPr>
          <w:color w:val="404154"/>
          <w:w w:val="104"/>
        </w:rPr>
        <w:t>data</w:t>
      </w:r>
      <w:r>
        <w:rPr>
          <w:color w:val="404154"/>
          <w:spacing w:val="-12"/>
          <w:w w:val="104"/>
        </w:rPr>
        <w:t xml:space="preserve"> </w:t>
      </w:r>
      <w:r>
        <w:rPr>
          <w:color w:val="404154"/>
          <w:w w:val="104"/>
        </w:rPr>
        <w:t>securely</w:t>
      </w:r>
      <w:r>
        <w:rPr>
          <w:color w:val="404154"/>
          <w:spacing w:val="-7"/>
          <w:w w:val="104"/>
        </w:rPr>
        <w:t xml:space="preserve"> </w:t>
      </w:r>
      <w:r>
        <w:rPr>
          <w:color w:val="404154"/>
          <w:w w:val="104"/>
        </w:rPr>
        <w:t>in</w:t>
      </w:r>
      <w:r>
        <w:rPr>
          <w:color w:val="404154"/>
          <w:spacing w:val="-8"/>
          <w:w w:val="104"/>
        </w:rPr>
        <w:t xml:space="preserve"> </w:t>
      </w:r>
      <w:r>
        <w:rPr>
          <w:rFonts w:ascii="Arial" w:hAnsi="Arial"/>
          <w:b/>
          <w:color w:val="404154"/>
          <w:w w:val="104"/>
        </w:rPr>
        <w:t>MongoDB</w:t>
      </w:r>
      <w:r>
        <w:rPr>
          <w:rFonts w:ascii="Arial" w:hAnsi="Arial"/>
          <w:b/>
          <w:color w:val="404154"/>
          <w:spacing w:val="-18"/>
          <w:w w:val="104"/>
        </w:rPr>
        <w:t xml:space="preserve"> </w:t>
      </w:r>
      <w:r>
        <w:rPr>
          <w:color w:val="404154"/>
          <w:w w:val="104"/>
        </w:rPr>
        <w:t>using</w:t>
      </w:r>
      <w:r>
        <w:rPr>
          <w:color w:val="404154"/>
          <w:spacing w:val="-9"/>
          <w:w w:val="104"/>
        </w:rPr>
        <w:t xml:space="preserve"> </w:t>
      </w:r>
      <w:r>
        <w:rPr>
          <w:color w:val="404154"/>
          <w:spacing w:val="-2"/>
          <w:w w:val="104"/>
        </w:rPr>
        <w:t>structured</w:t>
      </w:r>
    </w:p>
    <w:p>
      <w:pPr>
        <w:pStyle w:val="15"/>
        <w:spacing w:before="103"/>
      </w:pPr>
      <w:r>
        <w:rPr>
          <w:color w:val="404154"/>
          <w:w w:val="104"/>
        </w:rPr>
        <w:t>models</w:t>
      </w:r>
      <w:r>
        <w:rPr>
          <w:color w:val="404154"/>
          <w:spacing w:val="4"/>
          <w:w w:val="104"/>
        </w:rPr>
        <w:t xml:space="preserve"> </w:t>
      </w:r>
      <w:r>
        <w:rPr>
          <w:color w:val="404154"/>
          <w:w w:val="104"/>
        </w:rPr>
        <w:t>and</w:t>
      </w:r>
      <w:r>
        <w:rPr>
          <w:color w:val="404154"/>
          <w:spacing w:val="2"/>
          <w:w w:val="104"/>
        </w:rPr>
        <w:t xml:space="preserve"> </w:t>
      </w:r>
      <w:r>
        <w:rPr>
          <w:color w:val="404154"/>
          <w:w w:val="104"/>
        </w:rPr>
        <w:t>schema</w:t>
      </w:r>
      <w:r>
        <w:rPr>
          <w:color w:val="404154"/>
          <w:spacing w:val="4"/>
          <w:w w:val="104"/>
        </w:rPr>
        <w:t xml:space="preserve"> </w:t>
      </w:r>
      <w:r>
        <w:rPr>
          <w:color w:val="404154"/>
          <w:spacing w:val="-2"/>
          <w:w w:val="104"/>
        </w:rPr>
        <w:t>validation</w:t>
      </w:r>
    </w:p>
    <w:p>
      <w:pPr>
        <w:spacing w:before="59"/>
        <w:ind w:left="145"/>
        <w:rPr>
          <w:rFonts w:ascii="Calibri" w:hAnsi="Calibri"/>
          <w:sz w:val="21"/>
        </w:rPr>
      </w:pPr>
      <w:r>
        <w:br w:type="column"/>
      </w:r>
      <w:r>
        <w:rPr>
          <w:rFonts w:ascii="Calibri" w:hAnsi="Calibri"/>
          <w:color w:val="404154"/>
          <w:spacing w:val="-5"/>
          <w:sz w:val="21"/>
        </w:rPr>
        <w:t>06</w:t>
      </w:r>
    </w:p>
    <w:p>
      <w:pPr>
        <w:pStyle w:val="15"/>
        <w:spacing w:before="9"/>
        <w:ind w:left="0"/>
        <w:rPr>
          <w:rFonts w:ascii="Calibri" w:hAnsi="Calibri"/>
          <w:sz w:val="2"/>
        </w:rPr>
      </w:pPr>
    </w:p>
    <w:p>
      <w:pPr>
        <w:pStyle w:val="15"/>
        <w:spacing w:line="26" w:lineRule="exact"/>
        <w:ind w:left="142"/>
        <w:rPr>
          <w:rFonts w:ascii="Calibri" w:hAnsi="Calibri"/>
          <w:sz w:val="2"/>
        </w:rPr>
      </w:pPr>
      <w:r>
        <w:rPr>
          <w:rFonts w:ascii="Calibri" w:hAnsi="Calibri"/>
          <w:sz w:val="2"/>
        </w:rPr>
        <mc:AlternateContent>
          <mc:Choice Requires="wps">
            <w:drawing>
              <wp:inline distT="0" distB="0" distL="114298" distR="114298">
                <wp:extent cx="3226435" cy="17145"/>
                <wp:effectExtent l="0" t="0" r="0" b="0"/>
                <wp:docPr id="181" name="组合 18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82" name="组合 182"/>
                      <wpg:cNvGrpSpPr/>
                      <wpg:grpSpPr>
                        <a:xfrm rot="0">
                          <a:off x="0" y="0"/>
                          <a:ext cx="3226435" cy="17145"/>
                          <a:chOff x="0" y="0"/>
                          <a:chExt cx="3226435" cy="1714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83" name="矩形 183"/>
                        <wps:cNvSpPr/>
                        <wps:spPr>
                          <a:xfrm rot="0">
                            <a:off x="0" y="0"/>
                            <a:ext cx="3226435" cy="17145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组合 184" o:spid="_x0000_s184" coordorigin="6060,7835" coordsize="5081,27" style="width:254.05pt;&#10;height:1.35pt;">
                <v:rect type="#_x0000_t1" id="矩形 185" o:spid="_x0000_s185" style="position:absolute;&#10;left:6060;&#10;top:7835;&#10;width:5080;&#10;height:27;" fillcolor="#1B53DA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3"/>
      </w:pPr>
      <w:r>
        <w:rPr>
          <w:color w:val="404154"/>
        </w:rPr>
        <w:t>Modular</w:t>
      </w:r>
      <w:r>
        <w:rPr>
          <w:color w:val="404154"/>
          <w:spacing w:val="27"/>
          <w:w w:val="104"/>
        </w:rPr>
        <w:t xml:space="preserve"> </w:t>
      </w:r>
      <w:r>
        <w:rPr>
          <w:color w:val="404154"/>
          <w:spacing w:val="-2"/>
          <w:w w:val="104"/>
        </w:rPr>
        <w:t>Design</w:t>
      </w:r>
    </w:p>
    <w:p>
      <w:pPr>
        <w:pStyle w:val="15"/>
        <w:spacing w:before="216"/>
        <w:rPr>
          <w:rFonts w:ascii="Times New Roman" w:hAnsi="Times New Roman"/>
        </w:rPr>
      </w:pPr>
      <w:r>
        <w:rPr>
          <w:color w:val="404154"/>
          <w:spacing w:val="-2"/>
          <w:w w:val="110"/>
        </w:rPr>
        <w:t>Follows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modular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architecture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spacing w:val="-2"/>
          <w:w w:val="110"/>
        </w:rPr>
        <w:t>with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Routes</w:t>
      </w:r>
      <w:r>
        <w:rPr>
          <w:color w:val="404154"/>
          <w:spacing w:val="-6"/>
          <w:w w:val="110"/>
        </w:rPr>
        <w:t xml:space="preserve"> </w:t>
      </w:r>
      <w:r>
        <w:rPr>
          <w:rFonts w:ascii="Times New Roman" w:hAnsi="Times New Roman"/>
          <w:color w:val="404154"/>
          <w:spacing w:val="-10"/>
          <w:w w:val="110"/>
        </w:rPr>
        <w:t>→</w:t>
      </w:r>
    </w:p>
    <w:p>
      <w:pPr>
        <w:pStyle w:val="15"/>
        <w:spacing w:before="100"/>
      </w:pPr>
      <w:r>
        <w:rPr>
          <w:color w:val="404154"/>
          <w:w w:val="104"/>
        </w:rPr>
        <w:t>Models</w:t>
      </w:r>
      <w:r>
        <w:rPr>
          <w:color w:val="404154"/>
          <w:spacing w:val="11"/>
          <w:w w:val="104"/>
        </w:rPr>
        <w:t xml:space="preserve"> </w:t>
      </w:r>
      <w:r>
        <w:rPr>
          <w:rFonts w:ascii="Times New Roman" w:hAnsi="Times New Roman"/>
          <w:color w:val="404154"/>
          <w:w w:val="104"/>
        </w:rPr>
        <w:t>→</w:t>
      </w:r>
      <w:r>
        <w:rPr>
          <w:rFonts w:ascii="Times New Roman" w:hAnsi="Times New Roman"/>
          <w:color w:val="404154"/>
          <w:spacing w:val="14"/>
          <w:w w:val="104"/>
        </w:rPr>
        <w:t xml:space="preserve"> </w:t>
      </w:r>
      <w:r>
        <w:rPr>
          <w:color w:val="404154"/>
          <w:w w:val="104"/>
        </w:rPr>
        <w:t>Middleware</w:t>
      </w:r>
      <w:r>
        <w:rPr>
          <w:color w:val="404154"/>
          <w:spacing w:val="13"/>
          <w:w w:val="104"/>
        </w:rPr>
        <w:t xml:space="preserve"> </w:t>
      </w:r>
      <w:r>
        <w:rPr>
          <w:color w:val="404154"/>
          <w:w w:val="104"/>
        </w:rPr>
        <w:t>for</w:t>
      </w:r>
      <w:r>
        <w:rPr>
          <w:color w:val="404154"/>
          <w:spacing w:val="12"/>
          <w:w w:val="104"/>
        </w:rPr>
        <w:t xml:space="preserve"> </w:t>
      </w:r>
      <w:r>
        <w:rPr>
          <w:color w:val="404154"/>
          <w:spacing w:val="-2"/>
          <w:w w:val="104"/>
        </w:rPr>
        <w:t>scalability</w:t>
      </w:r>
    </w:p>
    <w:p>
      <w:pPr>
        <w:sectPr>
          <w:type w:val="continuous"/>
          <w:pgSz w:w="11920" w:h="16840"/>
          <w:pgMar w:top="500" w:right="640" w:bottom="280" w:left="620" w:header="720" w:footer="720" w:gutter="0"/>
          <w:cols w:num="2" w:space="109" w:equalWidth="0">
            <w:col w:w="5190" w:space="109"/>
            <w:col w:w="5361"/>
          </w:cols>
          <w:docGrid w:linePitch="312" w:charSpace="0"/>
        </w:sectPr>
      </w:pPr>
    </w:p>
    <w:p>
      <w:pPr>
        <w:pStyle w:val="2"/>
      </w:pPr>
      <w:r>
        <mc:AlternateContent>
          <mc:Choice Requires="wps">
            <w:drawing>
              <wp:anchor distT="0" distB="0" distL="114298" distR="114298" simplePos="0" relativeHeight="7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86" name="矩形 18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187" o:spid="_x0000_s187" fillcolor="#F8F8FF" stroked="f" strokeweight="1.0pt" style="position:absolute;&#10;margin-left:0.0pt;&#10;margin-top:0.0pt;&#10;width:595.45pt;&#10;height:841.7pt;&#10;z-index:-33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75" behindDoc="0" locked="0" layoutInCell="1" hidden="0" allowOverlap="1">
                <wp:simplePos x="0" y="0"/>
                <wp:positionH relativeFrom="page">
                  <wp:posOffset>5273040</wp:posOffset>
                </wp:positionH>
                <wp:positionV relativeFrom="page">
                  <wp:posOffset>9980296</wp:posOffset>
                </wp:positionV>
                <wp:extent cx="2291080" cy="652780"/>
                <wp:effectExtent l="0" t="0" r="0" b="0"/>
                <wp:wrapNone/>
                <wp:docPr id="188" name="组合 18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89" name="组合 189"/>
                      <wpg:cNvGrpSpPr/>
                      <wpg:grpSpPr>
                        <a:xfrm rot="0">
                          <a:off x="0" y="0"/>
                          <a:ext cx="2291080" cy="652780"/>
                          <a:chOff x="0" y="0"/>
                          <a:chExt cx="2291080" cy="6527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91" name="图片 191">
                            <a:hlinkClick r:id="rId24"/>
                          </pic:cNvPr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97839" y="22860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92" name="矩形 192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193" name="矩形 193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194" o:spid="_x0000_s194" coordorigin="8304,15717" coordsize="3608,1028" style="position:absolute;&#10;margin-left:415.2pt;&#10;margin-top:785.85004pt;&#10;width:180.4pt;&#10;height:51.400036pt;&#10;z-index:75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195" o:spid="_x0000_s195" style="position:absolute;&#10;left:9088;&#10;top:16077;&#10;width:2712;&#10;height:648;" filled="f" stroked="f" strokeweight="1.0pt" href="https://gamma.app/?utm_source=made-with-gamma">
                  <v:imagedata r:id="rId25" o:title="2681564011772898770726"/>
                  <o:lock aspectratio="t"/>
                  <v:stroke color="#000000"/>
                </v:shape>
                <v:rect type="#_x0000_t1" id="矩形 196" o:spid="_x0000_s196" style="position:absolute;&#10;left:8304;&#10;top:15717;&#10;width:3607;&#10;height:1028;" fillcolor="#F8F8FF" stroked="f" strokeweight="1.0pt">
                  <v:stroke color="#000000"/>
                </v:rect>
                <v:rect type="#_x0000_t1" id="矩形 197" o:spid="_x0000_s197" style="position:absolute;&#10;left:8304;&#10;top:15717;&#10;width:3607;&#10;height:1028;" filled="f" stroked="t" strokeweight="1.0pt">
                  <v:stroke color="#F8F8FF"/>
                </v:rect>
              </v:group>
            </w:pict>
          </mc:Fallback>
        </mc:AlternateContent>
      </w:r>
      <w:r>
        <w:rPr>
          <w:color w:val="1B1B27"/>
          <w:w w:val="104"/>
        </w:rPr>
        <w:t>Alignment</w:t>
      </w:r>
      <w:r>
        <w:rPr>
          <w:color w:val="1B1B27"/>
          <w:spacing w:val="51"/>
          <w:w w:val="104"/>
        </w:rPr>
        <w:t xml:space="preserve"> </w:t>
      </w:r>
      <w:r>
        <w:rPr>
          <w:color w:val="1B1B27"/>
          <w:w w:val="104"/>
        </w:rPr>
        <w:t>with</w:t>
      </w:r>
      <w:r>
        <w:rPr>
          <w:color w:val="1B1B27"/>
          <w:spacing w:val="60"/>
          <w:w w:val="104"/>
        </w:rPr>
        <w:t xml:space="preserve"> </w:t>
      </w:r>
      <w:r>
        <w:rPr>
          <w:color w:val="1B1B27"/>
          <w:spacing w:val="-2"/>
          <w:w w:val="104"/>
        </w:rPr>
        <w:t>Implementation</w:t>
      </w:r>
    </w:p>
    <w:p>
      <w:pPr>
        <w:pStyle w:val="15"/>
        <w:spacing w:before="551" w:line="346" w:lineRule="auto"/>
      </w:pPr>
      <w:r>
        <w:rPr>
          <w:color w:val="404154"/>
          <w:w w:val="110"/>
        </w:rPr>
        <w:t xml:space="preserve">The actual backend implementation confirms full </w:t>
      </w: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spacing w:val="1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4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"/>
          <w:w w:val="109"/>
        </w:rPr>
        <w:t xml:space="preserve"> </w:t>
      </w:r>
      <w:r>
        <w:rPr>
          <w:color w:val="404154"/>
          <w:w w:val="110"/>
        </w:rPr>
        <w:t xml:space="preserve">Fit according to project </w:t>
      </w:r>
      <w:r>
        <w:rPr>
          <w:color w:val="404154"/>
          <w:spacing w:val="-2"/>
          <w:w w:val="115"/>
        </w:rPr>
        <w:t>requirements:</w:t>
      </w:r>
    </w:p>
    <w:p>
      <w:pPr>
        <w:pStyle w:val="15"/>
        <w:spacing w:before="4"/>
        <w:ind w:left="0"/>
        <w:rPr>
          <w:sz w:val="14"/>
        </w:rPr>
      </w:pPr>
      <w:r>
        <mc:AlternateContent>
          <mc:Choice Requires="wps">
            <w:drawing>
              <wp:anchor distT="0" distB="0" distL="0" distR="0" simplePos="0" relativeHeight="69" behindDoc="1" locked="0" layoutInCell="1" hidden="0" allowOverlap="1">
                <wp:simplePos x="0" y="0"/>
                <wp:positionH relativeFrom="page">
                  <wp:posOffset>469265</wp:posOffset>
                </wp:positionH>
                <wp:positionV relativeFrom="paragraph">
                  <wp:posOffset>118745</wp:posOffset>
                </wp:positionV>
                <wp:extent cx="3249930" cy="1069340"/>
                <wp:effectExtent l="0" t="0" r="0" b="0"/>
                <wp:wrapTopAndBottom/>
                <wp:docPr id="198" name="组合 19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99" name="组合 199"/>
                      <wpg:cNvGrpSpPr/>
                      <wpg:grpSpPr>
                        <a:xfrm rot="0">
                          <a:off x="0" y="0"/>
                          <a:ext cx="3249930" cy="1069340"/>
                          <a:chOff x="0" y="0"/>
                          <a:chExt cx="3249930" cy="10693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00" name="矩形 200"/>
                        <wps:cNvSpPr/>
                        <wps:spPr>
                          <a:xfrm rot="0">
                            <a:off x="16510" y="8255"/>
                            <a:ext cx="3225165" cy="1053465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01" name="矩形 201"/>
                        <wps:cNvSpPr/>
                        <wps:spPr>
                          <a:xfrm rot="0">
                            <a:off x="16510" y="8255"/>
                            <a:ext cx="3225165" cy="1053465"/>
                          </a:xfrm>
                          <a:prstGeom prst="rect"/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02" name="矩形 202"/>
                        <wps:cNvSpPr/>
                        <wps:spPr>
                          <a:xfrm rot="0">
                            <a:off x="0" y="8255"/>
                            <a:ext cx="64135" cy="1053465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03" name="文本框 203"/>
                        <wps:cNvSpPr/>
                        <wps:spPr>
                          <a:xfrm rot="0">
                            <a:off x="0" y="0"/>
                            <a:ext cx="3249930" cy="10693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04">
                          <w:txbxContent>
                            <w:p>
                              <w:pPr>
                                <w:spacing w:before="238"/>
                                <w:ind w:left="343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Auth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2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4"/>
                                  <w:w w:val="110"/>
                                  <w:sz w:val="27"/>
                                </w:rPr>
                                <w:t>APIs</w:t>
                              </w:r>
                            </w:p>
                            <w:p>
                              <w:pPr>
                                <w:spacing w:before="219" w:line="343" w:lineRule="auto"/>
                                <w:ind w:left="343" w:right="16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Implemented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bcrypt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hashing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JWT login for secure user authentication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05" o:spid="_x0000_s205" coordorigin="739,2857" coordsize="5118,1684" style="position:absolute;&#10;margin-left:36.95pt;&#10;margin-top:9.350001pt;&#10;width:255.90001pt;&#10;height:84.200005pt;&#10;z-index:69;&#10;mso-position-horizontal:absolute;&#10;mso-position-horizontal-relative:page;&#10;mso-position-vertical:absolute;&#10;mso-wrap-distance-left:0.0pt;&#10;mso-wrap-distance-right:0.0pt;">
                <v:rect type="#_x0000_t1" id="矩形 206" o:spid="_x0000_s206" style="position:absolute;&#10;left:765;&#10;top:2870;&#10;width:5079;&#10;height:1659;" fillcolor="#F8F8FF" stroked="f" strokeweight="1.0pt">
                  <v:stroke color="#000000"/>
                </v:rect>
                <v:rect type="#_x0000_t1" id="矩形 207" o:spid="_x0000_s207" style="position:absolute;&#10;left:765;&#10;top:2870;&#10;width:5079;&#10;height:1659;" filled="f" stroked="t" strokeweight="1.2404693pt">
                  <v:stroke color="#B8C3DF"/>
                </v:rect>
                <v:rect type="#_x0000_t1" id="矩形 208" o:spid="_x0000_s208" style="position:absolute;&#10;left:739;&#10;top:2870;&#10;width:101;&#10;height:1659;" fillcolor="#1B53DA" stroked="f" strokeweight="1.0pt">
                  <v:stroke color="#000000"/>
                </v:rect>
                <v:shape type="#_x0000_t202" id="文本框 209" o:spid="_x0000_s209" style="position:absolute;&#10;left:739;&#10;top:2857;&#10;width:5118;&#10;height:1683;&#10;mso-wrap-style:square;" filled="f" stroked="f" strokeweight="1.0pt">
                  <v:textbox id="867" inset="0mm,0mm,0mm,0mm" o:insetmode="custom" style="layout-flow:horizontal;&#10;v-text-anchor:top;">
                    <w:txbxContent>
                      <w:p>
                        <w:pPr>
                          <w:spacing w:before="238"/>
                          <w:ind w:left="343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Auth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2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4"/>
                            <w:w w:val="110"/>
                            <w:sz w:val="27"/>
                          </w:rPr>
                          <w:t>APIs</w:t>
                        </w:r>
                      </w:p>
                      <w:p>
                        <w:pPr>
                          <w:spacing w:before="219" w:line="343" w:lineRule="auto"/>
                          <w:ind w:left="343" w:right="16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Implemented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with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bcrypt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hashing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and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JWT login for secure user authentication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0" behindDoc="1" locked="0" layoutInCell="1" hidden="0" allowOverlap="1">
                <wp:simplePos x="0" y="0"/>
                <wp:positionH relativeFrom="page">
                  <wp:posOffset>3834129</wp:posOffset>
                </wp:positionH>
                <wp:positionV relativeFrom="paragraph">
                  <wp:posOffset>118745</wp:posOffset>
                </wp:positionV>
                <wp:extent cx="3249929" cy="1069340"/>
                <wp:effectExtent l="0" t="0" r="0" b="0"/>
                <wp:wrapTopAndBottom/>
                <wp:docPr id="210" name="组合 21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11" name="组合 211"/>
                      <wpg:cNvGrpSpPr/>
                      <wpg:grpSpPr>
                        <a:xfrm rot="0">
                          <a:off x="0" y="0"/>
                          <a:ext cx="3249929" cy="1069340"/>
                          <a:chOff x="0" y="0"/>
                          <a:chExt cx="3249929" cy="10693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12" name="矩形 212"/>
                        <wps:cNvSpPr/>
                        <wps:spPr>
                          <a:xfrm rot="0">
                            <a:off x="15240" y="8255"/>
                            <a:ext cx="3226435" cy="1053465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13" name="矩形 213"/>
                        <wps:cNvSpPr/>
                        <wps:spPr>
                          <a:xfrm rot="0">
                            <a:off x="15240" y="8255"/>
                            <a:ext cx="3226435" cy="1053465"/>
                          </a:xfrm>
                          <a:prstGeom prst="rect"/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14" name="矩形 214"/>
                        <wps:cNvSpPr/>
                        <wps:spPr>
                          <a:xfrm rot="0">
                            <a:off x="0" y="8255"/>
                            <a:ext cx="62864" cy="1053465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15" name="文本框 215"/>
                        <wps:cNvSpPr/>
                        <wps:spPr>
                          <a:xfrm rot="0">
                            <a:off x="0" y="0"/>
                            <a:ext cx="3249929" cy="10693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16">
                          <w:txbxContent>
                            <w:p>
                              <w:pPr>
                                <w:spacing w:before="238"/>
                                <w:ind w:left="344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95"/>
                                  <w:sz w:val="27"/>
                                </w:rPr>
                                <w:t>Goal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13"/>
                                  <w:w w:val="95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4"/>
                                  <w:sz w:val="27"/>
                                </w:rPr>
                                <w:t>CRUD</w:t>
                              </w:r>
                            </w:p>
                            <w:p>
                              <w:pPr>
                                <w:spacing w:before="219" w:line="343" w:lineRule="auto"/>
                                <w:ind w:left="34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04"/>
                                  <w:sz w:val="21"/>
                                </w:rPr>
                                <w:t xml:space="preserve">Complete with user-based access control </w:t>
                              </w:r>
                              <w:r>
                                <w:rPr>
                                  <w:color w:val="404154"/>
                                  <w:w w:val="115"/>
                                  <w:sz w:val="21"/>
                                </w:rPr>
                                <w:t>ensuring data protection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17" o:spid="_x0000_s217" coordorigin="6037,2857" coordsize="5117,1684" style="position:absolute;&#10;margin-left:301.9pt;&#10;margin-top:9.350001pt;&#10;width:255.89998pt;&#10;height:84.200005pt;&#10;z-index:70;&#10;mso-position-horizontal:absolute;&#10;mso-position-horizontal-relative:page;&#10;mso-position-vertical:absolute;&#10;mso-wrap-distance-left:0.0pt;&#10;mso-wrap-distance-right:0.0pt;">
                <v:rect type="#_x0000_t1" id="矩形 218" o:spid="_x0000_s218" style="position:absolute;&#10;left:6062;&#10;top:2870;&#10;width:5081;&#10;height:1659;" fillcolor="#F8F8FF" stroked="f" strokeweight="1.0pt">
                  <v:stroke color="#000000"/>
                </v:rect>
                <v:rect type="#_x0000_t1" id="矩形 219" o:spid="_x0000_s219" style="position:absolute;&#10;left:6062;&#10;top:2870;&#10;width:5081;&#10;height:1659;" filled="f" stroked="t" strokeweight="1.2404693pt">
                  <v:stroke color="#B8C3DF"/>
                </v:rect>
                <v:rect type="#_x0000_t1" id="矩形 220" o:spid="_x0000_s220" style="position:absolute;&#10;left:6037;&#10;top:2870;&#10;width:98;&#10;height:1659;" fillcolor="#1B53DA" stroked="f" strokeweight="1.0pt">
                  <v:stroke color="#000000"/>
                </v:rect>
                <v:shape type="#_x0000_t202" id="文本框 221" o:spid="_x0000_s221" style="position:absolute;&#10;left:6037;&#10;top:2857;&#10;width:5117;&#10;height:1683;&#10;mso-wrap-style:square;" filled="f" stroked="f" strokeweight="1.0pt">
                  <v:textbox id="868" inset="0mm,0mm,0mm,0mm" o:insetmode="custom" style="layout-flow:horizontal;&#10;v-text-anchor:top;">
                    <w:txbxContent>
                      <w:p>
                        <w:pPr>
                          <w:spacing w:before="238"/>
                          <w:ind w:left="344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95"/>
                            <w:sz w:val="27"/>
                          </w:rPr>
                          <w:t>Goal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13"/>
                            <w:w w:val="95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4"/>
                            <w:sz w:val="27"/>
                          </w:rPr>
                          <w:t>CRUD</w:t>
                        </w:r>
                      </w:p>
                      <w:p>
                        <w:pPr>
                          <w:spacing w:before="219" w:line="343" w:lineRule="auto"/>
                          <w:ind w:left="34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04"/>
                            <w:sz w:val="21"/>
                          </w:rPr>
                          <w:t xml:space="preserve">Complete with user-based access control </w:t>
                        </w:r>
                        <w:r>
                          <w:rPr>
                            <w:color w:val="404154"/>
                            <w:w w:val="115"/>
                            <w:sz w:val="21"/>
                          </w:rPr>
                          <w:t>ensuring data protection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1" behindDoc="1" locked="0" layoutInCell="1" hidden="0" allowOverlap="1">
                <wp:simplePos x="0" y="0"/>
                <wp:positionH relativeFrom="page">
                  <wp:posOffset>469265</wp:posOffset>
                </wp:positionH>
                <wp:positionV relativeFrom="paragraph">
                  <wp:posOffset>1310640</wp:posOffset>
                </wp:positionV>
                <wp:extent cx="3249930" cy="1069340"/>
                <wp:effectExtent l="0" t="0" r="0" b="0"/>
                <wp:wrapTopAndBottom/>
                <wp:docPr id="222" name="组合 22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23" name="组合 223"/>
                      <wpg:cNvGrpSpPr/>
                      <wpg:grpSpPr>
                        <a:xfrm rot="0">
                          <a:off x="0" y="0"/>
                          <a:ext cx="3249930" cy="1069340"/>
                          <a:chOff x="0" y="0"/>
                          <a:chExt cx="3249930" cy="10693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24" name="矩形 224"/>
                        <wps:cNvSpPr/>
                        <wps:spPr>
                          <a:xfrm rot="0">
                            <a:off x="16510" y="7620"/>
                            <a:ext cx="3225165" cy="1053465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25" name="矩形 225"/>
                        <wps:cNvSpPr/>
                        <wps:spPr>
                          <a:xfrm rot="0">
                            <a:off x="16510" y="7620"/>
                            <a:ext cx="3225165" cy="1053465"/>
                          </a:xfrm>
                          <a:prstGeom prst="rect"/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26" name="矩形 226"/>
                        <wps:cNvSpPr/>
                        <wps:spPr>
                          <a:xfrm rot="0">
                            <a:off x="0" y="7620"/>
                            <a:ext cx="64135" cy="1053465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27" name="文本框 227"/>
                        <wps:cNvSpPr/>
                        <wps:spPr>
                          <a:xfrm rot="0">
                            <a:off x="0" y="0"/>
                            <a:ext cx="3249930" cy="10693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28">
                          <w:txbxContent>
                            <w:p>
                              <w:pPr>
                                <w:spacing w:before="238"/>
                                <w:ind w:left="343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04"/>
                                  <w:sz w:val="27"/>
                                </w:rPr>
                                <w:t>Auth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6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04"/>
                                  <w:sz w:val="27"/>
                                </w:rPr>
                                <w:t>Middleware</w:t>
                              </w:r>
                            </w:p>
                            <w:p>
                              <w:pPr>
                                <w:spacing w:before="219" w:line="343" w:lineRule="auto"/>
                                <w:ind w:left="34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Protects</w:t>
                              </w:r>
                              <w:r>
                                <w:rPr>
                                  <w:color w:val="404154"/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color w:val="404154"/>
                                  <w:spacing w:val="-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routes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requiring</w:t>
                              </w:r>
                              <w:r>
                                <w:rPr>
                                  <w:color w:val="404154"/>
                                  <w:spacing w:val="-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authentication before processing requests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29" o:spid="_x0000_s229" coordorigin="739,4734" coordsize="5118,1684" style="position:absolute;&#10;margin-left:36.95pt;&#10;margin-top:103.200005pt;&#10;width:255.90001pt;&#10;height:84.200005pt;&#10;z-index:71;&#10;mso-position-horizontal:absolute;&#10;mso-position-horizontal-relative:page;&#10;mso-position-vertical:absolute;&#10;mso-wrap-distance-left:0.0pt;&#10;mso-wrap-distance-right:0.0pt;">
                <v:rect type="#_x0000_t1" id="矩形 230" o:spid="_x0000_s230" style="position:absolute;&#10;left:765;&#10;top:4746;&#10;width:5079;&#10;height:1659;" fillcolor="#F8F8FF" stroked="f" strokeweight="1.0pt">
                  <v:stroke color="#000000"/>
                </v:rect>
                <v:rect type="#_x0000_t1" id="矩形 231" o:spid="_x0000_s231" style="position:absolute;&#10;left:765;&#10;top:4746;&#10;width:5079;&#10;height:1659;" filled="f" stroked="t" strokeweight="1.2404693pt">
                  <v:stroke color="#B8C3DF"/>
                </v:rect>
                <v:rect type="#_x0000_t1" id="矩形 232" o:spid="_x0000_s232" style="position:absolute;&#10;left:739;&#10;top:4746;&#10;width:101;&#10;height:1659;" fillcolor="#1B53DA" stroked="f" strokeweight="1.0pt">
                  <v:stroke color="#000000"/>
                </v:rect>
                <v:shape type="#_x0000_t202" id="文本框 233" o:spid="_x0000_s233" style="position:absolute;&#10;left:739;&#10;top:4734;&#10;width:5118;&#10;height:1684;&#10;mso-wrap-style:square;" filled="f" stroked="f" strokeweight="1.0pt">
                  <v:textbox id="869" inset="0mm,0mm,0mm,0mm" o:insetmode="custom" style="layout-flow:horizontal;&#10;v-text-anchor:top;">
                    <w:txbxContent>
                      <w:p>
                        <w:pPr>
                          <w:spacing w:before="238"/>
                          <w:ind w:left="343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04"/>
                            <w:sz w:val="27"/>
                          </w:rPr>
                          <w:t>Auth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6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04"/>
                            <w:sz w:val="27"/>
                          </w:rPr>
                          <w:t>Middleware</w:t>
                        </w:r>
                      </w:p>
                      <w:p>
                        <w:pPr>
                          <w:spacing w:before="219" w:line="343" w:lineRule="auto"/>
                          <w:ind w:left="343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Protects</w:t>
                        </w:r>
                        <w:r>
                          <w:rPr>
                            <w:color w:val="404154"/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all</w:t>
                        </w:r>
                        <w:r>
                          <w:rPr>
                            <w:color w:val="404154"/>
                            <w:spacing w:val="-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routes</w:t>
                        </w:r>
                        <w:r>
                          <w:rPr>
                            <w:color w:val="404154"/>
                            <w:spacing w:val="-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requiring</w:t>
                        </w:r>
                        <w:r>
                          <w:rPr>
                            <w:color w:val="404154"/>
                            <w:spacing w:val="-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authentication before processing requests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2" behindDoc="1" locked="0" layoutInCell="1" hidden="0" allowOverlap="1">
                <wp:simplePos x="0" y="0"/>
                <wp:positionH relativeFrom="page">
                  <wp:posOffset>3834129</wp:posOffset>
                </wp:positionH>
                <wp:positionV relativeFrom="paragraph">
                  <wp:posOffset>1310640</wp:posOffset>
                </wp:positionV>
                <wp:extent cx="3249929" cy="1069340"/>
                <wp:effectExtent l="0" t="0" r="0" b="0"/>
                <wp:wrapTopAndBottom/>
                <wp:docPr id="234" name="组合 234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35" name="组合 235"/>
                      <wpg:cNvGrpSpPr/>
                      <wpg:grpSpPr>
                        <a:xfrm rot="0">
                          <a:off x="0" y="0"/>
                          <a:ext cx="3249929" cy="1069340"/>
                          <a:chOff x="0" y="0"/>
                          <a:chExt cx="3249929" cy="106934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36" name="矩形 236"/>
                        <wps:cNvSpPr/>
                        <wps:spPr>
                          <a:xfrm rot="0">
                            <a:off x="15240" y="7620"/>
                            <a:ext cx="3226435" cy="1053465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37" name="矩形 237"/>
                        <wps:cNvSpPr/>
                        <wps:spPr>
                          <a:xfrm rot="0">
                            <a:off x="15240" y="7620"/>
                            <a:ext cx="3226435" cy="1053465"/>
                          </a:xfrm>
                          <a:prstGeom prst="rect"/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38" name="矩形 238"/>
                        <wps:cNvSpPr/>
                        <wps:spPr>
                          <a:xfrm rot="0">
                            <a:off x="0" y="7620"/>
                            <a:ext cx="62864" cy="1053465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39" name="文本框 239"/>
                        <wps:cNvSpPr/>
                        <wps:spPr>
                          <a:xfrm rot="0">
                            <a:off x="0" y="0"/>
                            <a:ext cx="3249929" cy="106934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40">
                          <w:txbxContent>
                            <w:p>
                              <w:pPr>
                                <w:spacing w:before="238"/>
                                <w:ind w:left="344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w w:val="110"/>
                                  <w:sz w:val="27"/>
                                </w:rPr>
                                <w:t>Error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31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Middleware</w:t>
                              </w:r>
                            </w:p>
                            <w:p>
                              <w:pPr>
                                <w:spacing w:before="219" w:line="343" w:lineRule="auto"/>
                                <w:ind w:left="34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Centralized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handling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color w:val="404154"/>
                                  <w:spacing w:val="-16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consistent</w:t>
                              </w:r>
                              <w:r>
                                <w:rPr>
                                  <w:color w:val="404154"/>
                                  <w:spacing w:val="-1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error responses across all endpoints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41" o:spid="_x0000_s241" coordorigin="6037,4734" coordsize="5117,1684" style="position:absolute;&#10;margin-left:301.9pt;&#10;margin-top:103.200005pt;&#10;width:255.89998pt;&#10;height:84.200005pt;&#10;z-index:72;&#10;mso-position-horizontal:absolute;&#10;mso-position-horizontal-relative:page;&#10;mso-position-vertical:absolute;&#10;mso-wrap-distance-left:0.0pt;&#10;mso-wrap-distance-right:0.0pt;">
                <v:rect type="#_x0000_t1" id="矩形 242" o:spid="_x0000_s242" style="position:absolute;&#10;left:6062;&#10;top:4746;&#10;width:5081;&#10;height:1659;" fillcolor="#F8F8FF" stroked="f" strokeweight="1.0pt">
                  <v:stroke color="#000000"/>
                </v:rect>
                <v:rect type="#_x0000_t1" id="矩形 243" o:spid="_x0000_s243" style="position:absolute;&#10;left:6062;&#10;top:4746;&#10;width:5081;&#10;height:1659;" filled="f" stroked="t" strokeweight="1.2404693pt">
                  <v:stroke color="#B8C3DF"/>
                </v:rect>
                <v:rect type="#_x0000_t1" id="矩形 244" o:spid="_x0000_s244" style="position:absolute;&#10;left:6037;&#10;top:4746;&#10;width:98;&#10;height:1659;" fillcolor="#1B53DA" stroked="f" strokeweight="1.0pt">
                  <v:stroke color="#000000"/>
                </v:rect>
                <v:shape type="#_x0000_t202" id="文本框 245" o:spid="_x0000_s245" style="position:absolute;&#10;left:6037;&#10;top:4734;&#10;width:5117;&#10;height:1684;&#10;mso-wrap-style:square;" filled="f" stroked="f" strokeweight="1.0pt">
                  <v:textbox id="870" inset="0mm,0mm,0mm,0mm" o:insetmode="custom" style="layout-flow:horizontal;&#10;v-text-anchor:top;">
                    <w:txbxContent>
                      <w:p>
                        <w:pPr>
                          <w:spacing w:before="238"/>
                          <w:ind w:left="344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w w:val="110"/>
                            <w:sz w:val="27"/>
                          </w:rPr>
                          <w:t>Error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31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10"/>
                            <w:sz w:val="27"/>
                          </w:rPr>
                          <w:t>Middleware</w:t>
                        </w:r>
                      </w:p>
                      <w:p>
                        <w:pPr>
                          <w:spacing w:before="219" w:line="343" w:lineRule="auto"/>
                          <w:ind w:left="34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Centralized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handling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for</w:t>
                        </w:r>
                        <w:r>
                          <w:rPr>
                            <w:color w:val="404154"/>
                            <w:spacing w:val="-16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consistent</w:t>
                        </w:r>
                        <w:r>
                          <w:rPr>
                            <w:color w:val="404154"/>
                            <w:spacing w:val="-1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error responses across all endpoints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3" behindDoc="1" locked="0" layoutInCell="1" hidden="0" allowOverlap="1">
                <wp:simplePos x="0" y="0"/>
                <wp:positionH relativeFrom="page">
                  <wp:posOffset>469265</wp:posOffset>
                </wp:positionH>
                <wp:positionV relativeFrom="paragraph">
                  <wp:posOffset>2501900</wp:posOffset>
                </wp:positionV>
                <wp:extent cx="3249930" cy="1290319"/>
                <wp:effectExtent l="0" t="0" r="0" b="0"/>
                <wp:wrapTopAndBottom/>
                <wp:docPr id="246" name="组合 24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47" name="组合 247"/>
                      <wpg:cNvGrpSpPr/>
                      <wpg:grpSpPr>
                        <a:xfrm rot="0">
                          <a:off x="0" y="0"/>
                          <a:ext cx="3249930" cy="1290319"/>
                          <a:chOff x="0" y="0"/>
                          <a:chExt cx="3249930" cy="129031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48" name="矩形 248"/>
                        <wps:cNvSpPr/>
                        <wps:spPr>
                          <a:xfrm rot="0">
                            <a:off x="16510" y="8254"/>
                            <a:ext cx="3225165" cy="1274445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49" name="矩形 249"/>
                        <wps:cNvSpPr/>
                        <wps:spPr>
                          <a:xfrm rot="0">
                            <a:off x="16510" y="8254"/>
                            <a:ext cx="3225165" cy="1274445"/>
                          </a:xfrm>
                          <a:prstGeom prst="rect"/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50" name="矩形 250"/>
                        <wps:cNvSpPr/>
                        <wps:spPr>
                          <a:xfrm rot="0">
                            <a:off x="0" y="8254"/>
                            <a:ext cx="64135" cy="1274445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51" name="文本框 251"/>
                        <wps:cNvSpPr/>
                        <wps:spPr>
                          <a:xfrm rot="0">
                            <a:off x="0" y="0"/>
                            <a:ext cx="3249930" cy="129031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52">
                          <w:txbxContent>
                            <w:p>
                              <w:pPr>
                                <w:spacing w:before="238"/>
                                <w:ind w:left="343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z w:val="27"/>
                                </w:rPr>
                                <w:t>MongoDB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3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sz w:val="27"/>
                                </w:rPr>
                                <w:t>Connection</w:t>
                              </w:r>
                            </w:p>
                            <w:p>
                              <w:pPr>
                                <w:spacing w:before="219" w:line="343" w:lineRule="auto"/>
                                <w:ind w:left="343" w:right="16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Established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404154"/>
                                  <w:spacing w:val="-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models</w:t>
                              </w:r>
                              <w:r>
                                <w:rPr>
                                  <w:color w:val="404154"/>
                                  <w:spacing w:val="-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defining</w:t>
                              </w:r>
                              <w:r>
                                <w:rPr>
                                  <w:color w:val="404154"/>
                                  <w:spacing w:val="-9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>goal</w:t>
                              </w:r>
                              <w:r>
                                <w:rPr>
                                  <w:color w:val="404154"/>
                                  <w:spacing w:val="-11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04154"/>
                                  <w:spacing w:val="-2"/>
                                  <w:w w:val="110"/>
                                  <w:sz w:val="21"/>
                                </w:rPr>
                                <w:t xml:space="preserve">and </w:t>
                              </w: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>user schema structures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53" o:spid="_x0000_s253" coordorigin="739,6610" coordsize="5118,2031" style="position:absolute;&#10;margin-left:36.95pt;&#10;margin-top:197.00002pt;&#10;width:255.90001pt;&#10;height:101.59999pt;&#10;z-index:73;&#10;mso-position-horizontal:absolute;&#10;mso-position-horizontal-relative:page;&#10;mso-position-vertical:absolute;&#10;mso-wrap-distance-left:0.0pt;&#10;mso-wrap-distance-right:0.0pt;">
                <v:rect type="#_x0000_t1" id="矩形 254" o:spid="_x0000_s254" style="position:absolute;&#10;left:765;&#10;top:6623;&#10;width:5079;&#10;height:2007;" fillcolor="#F8F8FF" stroked="f" strokeweight="1.0pt">
                  <v:stroke color="#000000"/>
                </v:rect>
                <v:rect type="#_x0000_t1" id="矩形 255" o:spid="_x0000_s255" style="position:absolute;&#10;left:765;&#10;top:6623;&#10;width:5079;&#10;height:2007;" filled="f" stroked="t" strokeweight="1.2404693pt">
                  <v:stroke color="#B8C3DF"/>
                </v:rect>
                <v:rect type="#_x0000_t1" id="矩形 256" o:spid="_x0000_s256" style="position:absolute;&#10;left:739;&#10;top:6623;&#10;width:101;&#10;height:2007;" fillcolor="#1B53DA" stroked="f" strokeweight="1.0pt">
                  <v:stroke color="#000000"/>
                </v:rect>
                <v:shape type="#_x0000_t202" id="文本框 257" o:spid="_x0000_s257" style="position:absolute;&#10;left:739;&#10;top:6610;&#10;width:5118;&#10;height:2031;&#10;mso-wrap-style:square;" filled="f" stroked="f" strokeweight="1.0pt">
                  <v:textbox id="871" inset="0mm,0mm,0mm,0mm" o:insetmode="custom" style="layout-flow:horizontal;&#10;v-text-anchor:top;">
                    <w:txbxContent>
                      <w:p>
                        <w:pPr>
                          <w:spacing w:before="238"/>
                          <w:ind w:left="343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z w:val="27"/>
                          </w:rPr>
                          <w:t>MongoDB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31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sz w:val="27"/>
                          </w:rPr>
                          <w:t>Connection</w:t>
                        </w:r>
                      </w:p>
                      <w:p>
                        <w:pPr>
                          <w:spacing w:before="219" w:line="343" w:lineRule="auto"/>
                          <w:ind w:left="343" w:right="16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Established</w:t>
                        </w:r>
                        <w:r>
                          <w:rPr>
                            <w:color w:val="40415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with</w:t>
                        </w:r>
                        <w:r>
                          <w:rPr>
                            <w:color w:val="404154"/>
                            <w:spacing w:val="-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models</w:t>
                        </w:r>
                        <w:r>
                          <w:rPr>
                            <w:color w:val="404154"/>
                            <w:spacing w:val="-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defining</w:t>
                        </w:r>
                        <w:r>
                          <w:rPr>
                            <w:color w:val="404154"/>
                            <w:spacing w:val="-9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>goal</w:t>
                        </w:r>
                        <w:r>
                          <w:rPr>
                            <w:color w:val="404154"/>
                            <w:spacing w:val="-11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04154"/>
                            <w:spacing w:val="-2"/>
                            <w:w w:val="110"/>
                            <w:sz w:val="21"/>
                          </w:rPr>
                          <w:t xml:space="preserve">and </w:t>
                        </w: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>user schema structures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74" behindDoc="1" locked="0" layoutInCell="1" hidden="0" allowOverlap="1">
                <wp:simplePos x="0" y="0"/>
                <wp:positionH relativeFrom="page">
                  <wp:posOffset>3834129</wp:posOffset>
                </wp:positionH>
                <wp:positionV relativeFrom="paragraph">
                  <wp:posOffset>2501900</wp:posOffset>
                </wp:positionV>
                <wp:extent cx="3249929" cy="1290319"/>
                <wp:effectExtent l="0" t="0" r="0" b="0"/>
                <wp:wrapTopAndBottom/>
                <wp:docPr id="258" name="组合 25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59" name="组合 259"/>
                      <wpg:cNvGrpSpPr/>
                      <wpg:grpSpPr>
                        <a:xfrm rot="0">
                          <a:off x="0" y="0"/>
                          <a:ext cx="3249929" cy="1290319"/>
                          <a:chOff x="0" y="0"/>
                          <a:chExt cx="3249929" cy="1290319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60" name="矩形 260"/>
                        <wps:cNvSpPr/>
                        <wps:spPr>
                          <a:xfrm rot="0">
                            <a:off x="15240" y="8254"/>
                            <a:ext cx="3226435" cy="1274445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61" name="矩形 261"/>
                        <wps:cNvSpPr/>
                        <wps:spPr>
                          <a:xfrm rot="0">
                            <a:off x="15240" y="8254"/>
                            <a:ext cx="3226435" cy="1274445"/>
                          </a:xfrm>
                          <a:prstGeom prst="rect"/>
                          <a:noFill/>
                          <a:ln w="15753" cmpd="sng" cap="flat">
                            <a:solidFill>
                              <a:srgbClr val="B8C3D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62" name="矩形 262"/>
                        <wps:cNvSpPr/>
                        <wps:spPr>
                          <a:xfrm rot="0">
                            <a:off x="0" y="8254"/>
                            <a:ext cx="62864" cy="1274445"/>
                          </a:xfrm>
                          <a:prstGeom prst="rect"/>
                          <a:solidFill>
                            <a:srgbClr val="1B53DA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63" name="文本框 263"/>
                        <wps:cNvSpPr/>
                        <wps:spPr>
                          <a:xfrm rot="0">
                            <a:off x="0" y="0"/>
                            <a:ext cx="3249929" cy="129031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txbx id="264">
                          <w:txbxContent>
                            <w:p>
                              <w:pPr>
                                <w:spacing w:before="238"/>
                                <w:ind w:left="344"/>
                                <w:rPr>
                                  <w:rFonts w:ascii="Century Gothic" w:hAnsi="Century Gothic"/>
                                  <w:sz w:val="27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404154"/>
                                  <w:sz w:val="27"/>
                                </w:rPr>
                                <w:t>Modular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23"/>
                                  <w:w w:val="1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rFonts w:ascii="Century Gothic" w:hAnsi="Century Gothic"/>
                                  <w:color w:val="404154"/>
                                  <w:spacing w:val="-2"/>
                                  <w:w w:val="110"/>
                                  <w:sz w:val="27"/>
                                </w:rPr>
                                <w:t>Structure</w:t>
                              </w:r>
                            </w:p>
                            <w:p>
                              <w:pPr>
                                <w:spacing w:before="219" w:line="343" w:lineRule="auto"/>
                                <w:ind w:left="34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04154"/>
                                  <w:w w:val="110"/>
                                  <w:sz w:val="21"/>
                                </w:rPr>
                                <w:t xml:space="preserve">Organized folder structure with separate </w:t>
                              </w:r>
                              <w:r>
                                <w:rPr>
                                  <w:color w:val="404154"/>
                                  <w:w w:val="104"/>
                                  <w:sz w:val="21"/>
                                </w:rPr>
                                <w:t>Routes, Models, and Middlewares directories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65" o:spid="_x0000_s265" coordorigin="6037,6610" coordsize="5117,2031" style="position:absolute;&#10;margin-left:301.9pt;&#10;margin-top:197.00002pt;&#10;width:255.89998pt;&#10;height:101.59999pt;&#10;z-index:74;&#10;mso-position-horizontal:absolute;&#10;mso-position-horizontal-relative:page;&#10;mso-position-vertical:absolute;&#10;mso-wrap-distance-left:0.0pt;&#10;mso-wrap-distance-right:0.0pt;">
                <v:rect type="#_x0000_t1" id="矩形 266" o:spid="_x0000_s266" style="position:absolute;&#10;left:6062;&#10;top:6623;&#10;width:5081;&#10;height:2007;" fillcolor="#F8F8FF" stroked="f" strokeweight="1.0pt">
                  <v:stroke color="#000000"/>
                </v:rect>
                <v:rect type="#_x0000_t1" id="矩形 267" o:spid="_x0000_s267" style="position:absolute;&#10;left:6062;&#10;top:6623;&#10;width:5081;&#10;height:2007;" filled="f" stroked="t" strokeweight="1.2404693pt">
                  <v:stroke color="#B8C3DF"/>
                </v:rect>
                <v:rect type="#_x0000_t1" id="矩形 268" o:spid="_x0000_s268" style="position:absolute;&#10;left:6037;&#10;top:6623;&#10;width:98;&#10;height:2007;" fillcolor="#1B53DA" stroked="f" strokeweight="1.0pt">
                  <v:stroke color="#000000"/>
                </v:rect>
                <v:shape type="#_x0000_t202" id="文本框 269" o:spid="_x0000_s269" style="position:absolute;&#10;left:6037;&#10;top:6610;&#10;width:5117;&#10;height:2031;&#10;mso-wrap-style:square;" filled="f" stroked="f" strokeweight="1.0pt">
                  <v:textbox id="872" inset="0mm,0mm,0mm,0mm" o:insetmode="custom" style="layout-flow:horizontal;&#10;v-text-anchor:top;">
                    <w:txbxContent>
                      <w:p>
                        <w:pPr>
                          <w:spacing w:before="238"/>
                          <w:ind w:left="344"/>
                          <w:rPr>
                            <w:rFonts w:ascii="Century Gothic" w:hAnsi="Century Gothic"/>
                            <w:sz w:val="27"/>
                          </w:rPr>
                        </w:pPr>
                        <w:r>
                          <w:rPr>
                            <w:rFonts w:ascii="Century Gothic" w:hAnsi="Century Gothic"/>
                            <w:color w:val="404154"/>
                            <w:sz w:val="27"/>
                          </w:rPr>
                          <w:t>Modular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23"/>
                            <w:w w:val="110"/>
                            <w:sz w:val="27"/>
                          </w:rPr>
                          <w:t xml:space="preserve"> </w:t>
                        </w:r>
                        <w:r>
                          <w:rPr>
                            <w:rFonts w:ascii="Century Gothic" w:hAnsi="Century Gothic"/>
                            <w:color w:val="404154"/>
                            <w:spacing w:val="-2"/>
                            <w:w w:val="110"/>
                            <w:sz w:val="27"/>
                          </w:rPr>
                          <w:t>Structure</w:t>
                        </w:r>
                      </w:p>
                      <w:p>
                        <w:pPr>
                          <w:spacing w:before="219" w:line="343" w:lineRule="auto"/>
                          <w:ind w:left="344"/>
                          <w:rPr>
                            <w:sz w:val="21"/>
                          </w:rPr>
                        </w:pPr>
                        <w:r>
                          <w:rPr>
                            <w:color w:val="404154"/>
                            <w:w w:val="110"/>
                            <w:sz w:val="21"/>
                          </w:rPr>
                          <w:t xml:space="preserve">Organized folder structure with separate </w:t>
                        </w:r>
                        <w:r>
                          <w:rPr>
                            <w:color w:val="404154"/>
                            <w:w w:val="104"/>
                            <w:sz w:val="21"/>
                          </w:rPr>
                          <w:t>Routes, Models, and Middlewares directories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10"/>
        <w:ind w:left="0"/>
        <w:rPr>
          <w:sz w:val="14"/>
        </w:rPr>
      </w:pPr>
    </w:p>
    <w:p>
      <w:pPr>
        <w:pStyle w:val="15"/>
        <w:spacing w:before="10"/>
        <w:ind w:left="0"/>
        <w:rPr>
          <w:sz w:val="14"/>
        </w:rPr>
      </w:pPr>
    </w:p>
    <w:p>
      <w:pPr>
        <w:rPr>
          <w:sz w:val="14"/>
        </w:rPr>
        <w:sectPr>
          <w:pgSz w:w="11920" w:h="16840"/>
          <w:pgMar w:top="500" w:right="640" w:bottom="0" w:left="620" w:header="720" w:footer="720" w:gutter="0"/>
          <w:docGrid w:linePitch="312" w:charSpace="0"/>
        </w:sectPr>
      </w:pPr>
    </w:p>
    <w:p>
      <w:pPr>
        <w:pStyle w:val="2"/>
      </w:pPr>
      <w:r>
        <mc:AlternateContent>
          <mc:Choice Requires="wps">
            <w:drawing>
              <wp:anchor distT="0" distB="0" distL="114298" distR="114298" simplePos="0" relativeHeight="8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70" name="矩形 27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F8F8FF"/>
                        </a:solidFill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矩形 271" o:spid="_x0000_s271" fillcolor="#F8F8FF" stroked="f" strokeweight="1.0pt" style="position:absolute;&#10;margin-left:0.0pt;&#10;margin-top:0.0pt;&#10;width:595.45pt;&#10;height:841.7pt;&#10;z-index:-32;&#10;mso-position-horizontal:absolute;&#10;mso-position-horizontal-relative:page;&#10;mso-position-vertical:absolute;&#10;mso-position-vertical-relative:page;&#10;mso-wrap-distance-left:8.999863pt;&#10;mso-wrap-distance-right:8.999863pt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76" behindDoc="0" locked="0" layoutInCell="1" hidden="0" allowOverlap="1">
                <wp:simplePos x="0" y="0"/>
                <wp:positionH relativeFrom="page">
                  <wp:posOffset>5273040</wp:posOffset>
                </wp:positionH>
                <wp:positionV relativeFrom="page">
                  <wp:posOffset>9980296</wp:posOffset>
                </wp:positionV>
                <wp:extent cx="2291080" cy="652780"/>
                <wp:effectExtent l="0" t="0" r="0" b="0"/>
                <wp:wrapNone/>
                <wp:docPr id="272" name="组合 27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73" name="组合 273"/>
                      <wpg:cNvGrpSpPr/>
                      <wpg:grpSpPr>
                        <a:xfrm rot="0">
                          <a:off x="0" y="0"/>
                          <a:ext cx="2291080" cy="652780"/>
                          <a:chOff x="0" y="0"/>
                          <a:chExt cx="2291080" cy="6527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75" name="图片 275">
                            <a:hlinkClick r:id="rId27"/>
                          </pic:cNvPr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97839" y="22860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76" name="矩形 276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solidFill>
                            <a:srgbClr val="F8F8FF"/>
                          </a:solidFill>
                          <a:ln w="12700" cmpd="sng" cap="flat">
                            <a:noFill/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wsp>
                        <wps:cNvPr id="277" name="矩形 277"/>
                        <wps:cNvSpPr/>
                        <wps:spPr>
                          <a:xfrm rot="0">
                            <a:off x="0" y="0"/>
                            <a:ext cx="2291080" cy="65278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F8F8FF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0">
                          <a:noAutofit/>
                        </wps:bodyPr>
                      </wps:wsp>
                      <wps:bodyPr vert="horz" wrap="square" lIns="91440" tIns="45720" rIns="91440" bIns="45720" anchor="t" anchorCtr="0" upright="0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组合 278" o:spid="_x0000_s278" coordorigin="8304,15717" coordsize="3608,1028" style="position:absolute;&#10;margin-left:415.2pt;&#10;margin-top:785.85004pt;&#10;width:180.4pt;&#10;height:51.400036pt;&#10;z-index:76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图片 279" o:spid="_x0000_s279" style="position:absolute;&#10;left:9088;&#10;top:16077;&#10;width:2712;&#10;height:648;" filled="f" stroked="f" strokeweight="1.0pt" href="https://gamma.app/?utm_source=made-with-gamma">
                  <v:imagedata r:id="rId28" o:title="3178178441772898770823"/>
                  <o:lock aspectratio="t"/>
                  <v:stroke color="#000000"/>
                </v:shape>
                <v:rect type="#_x0000_t1" id="矩形 280" o:spid="_x0000_s280" style="position:absolute;&#10;left:8304;&#10;top:15717;&#10;width:3607;&#10;height:1028;" fillcolor="#F8F8FF" stroked="f" strokeweight="1.0pt">
                  <v:stroke color="#000000"/>
                </v:rect>
                <v:rect type="#_x0000_t1" id="矩形 281" o:spid="_x0000_s281" style="position:absolute;&#10;left:8304;&#10;top:15717;&#10;width:3607;&#10;height:1028;" filled="f" stroked="t" strokeweight="1.0pt">
                  <v:stroke color="#F8F8FF"/>
                </v:rect>
              </v:group>
            </w:pict>
          </mc:Fallback>
        </mc:AlternateContent>
      </w:r>
      <w:r>
        <w:rPr>
          <w:color w:val="1B1B27"/>
          <w:spacing w:val="-2"/>
          <w:w w:val="104"/>
        </w:rPr>
        <w:t>Conclusion</w:t>
      </w:r>
    </w:p>
    <w:p>
      <w:pPr>
        <w:pStyle w:val="15"/>
        <w:spacing w:before="551" w:line="343" w:lineRule="auto"/>
        <w:ind w:right="143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MicroGoal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backend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successfully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achieves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97"/>
        </w:rPr>
        <w:t>P</w:t>
      </w:r>
      <w:r>
        <w:rPr>
          <w:color w:val="404154"/>
          <w:spacing w:val="-2"/>
          <w:w w:val="97"/>
        </w:rPr>
        <w:t>r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3"/>
        </w:rPr>
        <w:t>b</w:t>
      </w:r>
      <w:r>
        <w:rPr>
          <w:color w:val="404154"/>
          <w:w w:val="102"/>
        </w:rPr>
        <w:t>l</w:t>
      </w:r>
      <w:r>
        <w:rPr>
          <w:color w:val="404154"/>
          <w:spacing w:val="-1"/>
          <w:w w:val="94"/>
        </w:rPr>
        <w:t>e</w:t>
      </w:r>
      <w:r>
        <w:rPr>
          <w:color w:val="404154"/>
          <w:w w:val="107"/>
        </w:rPr>
        <w:t>m</w:t>
      </w:r>
      <w:r>
        <w:rPr>
          <w:color w:val="404154"/>
          <w:spacing w:val="1"/>
          <w:w w:val="205"/>
        </w:rPr>
        <w:t>–</w:t>
      </w:r>
      <w:r>
        <w:rPr>
          <w:color w:val="404154"/>
          <w:spacing w:val="-1"/>
          <w:w w:val="86"/>
        </w:rPr>
        <w:t>S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13"/>
        </w:rPr>
        <w:t>lu</w:t>
      </w:r>
      <w:r>
        <w:rPr>
          <w:color w:val="404154"/>
          <w:spacing w:val="-3"/>
          <w:w w:val="113"/>
        </w:rPr>
        <w:t>t</w:t>
      </w:r>
      <w:r>
        <w:rPr>
          <w:color w:val="404154"/>
          <w:spacing w:val="-2"/>
          <w:w w:val="104"/>
        </w:rPr>
        <w:t>i</w:t>
      </w:r>
      <w:r>
        <w:rPr>
          <w:color w:val="404154"/>
          <w:spacing w:val="-1"/>
          <w:w w:val="104"/>
        </w:rPr>
        <w:t>o</w:t>
      </w:r>
      <w:r>
        <w:rPr>
          <w:color w:val="404154"/>
          <w:w w:val="104"/>
        </w:rPr>
        <w:t>n</w:t>
      </w:r>
      <w:r>
        <w:rPr>
          <w:color w:val="404154"/>
          <w:spacing w:val="-14"/>
          <w:w w:val="109"/>
        </w:rPr>
        <w:t xml:space="preserve"> </w:t>
      </w:r>
      <w:r>
        <w:rPr>
          <w:color w:val="404154"/>
          <w:w w:val="110"/>
        </w:rPr>
        <w:t>Fit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addressing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challenges of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secure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goal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management.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implementation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of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JWT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authentication,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MongoDB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persistence,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and modular middleware architecture directly solves the identified problems of data insecurity and unauthorized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access.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complete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CRUD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operations,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centralized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error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handling,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proper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user- based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access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control,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backend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provides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reliable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foundation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personal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goal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management.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The modular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folder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structure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adherence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industry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best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practices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scalability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future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feature expansion, meeting all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project requirements for secure, structured backend development.</w:t>
      </w:r>
    </w:p>
    <w:sectPr>
      <w:pgSz w:w="11920" w:h="16840"/>
      <w:pgMar w:top="500" w:right="640" w:bottom="0" w:left="62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Microsoft Sans Serif" w:eastAsia="Microsoft Sans Serif" w:cs="Microsoft Sans Serif" w:hAnsi="Microsoft Sans Serif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313"/>
      <w:ind w:left="145"/>
      <w:outlineLvl w:val="0"/>
    </w:pPr>
    <w:rPr>
      <w:rFonts w:ascii="Century Gothic" w:eastAsia="Century Gothic" w:cs="Century Gothic" w:hAnsi="Century Gothic"/>
      <w:sz w:val="75"/>
      <w:szCs w:val="75"/>
    </w:rPr>
  </w:style>
  <w:style w:type="paragraph" w:styleId="2">
    <w:name w:val="heading 2"/>
    <w:basedOn w:val="0"/>
    <w:pPr>
      <w:spacing w:before="55"/>
      <w:ind w:left="145"/>
      <w:outlineLvl w:val="1"/>
    </w:pPr>
    <w:rPr>
      <w:rFonts w:ascii="Century Gothic" w:eastAsia="Century Gothic" w:cs="Century Gothic" w:hAnsi="Century Gothic"/>
      <w:sz w:val="54"/>
      <w:szCs w:val="54"/>
    </w:rPr>
  </w:style>
  <w:style w:type="paragraph" w:styleId="3">
    <w:name w:val="heading 3"/>
    <w:basedOn w:val="0"/>
    <w:pPr>
      <w:spacing w:before="118"/>
      <w:ind w:left="145"/>
      <w:outlineLvl w:val="2"/>
    </w:pPr>
    <w:rPr>
      <w:rFonts w:ascii="Century Gothic" w:eastAsia="Century Gothic" w:cs="Century Gothic" w:hAnsi="Century Gothic"/>
      <w:sz w:val="27"/>
      <w:szCs w:val="27"/>
    </w:rPr>
  </w:style>
  <w:style w:type="character" w:default="1" w:styleId="10">
    <w:name w:val="Default Paragraph Font"/>
  </w:style>
  <w:style w:type="paragraph" w:styleId="15">
    <w:name w:val="Body Text"/>
    <w:basedOn w:val="0"/>
    <w:pPr>
      <w:ind w:left="145"/>
    </w:pPr>
    <w:rPr>
      <w:sz w:val="21"/>
      <w:szCs w:val="21"/>
    </w:rPr>
  </w:style>
  <w:style w:type="paragraph" w:customStyle="1" w:styleId="16">
    <w:name w:val="List Paragraph"/>
    <w:basedOn w:val="0"/>
  </w:style>
  <w:style w:type="paragraph" w:customStyle="1" w:styleId="17">
    <w:name w:val="Table Paragraph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8.png"/><Relationship Id="rId4" Type="http://schemas.openxmlformats.org/officeDocument/2006/relationships/hyperlink" Target="https://gamma.app/?utm_source=made-with-gamma" TargetMode="External"/><Relationship Id="rId5" Type="http://schemas.openxmlformats.org/officeDocument/2006/relationships/image" Target="media/8.png"/><Relationship Id="rId6" Type="http://schemas.openxmlformats.org/officeDocument/2006/relationships/image" Target="media/20.png"/><Relationship Id="rId7" Type="http://schemas.openxmlformats.org/officeDocument/2006/relationships/hyperlink" Target="https://gamma.app/?utm_source=made-with-gamma" TargetMode="External"/><Relationship Id="rId8" Type="http://schemas.openxmlformats.org/officeDocument/2006/relationships/image" Target="media/20.png"/><Relationship Id="rId9" Type="http://schemas.openxmlformats.org/officeDocument/2006/relationships/image" Target="media/82.png"/><Relationship Id="rId10" Type="http://schemas.openxmlformats.org/officeDocument/2006/relationships/hyperlink" Target="https://gamma.app/?utm_source=made-with-gamma" TargetMode="External"/><Relationship Id="rId11" Type="http://schemas.openxmlformats.org/officeDocument/2006/relationships/image" Target="media/82.png"/><Relationship Id="rId12" Type="http://schemas.openxmlformats.org/officeDocument/2006/relationships/image" Target="media/95.png"/><Relationship Id="rId13" Type="http://schemas.openxmlformats.org/officeDocument/2006/relationships/image" Target="media/95.png"/><Relationship Id="rId14" Type="http://schemas.openxmlformats.org/officeDocument/2006/relationships/image" Target="media/110.png"/><Relationship Id="rId15" Type="http://schemas.openxmlformats.org/officeDocument/2006/relationships/image" Target="media/110.png"/><Relationship Id="rId16" Type="http://schemas.openxmlformats.org/officeDocument/2006/relationships/image" Target="media/125.png"/><Relationship Id="rId17" Type="http://schemas.openxmlformats.org/officeDocument/2006/relationships/image" Target="media/125.png"/><Relationship Id="rId18" Type="http://schemas.openxmlformats.org/officeDocument/2006/relationships/image" Target="media/140.png"/><Relationship Id="rId19" Type="http://schemas.openxmlformats.org/officeDocument/2006/relationships/image" Target="media/140.png"/><Relationship Id="rId20" Type="http://schemas.openxmlformats.org/officeDocument/2006/relationships/image" Target="media/168.png"/><Relationship Id="rId21" Type="http://schemas.openxmlformats.org/officeDocument/2006/relationships/hyperlink" Target="https://gamma.app/?utm_source=made-with-gamma" TargetMode="External"/><Relationship Id="rId22" Type="http://schemas.openxmlformats.org/officeDocument/2006/relationships/image" Target="media/168.png"/><Relationship Id="rId23" Type="http://schemas.openxmlformats.org/officeDocument/2006/relationships/image" Target="media/190.png"/><Relationship Id="rId24" Type="http://schemas.openxmlformats.org/officeDocument/2006/relationships/hyperlink" Target="https://gamma.app/?utm_source=made-with-gamma" TargetMode="External"/><Relationship Id="rId25" Type="http://schemas.openxmlformats.org/officeDocument/2006/relationships/image" Target="media/190.png"/><Relationship Id="rId26" Type="http://schemas.openxmlformats.org/officeDocument/2006/relationships/image" Target="media/274.png"/><Relationship Id="rId27" Type="http://schemas.openxmlformats.org/officeDocument/2006/relationships/hyperlink" Target="https://gamma.app/?utm_source=made-with-gamma" TargetMode="External"/><Relationship Id="rId28" Type="http://schemas.openxmlformats.org/officeDocument/2006/relationships/image" Target="media/274.png"/><Relationship Id="rId29" Type="http://schemas.openxmlformats.org/officeDocument/2006/relationships/styles" Target="styles.xml"/><Relationship Id="rId3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7</Pages>
  <Words>376</Words>
  <Characters>2407</Characters>
  <Lines>82</Lines>
  <Paragraphs>37</Paragraphs>
  <CharactersWithSpaces>2731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2</cp:revision>
  <dcterms:created xsi:type="dcterms:W3CDTF">2026-03-04T21:24:00Z</dcterms:created>
  <dcterms:modified xsi:type="dcterms:W3CDTF">2026-03-07T13:23:29Z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2026-03-03T16:00:00Z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2026-03-03T16:00:00Z</vt:filetime>
  </property>
  <property fmtid="{D5CDD505-2E9C-101B-9397-08002B2CF9AE}" pid="5" name="Producer">
    <vt:lpwstr>Microsoft® PowerPoint® LTSC</vt:lpwstr>
  </property>
</Properties>
</file>